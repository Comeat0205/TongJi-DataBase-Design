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F80CD" w14:textId="77777777" w:rsidR="00151C94" w:rsidRDefault="00151C94">
      <w:pPr>
        <w:rPr>
          <w:rFonts w:hint="eastAsia"/>
        </w:rPr>
      </w:pPr>
    </w:p>
    <w:p w14:paraId="037D195C" w14:textId="77777777" w:rsidR="00151C94" w:rsidRDefault="00151C94">
      <w:pPr>
        <w:rPr>
          <w:rFonts w:hint="eastAsia"/>
        </w:rPr>
      </w:pPr>
    </w:p>
    <w:p w14:paraId="71428C93" w14:textId="77777777" w:rsidR="00151C94" w:rsidRDefault="00151C94">
      <w:pPr>
        <w:rPr>
          <w:rFonts w:hint="eastAsia"/>
        </w:rPr>
      </w:pPr>
    </w:p>
    <w:p w14:paraId="2117DF69" w14:textId="77777777" w:rsidR="00151C94" w:rsidRDefault="00151C94">
      <w:pPr>
        <w:rPr>
          <w:rFonts w:hint="eastAsia"/>
        </w:rPr>
      </w:pPr>
    </w:p>
    <w:p w14:paraId="2BE28A4D" w14:textId="77777777" w:rsidR="00151C94" w:rsidRDefault="00151C94">
      <w:pPr>
        <w:rPr>
          <w:rFonts w:hint="eastAsia"/>
        </w:rPr>
      </w:pPr>
    </w:p>
    <w:p w14:paraId="2CE06691" w14:textId="77777777" w:rsidR="00151C94" w:rsidRDefault="00151C94">
      <w:pPr>
        <w:rPr>
          <w:rFonts w:hint="eastAsia"/>
        </w:rPr>
      </w:pPr>
    </w:p>
    <w:p w14:paraId="37CBA42A" w14:textId="77777777" w:rsidR="00151C94" w:rsidRDefault="00151C94">
      <w:pPr>
        <w:rPr>
          <w:rFonts w:hint="eastAsia"/>
        </w:rPr>
      </w:pPr>
    </w:p>
    <w:p w14:paraId="1A65B0C8" w14:textId="77777777" w:rsidR="00151C94" w:rsidRDefault="00000000">
      <w:pPr>
        <w:widowControl/>
        <w:jc w:val="center"/>
        <w:rPr>
          <w:rFonts w:hint="eastAsia"/>
        </w:rPr>
      </w:pPr>
      <w:r>
        <w:rPr>
          <w:rFonts w:ascii="黑体" w:eastAsia="黑体" w:cs="黑体"/>
          <w:b/>
          <w:bCs/>
          <w:color w:val="000000"/>
          <w:sz w:val="48"/>
          <w:szCs w:val="48"/>
          <w:lang w:bidi="ar"/>
        </w:rPr>
        <w:t>健身房预约与课程管理系统</w:t>
      </w:r>
    </w:p>
    <w:p w14:paraId="4A3BB41C" w14:textId="77777777" w:rsidR="00151C94" w:rsidRDefault="00000000">
      <w:pPr>
        <w:widowControl/>
        <w:jc w:val="center"/>
        <w:rPr>
          <w:rFonts w:hint="eastAsia"/>
        </w:rPr>
      </w:pPr>
      <w:r>
        <w:rPr>
          <w:rFonts w:ascii="黑体" w:eastAsia="黑体" w:cs="黑体"/>
          <w:b/>
          <w:bCs/>
          <w:color w:val="000000"/>
          <w:sz w:val="36"/>
          <w:szCs w:val="36"/>
          <w:lang w:bidi="ar"/>
        </w:rPr>
        <w:t>系统需求分析文档</w:t>
      </w:r>
    </w:p>
    <w:p w14:paraId="6F796CA3" w14:textId="77777777" w:rsidR="00151C94" w:rsidRDefault="00151C94">
      <w:pPr>
        <w:widowControl/>
        <w:jc w:val="center"/>
        <w:rPr>
          <w:rFonts w:ascii="黑体" w:eastAsia="黑体" w:cs="黑体" w:hint="eastAsia"/>
          <w:b/>
          <w:bCs/>
          <w:color w:val="000000"/>
          <w:sz w:val="36"/>
          <w:szCs w:val="36"/>
          <w:lang w:bidi="ar"/>
        </w:rPr>
      </w:pPr>
    </w:p>
    <w:p w14:paraId="20499A95" w14:textId="77777777" w:rsidR="00151C94" w:rsidRDefault="00151C94">
      <w:pPr>
        <w:widowControl/>
        <w:jc w:val="both"/>
        <w:rPr>
          <w:rFonts w:ascii="黑体" w:eastAsia="黑体" w:cs="黑体" w:hint="eastAsia"/>
          <w:b/>
          <w:bCs/>
          <w:color w:val="000000"/>
          <w:sz w:val="36"/>
          <w:szCs w:val="36"/>
          <w:lang w:bidi="ar"/>
        </w:rPr>
      </w:pPr>
    </w:p>
    <w:p w14:paraId="42BC1939" w14:textId="77777777" w:rsidR="00151C94" w:rsidRDefault="00000000">
      <w:pPr>
        <w:widowControl/>
        <w:jc w:val="center"/>
        <w:rPr>
          <w:rFonts w:hint="eastAsia"/>
        </w:rPr>
      </w:pPr>
      <w:r>
        <w:rPr>
          <w:rFonts w:cs="宋体" w:hint="eastAsia"/>
          <w:b/>
          <w:bCs/>
          <w:color w:val="000000"/>
          <w:sz w:val="36"/>
          <w:szCs w:val="36"/>
          <w:lang w:bidi="ar"/>
        </w:rPr>
        <w:t xml:space="preserve">2453203 </w:t>
      </w:r>
      <w:r>
        <w:rPr>
          <w:rFonts w:ascii="黑体" w:eastAsia="黑体" w:cs="黑体" w:hint="eastAsia"/>
          <w:b/>
          <w:bCs/>
          <w:color w:val="000000"/>
          <w:sz w:val="36"/>
          <w:szCs w:val="36"/>
          <w:lang w:bidi="ar"/>
        </w:rPr>
        <w:t>李欣鸿</w:t>
      </w:r>
    </w:p>
    <w:p w14:paraId="45208A68" w14:textId="77777777" w:rsidR="00151C94" w:rsidRDefault="00000000">
      <w:pPr>
        <w:widowControl/>
        <w:jc w:val="center"/>
        <w:rPr>
          <w:rFonts w:hint="eastAsia"/>
        </w:rPr>
      </w:pPr>
      <w:r>
        <w:rPr>
          <w:rFonts w:cs="宋体" w:hint="eastAsia"/>
          <w:b/>
          <w:bCs/>
          <w:color w:val="000000"/>
          <w:sz w:val="36"/>
          <w:szCs w:val="36"/>
          <w:lang w:bidi="ar"/>
        </w:rPr>
        <w:t xml:space="preserve">2453201 </w:t>
      </w:r>
      <w:r>
        <w:rPr>
          <w:rFonts w:ascii="黑体" w:eastAsia="黑体" w:cs="黑体" w:hint="eastAsia"/>
          <w:b/>
          <w:bCs/>
          <w:color w:val="000000"/>
          <w:sz w:val="36"/>
          <w:szCs w:val="36"/>
          <w:lang w:bidi="ar"/>
        </w:rPr>
        <w:t>石钫宇</w:t>
      </w:r>
    </w:p>
    <w:p w14:paraId="0C6A8470" w14:textId="77777777" w:rsidR="00151C94" w:rsidRDefault="00000000">
      <w:pPr>
        <w:widowControl/>
        <w:jc w:val="center"/>
        <w:rPr>
          <w:rFonts w:hint="eastAsia"/>
        </w:rPr>
      </w:pPr>
      <w:r>
        <w:rPr>
          <w:rFonts w:cs="宋体" w:hint="eastAsia"/>
          <w:b/>
          <w:bCs/>
          <w:color w:val="000000"/>
          <w:sz w:val="36"/>
          <w:szCs w:val="36"/>
          <w:lang w:bidi="ar"/>
        </w:rPr>
        <w:t xml:space="preserve">2453199 </w:t>
      </w:r>
      <w:r>
        <w:rPr>
          <w:rFonts w:ascii="黑体" w:eastAsia="黑体" w:cs="黑体" w:hint="eastAsia"/>
          <w:b/>
          <w:bCs/>
          <w:color w:val="000000"/>
          <w:sz w:val="36"/>
          <w:szCs w:val="36"/>
          <w:lang w:bidi="ar"/>
        </w:rPr>
        <w:t>张柳菲</w:t>
      </w:r>
    </w:p>
    <w:p w14:paraId="6D676931" w14:textId="77777777" w:rsidR="00151C94" w:rsidRDefault="00000000">
      <w:pPr>
        <w:widowControl/>
        <w:jc w:val="center"/>
        <w:rPr>
          <w:rFonts w:hint="eastAsia"/>
        </w:rPr>
      </w:pPr>
      <w:r>
        <w:rPr>
          <w:rFonts w:cs="宋体" w:hint="eastAsia"/>
          <w:b/>
          <w:bCs/>
          <w:color w:val="000000"/>
          <w:sz w:val="36"/>
          <w:szCs w:val="36"/>
          <w:lang w:bidi="ar"/>
        </w:rPr>
        <w:t xml:space="preserve">2450987 </w:t>
      </w:r>
      <w:r>
        <w:rPr>
          <w:rFonts w:ascii="黑体" w:eastAsia="黑体" w:cs="黑体" w:hint="eastAsia"/>
          <w:b/>
          <w:bCs/>
          <w:color w:val="000000"/>
          <w:sz w:val="36"/>
          <w:szCs w:val="36"/>
          <w:lang w:bidi="ar"/>
        </w:rPr>
        <w:t>蒋理智</w:t>
      </w:r>
    </w:p>
    <w:p w14:paraId="333B78F5" w14:textId="77777777" w:rsidR="00151C94" w:rsidRDefault="00000000">
      <w:pPr>
        <w:widowControl/>
        <w:jc w:val="center"/>
        <w:rPr>
          <w:rFonts w:hint="eastAsia"/>
        </w:rPr>
      </w:pPr>
      <w:r>
        <w:rPr>
          <w:rFonts w:cs="宋体" w:hint="eastAsia"/>
          <w:b/>
          <w:bCs/>
          <w:color w:val="000000"/>
          <w:sz w:val="36"/>
          <w:szCs w:val="36"/>
          <w:lang w:bidi="ar"/>
        </w:rPr>
        <w:t xml:space="preserve">2452008 </w:t>
      </w:r>
      <w:r>
        <w:rPr>
          <w:rFonts w:ascii="黑体" w:eastAsia="黑体" w:cs="黑体" w:hint="eastAsia"/>
          <w:b/>
          <w:bCs/>
          <w:color w:val="000000"/>
          <w:sz w:val="36"/>
          <w:szCs w:val="36"/>
          <w:lang w:bidi="ar"/>
        </w:rPr>
        <w:t>郭芷烟</w:t>
      </w:r>
    </w:p>
    <w:p w14:paraId="0B9C2819" w14:textId="77777777" w:rsidR="00151C94" w:rsidRDefault="00000000">
      <w:pPr>
        <w:widowControl/>
        <w:jc w:val="center"/>
        <w:rPr>
          <w:rFonts w:hint="eastAsia"/>
        </w:rPr>
      </w:pPr>
      <w:r>
        <w:rPr>
          <w:rFonts w:cs="宋体" w:hint="eastAsia"/>
          <w:b/>
          <w:bCs/>
          <w:color w:val="000000"/>
          <w:sz w:val="36"/>
          <w:szCs w:val="36"/>
          <w:lang w:bidi="ar"/>
        </w:rPr>
        <w:t xml:space="preserve">2452096 </w:t>
      </w:r>
      <w:r>
        <w:rPr>
          <w:rFonts w:ascii="黑体" w:eastAsia="黑体" w:cs="黑体" w:hint="eastAsia"/>
          <w:b/>
          <w:bCs/>
          <w:color w:val="000000"/>
          <w:sz w:val="36"/>
          <w:szCs w:val="36"/>
          <w:lang w:bidi="ar"/>
        </w:rPr>
        <w:t>冯俊朗</w:t>
      </w:r>
    </w:p>
    <w:p w14:paraId="00BAF970" w14:textId="77777777" w:rsidR="00151C94" w:rsidRDefault="00000000">
      <w:pPr>
        <w:widowControl/>
        <w:jc w:val="center"/>
        <w:rPr>
          <w:rFonts w:hint="eastAsia"/>
        </w:rPr>
      </w:pPr>
      <w:r>
        <w:rPr>
          <w:rFonts w:cs="宋体" w:hint="eastAsia"/>
          <w:b/>
          <w:bCs/>
          <w:color w:val="000000"/>
          <w:sz w:val="36"/>
          <w:szCs w:val="36"/>
          <w:lang w:bidi="ar"/>
        </w:rPr>
        <w:t xml:space="preserve">2451755 </w:t>
      </w:r>
      <w:r>
        <w:rPr>
          <w:rFonts w:ascii="黑体" w:eastAsia="黑体" w:cs="黑体" w:hint="eastAsia"/>
          <w:b/>
          <w:bCs/>
          <w:color w:val="000000"/>
          <w:sz w:val="36"/>
          <w:szCs w:val="36"/>
          <w:lang w:bidi="ar"/>
        </w:rPr>
        <w:t>叶芷含</w:t>
      </w:r>
    </w:p>
    <w:p w14:paraId="1FFFF390" w14:textId="77777777" w:rsidR="00151C94" w:rsidRDefault="00000000">
      <w:pPr>
        <w:widowControl/>
        <w:jc w:val="center"/>
        <w:rPr>
          <w:rFonts w:hint="eastAsia"/>
        </w:rPr>
      </w:pPr>
      <w:r>
        <w:rPr>
          <w:rFonts w:cs="宋体" w:hint="eastAsia"/>
          <w:b/>
          <w:bCs/>
          <w:color w:val="000000"/>
          <w:sz w:val="36"/>
          <w:szCs w:val="36"/>
          <w:lang w:bidi="ar"/>
        </w:rPr>
        <w:t xml:space="preserve">2453601 </w:t>
      </w:r>
      <w:r>
        <w:rPr>
          <w:rFonts w:ascii="黑体" w:eastAsia="黑体" w:cs="黑体" w:hint="eastAsia"/>
          <w:b/>
          <w:bCs/>
          <w:color w:val="000000"/>
          <w:sz w:val="36"/>
          <w:szCs w:val="36"/>
          <w:lang w:bidi="ar"/>
        </w:rPr>
        <w:t>牛奕洁</w:t>
      </w:r>
    </w:p>
    <w:p w14:paraId="392FA5CB" w14:textId="39F9CC52" w:rsidR="00151C94" w:rsidRDefault="00000000">
      <w:pPr>
        <w:widowControl/>
        <w:jc w:val="center"/>
        <w:rPr>
          <w:rFonts w:hint="eastAsia"/>
        </w:rPr>
      </w:pPr>
      <w:r>
        <w:rPr>
          <w:rFonts w:cs="宋体" w:hint="eastAsia"/>
          <w:b/>
          <w:bCs/>
          <w:color w:val="000000"/>
          <w:sz w:val="36"/>
          <w:szCs w:val="36"/>
          <w:lang w:bidi="ar"/>
        </w:rPr>
        <w:t xml:space="preserve">2454319 </w:t>
      </w:r>
      <w:proofErr w:type="gramStart"/>
      <w:r>
        <w:rPr>
          <w:rFonts w:ascii="黑体" w:eastAsia="黑体" w:cs="黑体" w:hint="eastAsia"/>
          <w:b/>
          <w:bCs/>
          <w:color w:val="000000"/>
          <w:sz w:val="36"/>
          <w:szCs w:val="36"/>
          <w:lang w:bidi="ar"/>
        </w:rPr>
        <w:t>齐</w:t>
      </w:r>
      <w:r w:rsidR="00087726">
        <w:rPr>
          <w:rFonts w:ascii="黑体" w:eastAsia="黑体" w:cs="黑体" w:hint="eastAsia"/>
          <w:b/>
          <w:bCs/>
          <w:color w:val="000000"/>
          <w:sz w:val="36"/>
          <w:szCs w:val="36"/>
          <w:lang w:bidi="ar"/>
        </w:rPr>
        <w:t xml:space="preserve">  </w:t>
      </w:r>
      <w:r>
        <w:rPr>
          <w:rFonts w:ascii="黑体" w:eastAsia="黑体" w:cs="黑体" w:hint="eastAsia"/>
          <w:b/>
          <w:bCs/>
          <w:color w:val="000000"/>
          <w:sz w:val="36"/>
          <w:szCs w:val="36"/>
          <w:lang w:bidi="ar"/>
        </w:rPr>
        <w:t>颖</w:t>
      </w:r>
      <w:proofErr w:type="gramEnd"/>
    </w:p>
    <w:p w14:paraId="73F830DA" w14:textId="77777777" w:rsidR="00151C94" w:rsidRDefault="00000000">
      <w:pPr>
        <w:widowControl/>
        <w:jc w:val="center"/>
        <w:rPr>
          <w:rFonts w:hint="eastAsia"/>
        </w:rPr>
      </w:pPr>
      <w:r>
        <w:rPr>
          <w:rFonts w:cs="宋体" w:hint="eastAsia"/>
          <w:b/>
          <w:bCs/>
          <w:color w:val="000000"/>
          <w:sz w:val="36"/>
          <w:szCs w:val="36"/>
          <w:lang w:bidi="ar"/>
        </w:rPr>
        <w:t xml:space="preserve">2453200 </w:t>
      </w:r>
      <w:r>
        <w:rPr>
          <w:rFonts w:ascii="黑体" w:eastAsia="黑体" w:cs="黑体" w:hint="eastAsia"/>
          <w:b/>
          <w:bCs/>
          <w:color w:val="000000"/>
          <w:sz w:val="36"/>
          <w:szCs w:val="36"/>
          <w:lang w:bidi="ar"/>
        </w:rPr>
        <w:t>王何君</w:t>
      </w:r>
    </w:p>
    <w:p w14:paraId="13770419" w14:textId="77777777" w:rsidR="00151C94" w:rsidRDefault="00151C94">
      <w:pPr>
        <w:pStyle w:val="af6"/>
      </w:pPr>
    </w:p>
    <w:p w14:paraId="57E4F1F2" w14:textId="77777777" w:rsidR="00151C94" w:rsidRDefault="00151C94">
      <w:pPr>
        <w:pStyle w:val="af9"/>
        <w:rPr>
          <w:rFonts w:hint="eastAsia"/>
        </w:rPr>
      </w:pPr>
    </w:p>
    <w:p w14:paraId="0522B9F8" w14:textId="77777777" w:rsidR="00151C94" w:rsidRDefault="00151C94">
      <w:pPr>
        <w:pStyle w:val="af6"/>
      </w:pPr>
    </w:p>
    <w:p w14:paraId="20450589" w14:textId="77777777" w:rsidR="00151C94" w:rsidRDefault="00151C94">
      <w:pPr>
        <w:pStyle w:val="af6"/>
        <w:ind w:firstLineChars="0" w:firstLine="0"/>
        <w:sectPr w:rsidR="00151C94">
          <w:headerReference w:type="default" r:id="rId8"/>
          <w:footerReference w:type="default" r:id="rId9"/>
          <w:pgSz w:w="11906" w:h="16838"/>
          <w:pgMar w:top="1134" w:right="1134" w:bottom="850" w:left="1417" w:header="851" w:footer="851" w:gutter="0"/>
          <w:pgNumType w:fmt="upperRoman" w:start="1"/>
          <w:cols w:space="720"/>
          <w:docGrid w:type="lines" w:linePitch="312"/>
        </w:sectPr>
      </w:pPr>
    </w:p>
    <w:p w14:paraId="0EDBAB91" w14:textId="77777777" w:rsidR="0004575A" w:rsidRDefault="0004575A" w:rsidP="0004575A">
      <w:pPr>
        <w:pStyle w:val="af9"/>
        <w:rPr>
          <w:rFonts w:hint="eastAsia"/>
        </w:rPr>
      </w:pPr>
      <w:proofErr w:type="gramStart"/>
      <w:r>
        <w:rPr>
          <w:rFonts w:hint="eastAsia"/>
        </w:rPr>
        <w:lastRenderedPageBreak/>
        <w:t>目</w:t>
      </w:r>
      <w:r>
        <w:rPr>
          <w:rFonts w:hint="eastAsia"/>
        </w:rPr>
        <w:t xml:space="preserve">  </w:t>
      </w:r>
      <w:r>
        <w:rPr>
          <w:rFonts w:hint="eastAsia"/>
        </w:rPr>
        <w:t>录</w:t>
      </w:r>
      <w:proofErr w:type="gramEnd"/>
    </w:p>
    <w:p w14:paraId="4D0110BD" w14:textId="4051AA68" w:rsidR="008A17D6" w:rsidRDefault="0004575A">
      <w:pPr>
        <w:pStyle w:val="TOC1"/>
        <w:tabs>
          <w:tab w:val="left" w:pos="480"/>
          <w:tab w:val="right" w:leader="dot" w:pos="8296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kern w:val="2"/>
          <w:sz w:val="22"/>
          <w:szCs w:val="24"/>
          <w14:ligatures w14:val="standardContextual"/>
        </w:rPr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</w:instrText>
      </w:r>
      <w:r>
        <w:rPr>
          <w:rFonts w:hint="eastAsia"/>
          <w:bCs w:val="0"/>
          <w:caps w:val="0"/>
        </w:rPr>
        <w:instrText>TOC \o "1-3" \h \z \u</w:instrText>
      </w:r>
      <w:r>
        <w:rPr>
          <w:bCs w:val="0"/>
          <w:caps w:val="0"/>
        </w:rPr>
        <w:instrText xml:space="preserve"> </w:instrText>
      </w:r>
      <w:r>
        <w:rPr>
          <w:bCs w:val="0"/>
          <w:caps w:val="0"/>
        </w:rPr>
        <w:fldChar w:fldCharType="separate"/>
      </w:r>
      <w:hyperlink w:anchor="_Toc234436809" w:history="1">
        <w:r w:rsidR="008A17D6" w:rsidRPr="009E6698">
          <w:rPr>
            <w:rStyle w:val="af4"/>
            <w:rFonts w:cs="宋体"/>
            <w:noProof/>
          </w:rPr>
          <w:t>1.</w:t>
        </w:r>
        <w:r w:rsidR="008A17D6">
          <w:rPr>
            <w:rFonts w:asciiTheme="minorHAnsi" w:eastAsiaTheme="minorEastAsia" w:hAnsiTheme="minorHAnsi" w:cstheme="minorBidi" w:hint="eastAsia"/>
            <w:b w:val="0"/>
            <w:bCs w:val="0"/>
            <w:caps w:val="0"/>
            <w:noProof/>
            <w:kern w:val="2"/>
            <w:sz w:val="22"/>
            <w:szCs w:val="24"/>
            <w14:ligatures w14:val="standardContextual"/>
          </w:rPr>
          <w:tab/>
        </w:r>
        <w:r w:rsidR="008A17D6" w:rsidRPr="009E6698">
          <w:rPr>
            <w:rStyle w:val="af4"/>
            <w:noProof/>
          </w:rPr>
          <w:t>系统需求概述</w:t>
        </w:r>
        <w:r w:rsidR="008A17D6">
          <w:rPr>
            <w:rFonts w:hint="eastAsia"/>
            <w:noProof/>
            <w:webHidden/>
          </w:rPr>
          <w:tab/>
        </w:r>
        <w:r w:rsidR="008A17D6">
          <w:rPr>
            <w:rFonts w:hint="eastAsia"/>
            <w:noProof/>
            <w:webHidden/>
          </w:rPr>
          <w:fldChar w:fldCharType="begin"/>
        </w:r>
        <w:r w:rsidR="008A17D6">
          <w:rPr>
            <w:rFonts w:hint="eastAsia"/>
            <w:noProof/>
            <w:webHidden/>
          </w:rPr>
          <w:instrText xml:space="preserve"> </w:instrText>
        </w:r>
        <w:r w:rsidR="008A17D6">
          <w:rPr>
            <w:noProof/>
            <w:webHidden/>
          </w:rPr>
          <w:instrText>PAGEREF _Toc234436809 \h</w:instrText>
        </w:r>
        <w:r w:rsidR="008A17D6">
          <w:rPr>
            <w:rFonts w:hint="eastAsia"/>
            <w:noProof/>
            <w:webHidden/>
          </w:rPr>
          <w:instrText xml:space="preserve"> </w:instrText>
        </w:r>
        <w:r w:rsidR="008A17D6">
          <w:rPr>
            <w:rFonts w:hint="eastAsia"/>
            <w:noProof/>
            <w:webHidden/>
          </w:rPr>
        </w:r>
        <w:r w:rsidR="008A17D6">
          <w:rPr>
            <w:rFonts w:hint="eastAsia"/>
            <w:noProof/>
            <w:webHidden/>
          </w:rPr>
          <w:fldChar w:fldCharType="separate"/>
        </w:r>
        <w:r w:rsidR="008A17D6">
          <w:rPr>
            <w:noProof/>
            <w:webHidden/>
          </w:rPr>
          <w:t>4</w:t>
        </w:r>
        <w:r w:rsidR="008A17D6">
          <w:rPr>
            <w:rFonts w:hint="eastAsia"/>
            <w:noProof/>
            <w:webHidden/>
          </w:rPr>
          <w:fldChar w:fldCharType="end"/>
        </w:r>
      </w:hyperlink>
    </w:p>
    <w:p w14:paraId="3CEBF5C2" w14:textId="4DCCEFD9" w:rsidR="008A17D6" w:rsidRDefault="008A17D6">
      <w:pPr>
        <w:pStyle w:val="TOC2"/>
        <w:tabs>
          <w:tab w:val="left" w:pos="960"/>
          <w:tab w:val="right" w:leader="dot" w:pos="8296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4436810" w:history="1">
        <w:r w:rsidRPr="009E6698">
          <w:rPr>
            <w:rStyle w:val="af4"/>
            <w:rFonts w:ascii="宋体" w:hAnsi="宋体" w:cs="宋体"/>
            <w:noProof/>
          </w:rPr>
          <w:t>1.1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9E6698">
          <w:rPr>
            <w:rStyle w:val="af4"/>
            <w:noProof/>
          </w:rPr>
          <w:t>系统功能需求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_Toc234436810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3FD7D0" w14:textId="6904AFC2" w:rsidR="008A17D6" w:rsidRDefault="008A17D6">
      <w:pPr>
        <w:pStyle w:val="TOC3"/>
        <w:tabs>
          <w:tab w:val="left" w:pos="1200"/>
          <w:tab w:val="right" w:leader="dot" w:pos="8296"/>
        </w:tabs>
        <w:rPr>
          <w:rFonts w:asciiTheme="minorHAnsi" w:eastAsiaTheme="minorEastAsia" w:hAnsiTheme="minorHAnsi" w:cstheme="minorBidi" w:hint="eastAsia"/>
          <w:iCs w:val="0"/>
          <w:noProof/>
          <w:kern w:val="2"/>
          <w:sz w:val="22"/>
          <w:szCs w:val="24"/>
          <w14:ligatures w14:val="standardContextual"/>
        </w:rPr>
      </w:pPr>
      <w:hyperlink w:anchor="_Toc234436811" w:history="1">
        <w:r w:rsidRPr="009E6698">
          <w:rPr>
            <w:rStyle w:val="af4"/>
            <w:rFonts w:cs="宋体"/>
            <w:noProof/>
          </w:rPr>
          <w:t>1.1.1</w:t>
        </w:r>
        <w:r>
          <w:rPr>
            <w:rFonts w:asciiTheme="minorHAnsi" w:eastAsiaTheme="minorEastAsia" w:hAnsiTheme="minorHAnsi" w:cstheme="minorBidi" w:hint="eastAsia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9E6698">
          <w:rPr>
            <w:rStyle w:val="af4"/>
            <w:noProof/>
          </w:rPr>
          <w:t>基本信息管理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_Toc234436811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471338" w14:textId="31D0E355" w:rsidR="008A17D6" w:rsidRDefault="008A17D6">
      <w:pPr>
        <w:pStyle w:val="TOC3"/>
        <w:tabs>
          <w:tab w:val="left" w:pos="1200"/>
          <w:tab w:val="right" w:leader="dot" w:pos="8296"/>
        </w:tabs>
        <w:rPr>
          <w:rFonts w:asciiTheme="minorHAnsi" w:eastAsiaTheme="minorEastAsia" w:hAnsiTheme="minorHAnsi" w:cstheme="minorBidi" w:hint="eastAsia"/>
          <w:iCs w:val="0"/>
          <w:noProof/>
          <w:kern w:val="2"/>
          <w:sz w:val="22"/>
          <w:szCs w:val="24"/>
          <w14:ligatures w14:val="standardContextual"/>
        </w:rPr>
      </w:pPr>
      <w:hyperlink w:anchor="_Toc234436812" w:history="1">
        <w:r w:rsidRPr="009E6698">
          <w:rPr>
            <w:rStyle w:val="af4"/>
            <w:rFonts w:cs="宋体"/>
            <w:noProof/>
          </w:rPr>
          <w:t>1.1.2</w:t>
        </w:r>
        <w:r>
          <w:rPr>
            <w:rFonts w:asciiTheme="minorHAnsi" w:eastAsiaTheme="minorEastAsia" w:hAnsiTheme="minorHAnsi" w:cstheme="minorBidi" w:hint="eastAsia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9E6698">
          <w:rPr>
            <w:rStyle w:val="af4"/>
            <w:noProof/>
          </w:rPr>
          <w:t>会员卡与会籍管理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_Toc234436812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B8F7DA" w14:textId="724292A6" w:rsidR="008A17D6" w:rsidRDefault="008A17D6">
      <w:pPr>
        <w:pStyle w:val="TOC3"/>
        <w:tabs>
          <w:tab w:val="left" w:pos="1200"/>
          <w:tab w:val="right" w:leader="dot" w:pos="8296"/>
        </w:tabs>
        <w:rPr>
          <w:rFonts w:asciiTheme="minorHAnsi" w:eastAsiaTheme="minorEastAsia" w:hAnsiTheme="minorHAnsi" w:cstheme="minorBidi" w:hint="eastAsia"/>
          <w:iCs w:val="0"/>
          <w:noProof/>
          <w:kern w:val="2"/>
          <w:sz w:val="22"/>
          <w:szCs w:val="24"/>
          <w14:ligatures w14:val="standardContextual"/>
        </w:rPr>
      </w:pPr>
      <w:hyperlink w:anchor="_Toc234436813" w:history="1">
        <w:r w:rsidRPr="009E6698">
          <w:rPr>
            <w:rStyle w:val="af4"/>
            <w:rFonts w:cs="宋体"/>
            <w:noProof/>
          </w:rPr>
          <w:t>1.1.3</w:t>
        </w:r>
        <w:r>
          <w:rPr>
            <w:rFonts w:asciiTheme="minorHAnsi" w:eastAsiaTheme="minorEastAsia" w:hAnsiTheme="minorHAnsi" w:cstheme="minorBidi" w:hint="eastAsia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9E6698">
          <w:rPr>
            <w:rStyle w:val="af4"/>
            <w:noProof/>
          </w:rPr>
          <w:t>入场与场馆容量管理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_Toc234436813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093BFD" w14:textId="60FD914D" w:rsidR="008A17D6" w:rsidRDefault="008A17D6">
      <w:pPr>
        <w:pStyle w:val="TOC3"/>
        <w:tabs>
          <w:tab w:val="left" w:pos="1200"/>
          <w:tab w:val="right" w:leader="dot" w:pos="8296"/>
        </w:tabs>
        <w:rPr>
          <w:rFonts w:asciiTheme="minorHAnsi" w:eastAsiaTheme="minorEastAsia" w:hAnsiTheme="minorHAnsi" w:cstheme="minorBidi" w:hint="eastAsia"/>
          <w:iCs w:val="0"/>
          <w:noProof/>
          <w:kern w:val="2"/>
          <w:sz w:val="22"/>
          <w:szCs w:val="24"/>
          <w14:ligatures w14:val="standardContextual"/>
        </w:rPr>
      </w:pPr>
      <w:hyperlink w:anchor="_Toc234436814" w:history="1">
        <w:r w:rsidRPr="009E6698">
          <w:rPr>
            <w:rStyle w:val="af4"/>
            <w:rFonts w:cs="宋体"/>
            <w:noProof/>
          </w:rPr>
          <w:t>1.1.4</w:t>
        </w:r>
        <w:r>
          <w:rPr>
            <w:rFonts w:asciiTheme="minorHAnsi" w:eastAsiaTheme="minorEastAsia" w:hAnsiTheme="minorHAnsi" w:cstheme="minorBidi" w:hint="eastAsia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9E6698">
          <w:rPr>
            <w:rStyle w:val="af4"/>
            <w:noProof/>
          </w:rPr>
          <w:t>团课预约管理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_Toc234436814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4F48EE" w14:textId="1C790641" w:rsidR="008A17D6" w:rsidRDefault="008A17D6">
      <w:pPr>
        <w:pStyle w:val="TOC3"/>
        <w:tabs>
          <w:tab w:val="left" w:pos="1200"/>
          <w:tab w:val="right" w:leader="dot" w:pos="8296"/>
        </w:tabs>
        <w:rPr>
          <w:rFonts w:asciiTheme="minorHAnsi" w:eastAsiaTheme="minorEastAsia" w:hAnsiTheme="minorHAnsi" w:cstheme="minorBidi" w:hint="eastAsia"/>
          <w:iCs w:val="0"/>
          <w:noProof/>
          <w:kern w:val="2"/>
          <w:sz w:val="22"/>
          <w:szCs w:val="24"/>
          <w14:ligatures w14:val="standardContextual"/>
        </w:rPr>
      </w:pPr>
      <w:hyperlink w:anchor="_Toc234436815" w:history="1">
        <w:r w:rsidRPr="009E6698">
          <w:rPr>
            <w:rStyle w:val="af4"/>
            <w:rFonts w:cs="宋体"/>
            <w:noProof/>
          </w:rPr>
          <w:t>1.1.5</w:t>
        </w:r>
        <w:r>
          <w:rPr>
            <w:rFonts w:asciiTheme="minorHAnsi" w:eastAsiaTheme="minorEastAsia" w:hAnsiTheme="minorHAnsi" w:cstheme="minorBidi" w:hint="eastAsia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9E6698">
          <w:rPr>
            <w:rStyle w:val="af4"/>
            <w:noProof/>
          </w:rPr>
          <w:t>私教课包与预约管理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_Toc234436815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AD9B24" w14:textId="7684FA9C" w:rsidR="008A17D6" w:rsidRDefault="008A17D6">
      <w:pPr>
        <w:pStyle w:val="TOC3"/>
        <w:tabs>
          <w:tab w:val="left" w:pos="1200"/>
          <w:tab w:val="right" w:leader="dot" w:pos="8296"/>
        </w:tabs>
        <w:rPr>
          <w:rFonts w:asciiTheme="minorHAnsi" w:eastAsiaTheme="minorEastAsia" w:hAnsiTheme="minorHAnsi" w:cstheme="minorBidi" w:hint="eastAsia"/>
          <w:iCs w:val="0"/>
          <w:noProof/>
          <w:kern w:val="2"/>
          <w:sz w:val="22"/>
          <w:szCs w:val="24"/>
          <w14:ligatures w14:val="standardContextual"/>
        </w:rPr>
      </w:pPr>
      <w:hyperlink w:anchor="_Toc234436816" w:history="1">
        <w:r w:rsidRPr="009E6698">
          <w:rPr>
            <w:rStyle w:val="af4"/>
            <w:rFonts w:cs="宋体"/>
            <w:noProof/>
          </w:rPr>
          <w:t>1.1.6</w:t>
        </w:r>
        <w:r>
          <w:rPr>
            <w:rFonts w:asciiTheme="minorHAnsi" w:eastAsiaTheme="minorEastAsia" w:hAnsiTheme="minorHAnsi" w:cstheme="minorBidi" w:hint="eastAsia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9E6698">
          <w:rPr>
            <w:rStyle w:val="af4"/>
            <w:noProof/>
          </w:rPr>
          <w:t>交易支付与营销管理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_Toc234436816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259543" w14:textId="1CC26298" w:rsidR="008A17D6" w:rsidRDefault="008A17D6">
      <w:pPr>
        <w:pStyle w:val="TOC3"/>
        <w:tabs>
          <w:tab w:val="left" w:pos="1200"/>
          <w:tab w:val="right" w:leader="dot" w:pos="8296"/>
        </w:tabs>
        <w:rPr>
          <w:rFonts w:asciiTheme="minorHAnsi" w:eastAsiaTheme="minorEastAsia" w:hAnsiTheme="minorHAnsi" w:cstheme="minorBidi" w:hint="eastAsia"/>
          <w:iCs w:val="0"/>
          <w:noProof/>
          <w:kern w:val="2"/>
          <w:sz w:val="22"/>
          <w:szCs w:val="24"/>
          <w14:ligatures w14:val="standardContextual"/>
        </w:rPr>
      </w:pPr>
      <w:hyperlink w:anchor="_Toc234436817" w:history="1">
        <w:r w:rsidRPr="009E6698">
          <w:rPr>
            <w:rStyle w:val="af4"/>
            <w:rFonts w:cs="宋体"/>
            <w:noProof/>
          </w:rPr>
          <w:t>1.1.7</w:t>
        </w:r>
        <w:r>
          <w:rPr>
            <w:rFonts w:asciiTheme="minorHAnsi" w:eastAsiaTheme="minorEastAsia" w:hAnsiTheme="minorHAnsi" w:cstheme="minorBidi" w:hint="eastAsia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9E6698">
          <w:rPr>
            <w:rStyle w:val="af4"/>
            <w:noProof/>
          </w:rPr>
          <w:t>运维与巡检管理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_Toc234436817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DBF55F" w14:textId="7022A234" w:rsidR="008A17D6" w:rsidRDefault="008A17D6">
      <w:pPr>
        <w:pStyle w:val="TOC3"/>
        <w:tabs>
          <w:tab w:val="left" w:pos="1200"/>
          <w:tab w:val="right" w:leader="dot" w:pos="8296"/>
        </w:tabs>
        <w:rPr>
          <w:rFonts w:asciiTheme="minorHAnsi" w:eastAsiaTheme="minorEastAsia" w:hAnsiTheme="minorHAnsi" w:cstheme="minorBidi" w:hint="eastAsia"/>
          <w:iCs w:val="0"/>
          <w:noProof/>
          <w:kern w:val="2"/>
          <w:sz w:val="22"/>
          <w:szCs w:val="24"/>
          <w14:ligatures w14:val="standardContextual"/>
        </w:rPr>
      </w:pPr>
      <w:hyperlink w:anchor="_Toc234436818" w:history="1">
        <w:r w:rsidRPr="009E6698">
          <w:rPr>
            <w:rStyle w:val="af4"/>
            <w:rFonts w:cs="宋体"/>
            <w:noProof/>
          </w:rPr>
          <w:t>1.1.8</w:t>
        </w:r>
        <w:r>
          <w:rPr>
            <w:rFonts w:asciiTheme="minorHAnsi" w:eastAsiaTheme="minorEastAsia" w:hAnsiTheme="minorHAnsi" w:cstheme="minorBidi" w:hint="eastAsia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9E6698">
          <w:rPr>
            <w:rStyle w:val="af4"/>
            <w:noProof/>
          </w:rPr>
          <w:t>日程管理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_Toc234436818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6102AC" w14:textId="01DC036F" w:rsidR="008A17D6" w:rsidRDefault="008A17D6">
      <w:pPr>
        <w:pStyle w:val="TOC2"/>
        <w:tabs>
          <w:tab w:val="left" w:pos="960"/>
          <w:tab w:val="right" w:leader="dot" w:pos="8296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4436819" w:history="1">
        <w:r w:rsidRPr="009E6698">
          <w:rPr>
            <w:rStyle w:val="af4"/>
            <w:rFonts w:ascii="宋体" w:hAnsi="宋体" w:cs="宋体"/>
            <w:noProof/>
          </w:rPr>
          <w:t>1.2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9E6698">
          <w:rPr>
            <w:rStyle w:val="af4"/>
            <w:noProof/>
          </w:rPr>
          <w:t>系统非功能需求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_Toc234436819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B04D0F" w14:textId="6FDCCC5A" w:rsidR="008A17D6" w:rsidRDefault="008A17D6">
      <w:pPr>
        <w:pStyle w:val="TOC3"/>
        <w:tabs>
          <w:tab w:val="left" w:pos="1200"/>
          <w:tab w:val="right" w:leader="dot" w:pos="8296"/>
        </w:tabs>
        <w:rPr>
          <w:rFonts w:asciiTheme="minorHAnsi" w:eastAsiaTheme="minorEastAsia" w:hAnsiTheme="minorHAnsi" w:cstheme="minorBidi" w:hint="eastAsia"/>
          <w:iCs w:val="0"/>
          <w:noProof/>
          <w:kern w:val="2"/>
          <w:sz w:val="22"/>
          <w:szCs w:val="24"/>
          <w14:ligatures w14:val="standardContextual"/>
        </w:rPr>
      </w:pPr>
      <w:hyperlink w:anchor="_Toc234436820" w:history="1">
        <w:r w:rsidRPr="009E6698">
          <w:rPr>
            <w:rStyle w:val="af4"/>
            <w:rFonts w:cs="宋体"/>
            <w:noProof/>
          </w:rPr>
          <w:t>1.2.1</w:t>
        </w:r>
        <w:r>
          <w:rPr>
            <w:rFonts w:asciiTheme="minorHAnsi" w:eastAsiaTheme="minorEastAsia" w:hAnsiTheme="minorHAnsi" w:cstheme="minorBidi" w:hint="eastAsia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9E6698">
          <w:rPr>
            <w:rStyle w:val="af4"/>
            <w:noProof/>
          </w:rPr>
          <w:t>性能需求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_Toc234436820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892AB8" w14:textId="6BB8D21D" w:rsidR="008A17D6" w:rsidRDefault="008A17D6">
      <w:pPr>
        <w:pStyle w:val="TOC3"/>
        <w:tabs>
          <w:tab w:val="left" w:pos="1200"/>
          <w:tab w:val="right" w:leader="dot" w:pos="8296"/>
        </w:tabs>
        <w:rPr>
          <w:rFonts w:asciiTheme="minorHAnsi" w:eastAsiaTheme="minorEastAsia" w:hAnsiTheme="minorHAnsi" w:cstheme="minorBidi" w:hint="eastAsia"/>
          <w:iCs w:val="0"/>
          <w:noProof/>
          <w:kern w:val="2"/>
          <w:sz w:val="22"/>
          <w:szCs w:val="24"/>
          <w14:ligatures w14:val="standardContextual"/>
        </w:rPr>
      </w:pPr>
      <w:hyperlink w:anchor="_Toc234436821" w:history="1">
        <w:r w:rsidRPr="009E6698">
          <w:rPr>
            <w:rStyle w:val="af4"/>
            <w:rFonts w:cs="宋体"/>
            <w:noProof/>
          </w:rPr>
          <w:t>1.2.2</w:t>
        </w:r>
        <w:r>
          <w:rPr>
            <w:rFonts w:asciiTheme="minorHAnsi" w:eastAsiaTheme="minorEastAsia" w:hAnsiTheme="minorHAnsi" w:cstheme="minorBidi" w:hint="eastAsia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9E6698">
          <w:rPr>
            <w:rStyle w:val="af4"/>
            <w:noProof/>
          </w:rPr>
          <w:t>安全性需求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_Toc234436821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388865" w14:textId="33B397A0" w:rsidR="008A17D6" w:rsidRDefault="008A17D6">
      <w:pPr>
        <w:pStyle w:val="TOC3"/>
        <w:tabs>
          <w:tab w:val="left" w:pos="1200"/>
          <w:tab w:val="right" w:leader="dot" w:pos="8296"/>
        </w:tabs>
        <w:rPr>
          <w:rFonts w:asciiTheme="minorHAnsi" w:eastAsiaTheme="minorEastAsia" w:hAnsiTheme="minorHAnsi" w:cstheme="minorBidi" w:hint="eastAsia"/>
          <w:iCs w:val="0"/>
          <w:noProof/>
          <w:kern w:val="2"/>
          <w:sz w:val="22"/>
          <w:szCs w:val="24"/>
          <w14:ligatures w14:val="standardContextual"/>
        </w:rPr>
      </w:pPr>
      <w:hyperlink w:anchor="_Toc234436822" w:history="1">
        <w:r w:rsidRPr="009E6698">
          <w:rPr>
            <w:rStyle w:val="af4"/>
            <w:rFonts w:cs="宋体"/>
            <w:noProof/>
          </w:rPr>
          <w:t>1.2.3</w:t>
        </w:r>
        <w:r>
          <w:rPr>
            <w:rFonts w:asciiTheme="minorHAnsi" w:eastAsiaTheme="minorEastAsia" w:hAnsiTheme="minorHAnsi" w:cstheme="minorBidi" w:hint="eastAsia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9E6698">
          <w:rPr>
            <w:rStyle w:val="af4"/>
            <w:noProof/>
          </w:rPr>
          <w:t>可靠性需求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_Toc234436822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D56355" w14:textId="43F14777" w:rsidR="008A17D6" w:rsidRDefault="008A17D6">
      <w:pPr>
        <w:pStyle w:val="TOC3"/>
        <w:tabs>
          <w:tab w:val="left" w:pos="1200"/>
          <w:tab w:val="right" w:leader="dot" w:pos="8296"/>
        </w:tabs>
        <w:rPr>
          <w:rFonts w:asciiTheme="minorHAnsi" w:eastAsiaTheme="minorEastAsia" w:hAnsiTheme="minorHAnsi" w:cstheme="minorBidi" w:hint="eastAsia"/>
          <w:iCs w:val="0"/>
          <w:noProof/>
          <w:kern w:val="2"/>
          <w:sz w:val="22"/>
          <w:szCs w:val="24"/>
          <w14:ligatures w14:val="standardContextual"/>
        </w:rPr>
      </w:pPr>
      <w:hyperlink w:anchor="_Toc234436823" w:history="1">
        <w:r w:rsidRPr="009E6698">
          <w:rPr>
            <w:rStyle w:val="af4"/>
            <w:rFonts w:cs="宋体"/>
            <w:noProof/>
          </w:rPr>
          <w:t>1.2.4</w:t>
        </w:r>
        <w:r>
          <w:rPr>
            <w:rFonts w:asciiTheme="minorHAnsi" w:eastAsiaTheme="minorEastAsia" w:hAnsiTheme="minorHAnsi" w:cstheme="minorBidi" w:hint="eastAsia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9E6698">
          <w:rPr>
            <w:rStyle w:val="af4"/>
            <w:noProof/>
          </w:rPr>
          <w:t>易用性需求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_Toc234436823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508926" w14:textId="77C2A26C" w:rsidR="008A17D6" w:rsidRDefault="008A17D6">
      <w:pPr>
        <w:pStyle w:val="TOC2"/>
        <w:tabs>
          <w:tab w:val="left" w:pos="960"/>
          <w:tab w:val="right" w:leader="dot" w:pos="8296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4436824" w:history="1">
        <w:r w:rsidRPr="009E6698">
          <w:rPr>
            <w:rStyle w:val="af4"/>
            <w:rFonts w:ascii="宋体" w:hAnsi="宋体" w:cs="宋体"/>
            <w:noProof/>
          </w:rPr>
          <w:t>1.3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9E6698">
          <w:rPr>
            <w:rStyle w:val="af4"/>
            <w:noProof/>
          </w:rPr>
          <w:t>组织结构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_Toc234436824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AA4567" w14:textId="5E8A9D20" w:rsidR="008A17D6" w:rsidRDefault="008A17D6">
      <w:pPr>
        <w:pStyle w:val="TOC1"/>
        <w:tabs>
          <w:tab w:val="left" w:pos="480"/>
          <w:tab w:val="right" w:leader="dot" w:pos="8296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kern w:val="2"/>
          <w:sz w:val="22"/>
          <w:szCs w:val="24"/>
          <w14:ligatures w14:val="standardContextual"/>
        </w:rPr>
      </w:pPr>
      <w:hyperlink w:anchor="_Toc234436825" w:history="1">
        <w:r w:rsidRPr="009E6698">
          <w:rPr>
            <w:rStyle w:val="af4"/>
            <w:rFonts w:cs="宋体"/>
            <w:noProof/>
          </w:rPr>
          <w:t>2.</w:t>
        </w:r>
        <w:r>
          <w:rPr>
            <w:rFonts w:asciiTheme="minorHAnsi" w:eastAsiaTheme="minorEastAsia" w:hAnsiTheme="minorHAnsi" w:cstheme="minorBidi" w:hint="eastAsia"/>
            <w:b w:val="0"/>
            <w:bCs w:val="0"/>
            <w:caps w:val="0"/>
            <w:noProof/>
            <w:kern w:val="2"/>
            <w:sz w:val="22"/>
            <w:szCs w:val="24"/>
            <w14:ligatures w14:val="standardContextual"/>
          </w:rPr>
          <w:tab/>
        </w:r>
        <w:r w:rsidRPr="009E6698">
          <w:rPr>
            <w:rStyle w:val="af4"/>
            <w:noProof/>
          </w:rPr>
          <w:t>系统需求分析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_Toc234436825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356F03" w14:textId="427C0B9A" w:rsidR="008A17D6" w:rsidRDefault="008A17D6">
      <w:pPr>
        <w:pStyle w:val="TOC2"/>
        <w:tabs>
          <w:tab w:val="left" w:pos="960"/>
          <w:tab w:val="right" w:leader="dot" w:pos="8296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4436826" w:history="1">
        <w:r w:rsidRPr="009E6698">
          <w:rPr>
            <w:rStyle w:val="af4"/>
            <w:rFonts w:ascii="宋体" w:hAnsi="宋体" w:cs="宋体"/>
            <w:noProof/>
          </w:rPr>
          <w:t>2.1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9E6698">
          <w:rPr>
            <w:rStyle w:val="af4"/>
            <w:noProof/>
          </w:rPr>
          <w:t>系统总体用例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_Toc234436826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F0A3D3" w14:textId="45D61020" w:rsidR="008A17D6" w:rsidRDefault="008A17D6">
      <w:pPr>
        <w:pStyle w:val="TOC3"/>
        <w:tabs>
          <w:tab w:val="left" w:pos="1200"/>
          <w:tab w:val="right" w:leader="dot" w:pos="8296"/>
        </w:tabs>
        <w:rPr>
          <w:rFonts w:asciiTheme="minorHAnsi" w:eastAsiaTheme="minorEastAsia" w:hAnsiTheme="minorHAnsi" w:cstheme="minorBidi" w:hint="eastAsia"/>
          <w:iCs w:val="0"/>
          <w:noProof/>
          <w:kern w:val="2"/>
          <w:sz w:val="22"/>
          <w:szCs w:val="24"/>
          <w14:ligatures w14:val="standardContextual"/>
        </w:rPr>
      </w:pPr>
      <w:hyperlink w:anchor="_Toc234436827" w:history="1">
        <w:r w:rsidRPr="009E6698">
          <w:rPr>
            <w:rStyle w:val="af4"/>
            <w:rFonts w:cs="宋体"/>
            <w:noProof/>
          </w:rPr>
          <w:t>2.1.1</w:t>
        </w:r>
        <w:r>
          <w:rPr>
            <w:rFonts w:asciiTheme="minorHAnsi" w:eastAsiaTheme="minorEastAsia" w:hAnsiTheme="minorHAnsi" w:cstheme="minorBidi" w:hint="eastAsia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9E6698">
          <w:rPr>
            <w:rStyle w:val="af4"/>
            <w:noProof/>
          </w:rPr>
          <w:t>总用例图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_Toc234436827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C9B869" w14:textId="60550BF7" w:rsidR="008A17D6" w:rsidRDefault="008A17D6">
      <w:pPr>
        <w:pStyle w:val="TOC3"/>
        <w:tabs>
          <w:tab w:val="left" w:pos="1200"/>
          <w:tab w:val="right" w:leader="dot" w:pos="8296"/>
        </w:tabs>
        <w:rPr>
          <w:rFonts w:asciiTheme="minorHAnsi" w:eastAsiaTheme="minorEastAsia" w:hAnsiTheme="minorHAnsi" w:cstheme="minorBidi" w:hint="eastAsia"/>
          <w:iCs w:val="0"/>
          <w:noProof/>
          <w:kern w:val="2"/>
          <w:sz w:val="22"/>
          <w:szCs w:val="24"/>
          <w14:ligatures w14:val="standardContextual"/>
        </w:rPr>
      </w:pPr>
      <w:hyperlink w:anchor="_Toc234436828" w:history="1">
        <w:r w:rsidRPr="009E6698">
          <w:rPr>
            <w:rStyle w:val="af4"/>
            <w:rFonts w:cs="宋体"/>
            <w:noProof/>
          </w:rPr>
          <w:t>2.1.2</w:t>
        </w:r>
        <w:r>
          <w:rPr>
            <w:rFonts w:asciiTheme="minorHAnsi" w:eastAsiaTheme="minorEastAsia" w:hAnsiTheme="minorHAnsi" w:cstheme="minorBidi" w:hint="eastAsia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9E6698">
          <w:rPr>
            <w:rStyle w:val="af4"/>
            <w:noProof/>
          </w:rPr>
          <w:t>系统角色说明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_Toc234436828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B45735" w14:textId="08762ABA" w:rsidR="008A17D6" w:rsidRDefault="008A17D6">
      <w:pPr>
        <w:pStyle w:val="TOC2"/>
        <w:tabs>
          <w:tab w:val="left" w:pos="960"/>
          <w:tab w:val="right" w:leader="dot" w:pos="8296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4436829" w:history="1">
        <w:r w:rsidRPr="009E6698">
          <w:rPr>
            <w:rStyle w:val="af4"/>
            <w:rFonts w:ascii="宋体" w:hAnsi="宋体" w:cs="宋体"/>
            <w:noProof/>
          </w:rPr>
          <w:t>2.2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9E6698">
          <w:rPr>
            <w:rStyle w:val="af4"/>
            <w:noProof/>
          </w:rPr>
          <w:t>基本信息用例包需求分析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_Toc234436829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825589" w14:textId="35478BF7" w:rsidR="008A17D6" w:rsidRDefault="008A17D6">
      <w:pPr>
        <w:pStyle w:val="TOC3"/>
        <w:tabs>
          <w:tab w:val="left" w:pos="1200"/>
          <w:tab w:val="right" w:leader="dot" w:pos="8296"/>
        </w:tabs>
        <w:rPr>
          <w:rFonts w:asciiTheme="minorHAnsi" w:eastAsiaTheme="minorEastAsia" w:hAnsiTheme="minorHAnsi" w:cstheme="minorBidi" w:hint="eastAsia"/>
          <w:iCs w:val="0"/>
          <w:noProof/>
          <w:kern w:val="2"/>
          <w:sz w:val="22"/>
          <w:szCs w:val="24"/>
          <w14:ligatures w14:val="standardContextual"/>
        </w:rPr>
      </w:pPr>
      <w:hyperlink w:anchor="_Toc234436830" w:history="1">
        <w:r w:rsidRPr="009E6698">
          <w:rPr>
            <w:rStyle w:val="af4"/>
            <w:rFonts w:cs="宋体"/>
            <w:noProof/>
          </w:rPr>
          <w:t>2.2.1</w:t>
        </w:r>
        <w:r>
          <w:rPr>
            <w:rFonts w:asciiTheme="minorHAnsi" w:eastAsiaTheme="minorEastAsia" w:hAnsiTheme="minorHAnsi" w:cstheme="minorBidi" w:hint="eastAsia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9E6698">
          <w:rPr>
            <w:rStyle w:val="af4"/>
            <w:noProof/>
          </w:rPr>
          <w:t>会员登录用例分析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_Toc234436830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1834F9" w14:textId="3D4C708F" w:rsidR="008A17D6" w:rsidRDefault="008A17D6">
      <w:pPr>
        <w:pStyle w:val="TOC3"/>
        <w:tabs>
          <w:tab w:val="left" w:pos="1200"/>
          <w:tab w:val="right" w:leader="dot" w:pos="8296"/>
        </w:tabs>
        <w:rPr>
          <w:rFonts w:asciiTheme="minorHAnsi" w:eastAsiaTheme="minorEastAsia" w:hAnsiTheme="minorHAnsi" w:cstheme="minorBidi" w:hint="eastAsia"/>
          <w:iCs w:val="0"/>
          <w:noProof/>
          <w:kern w:val="2"/>
          <w:sz w:val="22"/>
          <w:szCs w:val="24"/>
          <w14:ligatures w14:val="standardContextual"/>
        </w:rPr>
      </w:pPr>
      <w:hyperlink w:anchor="_Toc234436831" w:history="1">
        <w:r w:rsidRPr="009E6698">
          <w:rPr>
            <w:rStyle w:val="af4"/>
            <w:rFonts w:cs="宋体"/>
            <w:noProof/>
          </w:rPr>
          <w:t>2.2.2</w:t>
        </w:r>
        <w:r>
          <w:rPr>
            <w:rFonts w:asciiTheme="minorHAnsi" w:eastAsiaTheme="minorEastAsia" w:hAnsiTheme="minorHAnsi" w:cstheme="minorBidi" w:hint="eastAsia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9E6698">
          <w:rPr>
            <w:rStyle w:val="af4"/>
            <w:noProof/>
          </w:rPr>
          <w:t>教练登录用例分析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_Toc234436831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B503E1" w14:textId="2BC8DE79" w:rsidR="008A17D6" w:rsidRDefault="008A17D6">
      <w:pPr>
        <w:pStyle w:val="TOC3"/>
        <w:tabs>
          <w:tab w:val="left" w:pos="1200"/>
          <w:tab w:val="right" w:leader="dot" w:pos="8296"/>
        </w:tabs>
        <w:rPr>
          <w:rFonts w:asciiTheme="minorHAnsi" w:eastAsiaTheme="minorEastAsia" w:hAnsiTheme="minorHAnsi" w:cstheme="minorBidi" w:hint="eastAsia"/>
          <w:iCs w:val="0"/>
          <w:noProof/>
          <w:kern w:val="2"/>
          <w:sz w:val="22"/>
          <w:szCs w:val="24"/>
          <w14:ligatures w14:val="standardContextual"/>
        </w:rPr>
      </w:pPr>
      <w:hyperlink w:anchor="_Toc234436832" w:history="1">
        <w:r w:rsidRPr="009E6698">
          <w:rPr>
            <w:rStyle w:val="af4"/>
            <w:rFonts w:cs="宋体"/>
            <w:noProof/>
          </w:rPr>
          <w:t>2.2.3</w:t>
        </w:r>
        <w:r>
          <w:rPr>
            <w:rFonts w:asciiTheme="minorHAnsi" w:eastAsiaTheme="minorEastAsia" w:hAnsiTheme="minorHAnsi" w:cstheme="minorBidi" w:hint="eastAsia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9E6698">
          <w:rPr>
            <w:rStyle w:val="af4"/>
            <w:noProof/>
          </w:rPr>
          <w:t>员工登录用例分析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_Toc234436832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62BD42" w14:textId="5945CF14" w:rsidR="008A17D6" w:rsidRDefault="008A17D6">
      <w:pPr>
        <w:pStyle w:val="TOC3"/>
        <w:tabs>
          <w:tab w:val="left" w:pos="1200"/>
          <w:tab w:val="right" w:leader="dot" w:pos="8296"/>
        </w:tabs>
        <w:rPr>
          <w:rFonts w:asciiTheme="minorHAnsi" w:eastAsiaTheme="minorEastAsia" w:hAnsiTheme="minorHAnsi" w:cstheme="minorBidi" w:hint="eastAsia"/>
          <w:iCs w:val="0"/>
          <w:noProof/>
          <w:kern w:val="2"/>
          <w:sz w:val="22"/>
          <w:szCs w:val="24"/>
          <w14:ligatures w14:val="standardContextual"/>
        </w:rPr>
      </w:pPr>
      <w:hyperlink w:anchor="_Toc234436833" w:history="1">
        <w:r w:rsidRPr="009E6698">
          <w:rPr>
            <w:rStyle w:val="af4"/>
            <w:rFonts w:cs="宋体"/>
            <w:noProof/>
          </w:rPr>
          <w:t>2.2.4</w:t>
        </w:r>
        <w:r>
          <w:rPr>
            <w:rFonts w:asciiTheme="minorHAnsi" w:eastAsiaTheme="minorEastAsia" w:hAnsiTheme="minorHAnsi" w:cstheme="minorBidi" w:hint="eastAsia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9E6698">
          <w:rPr>
            <w:rStyle w:val="af4"/>
            <w:noProof/>
          </w:rPr>
          <w:t>会员编辑个人信息用例分析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_Toc234436833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0363BE" w14:textId="5F3A9BFE" w:rsidR="008A17D6" w:rsidRDefault="008A17D6">
      <w:pPr>
        <w:pStyle w:val="TOC3"/>
        <w:tabs>
          <w:tab w:val="left" w:pos="1200"/>
          <w:tab w:val="right" w:leader="dot" w:pos="8296"/>
        </w:tabs>
        <w:rPr>
          <w:rFonts w:asciiTheme="minorHAnsi" w:eastAsiaTheme="minorEastAsia" w:hAnsiTheme="minorHAnsi" w:cstheme="minorBidi" w:hint="eastAsia"/>
          <w:iCs w:val="0"/>
          <w:noProof/>
          <w:kern w:val="2"/>
          <w:sz w:val="22"/>
          <w:szCs w:val="24"/>
          <w14:ligatures w14:val="standardContextual"/>
        </w:rPr>
      </w:pPr>
      <w:hyperlink w:anchor="_Toc234436834" w:history="1">
        <w:r w:rsidRPr="009E6698">
          <w:rPr>
            <w:rStyle w:val="af4"/>
            <w:rFonts w:cs="宋体"/>
            <w:noProof/>
          </w:rPr>
          <w:t>2.2.5</w:t>
        </w:r>
        <w:r>
          <w:rPr>
            <w:rFonts w:asciiTheme="minorHAnsi" w:eastAsiaTheme="minorEastAsia" w:hAnsiTheme="minorHAnsi" w:cstheme="minorBidi" w:hint="eastAsia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9E6698">
          <w:rPr>
            <w:rStyle w:val="af4"/>
            <w:noProof/>
          </w:rPr>
          <w:t>员工管理会员信息用例分析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_Toc234436834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1656E7" w14:textId="3C98FE5C" w:rsidR="008A17D6" w:rsidRDefault="008A17D6">
      <w:pPr>
        <w:pStyle w:val="TOC3"/>
        <w:tabs>
          <w:tab w:val="left" w:pos="1200"/>
          <w:tab w:val="right" w:leader="dot" w:pos="8296"/>
        </w:tabs>
        <w:rPr>
          <w:rFonts w:asciiTheme="minorHAnsi" w:eastAsiaTheme="minorEastAsia" w:hAnsiTheme="minorHAnsi" w:cstheme="minorBidi" w:hint="eastAsia"/>
          <w:iCs w:val="0"/>
          <w:noProof/>
          <w:kern w:val="2"/>
          <w:sz w:val="22"/>
          <w:szCs w:val="24"/>
          <w14:ligatures w14:val="standardContextual"/>
        </w:rPr>
      </w:pPr>
      <w:hyperlink w:anchor="_Toc234436835" w:history="1">
        <w:r w:rsidRPr="009E6698">
          <w:rPr>
            <w:rStyle w:val="af4"/>
            <w:rFonts w:cs="宋体"/>
            <w:noProof/>
          </w:rPr>
          <w:t>2.2.6</w:t>
        </w:r>
        <w:r>
          <w:rPr>
            <w:rFonts w:asciiTheme="minorHAnsi" w:eastAsiaTheme="minorEastAsia" w:hAnsiTheme="minorHAnsi" w:cstheme="minorBidi" w:hint="eastAsia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9E6698">
          <w:rPr>
            <w:rStyle w:val="af4"/>
            <w:noProof/>
          </w:rPr>
          <w:t>员工管理教练信息用例分析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_Toc234436835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109E87" w14:textId="6FE694AB" w:rsidR="008A17D6" w:rsidRDefault="008A17D6">
      <w:pPr>
        <w:pStyle w:val="TOC2"/>
        <w:tabs>
          <w:tab w:val="left" w:pos="960"/>
          <w:tab w:val="right" w:leader="dot" w:pos="8296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4436836" w:history="1">
        <w:r w:rsidRPr="009E6698">
          <w:rPr>
            <w:rStyle w:val="af4"/>
            <w:rFonts w:ascii="宋体" w:hAnsi="宋体" w:cs="宋体"/>
            <w:noProof/>
          </w:rPr>
          <w:t>2.3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9E6698">
          <w:rPr>
            <w:rStyle w:val="af4"/>
            <w:noProof/>
          </w:rPr>
          <w:t>会员卡与会籍用例包分析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_Toc234436836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9E8D3E" w14:textId="3341832A" w:rsidR="008A17D6" w:rsidRDefault="008A17D6">
      <w:pPr>
        <w:pStyle w:val="TOC3"/>
        <w:tabs>
          <w:tab w:val="left" w:pos="1200"/>
          <w:tab w:val="right" w:leader="dot" w:pos="8296"/>
        </w:tabs>
        <w:rPr>
          <w:rFonts w:asciiTheme="minorHAnsi" w:eastAsiaTheme="minorEastAsia" w:hAnsiTheme="minorHAnsi" w:cstheme="minorBidi" w:hint="eastAsia"/>
          <w:iCs w:val="0"/>
          <w:noProof/>
          <w:kern w:val="2"/>
          <w:sz w:val="22"/>
          <w:szCs w:val="24"/>
          <w14:ligatures w14:val="standardContextual"/>
        </w:rPr>
      </w:pPr>
      <w:hyperlink w:anchor="_Toc234436837" w:history="1">
        <w:r w:rsidRPr="009E6698">
          <w:rPr>
            <w:rStyle w:val="af4"/>
            <w:rFonts w:cs="宋体"/>
            <w:noProof/>
          </w:rPr>
          <w:t>2.3.1</w:t>
        </w:r>
        <w:r>
          <w:rPr>
            <w:rFonts w:asciiTheme="minorHAnsi" w:eastAsiaTheme="minorEastAsia" w:hAnsiTheme="minorHAnsi" w:cstheme="minorBidi" w:hint="eastAsia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9E6698">
          <w:rPr>
            <w:rStyle w:val="af4"/>
            <w:noProof/>
          </w:rPr>
          <w:t>会员查询会员卡商品用例分析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_Toc234436837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9D4218" w14:textId="2056AC04" w:rsidR="008A17D6" w:rsidRDefault="008A17D6">
      <w:pPr>
        <w:pStyle w:val="TOC3"/>
        <w:tabs>
          <w:tab w:val="left" w:pos="1200"/>
          <w:tab w:val="right" w:leader="dot" w:pos="8296"/>
        </w:tabs>
        <w:rPr>
          <w:rFonts w:asciiTheme="minorHAnsi" w:eastAsiaTheme="minorEastAsia" w:hAnsiTheme="minorHAnsi" w:cstheme="minorBidi" w:hint="eastAsia"/>
          <w:iCs w:val="0"/>
          <w:noProof/>
          <w:kern w:val="2"/>
          <w:sz w:val="22"/>
          <w:szCs w:val="24"/>
          <w14:ligatures w14:val="standardContextual"/>
        </w:rPr>
      </w:pPr>
      <w:hyperlink w:anchor="_Toc234436838" w:history="1">
        <w:r w:rsidRPr="009E6698">
          <w:rPr>
            <w:rStyle w:val="af4"/>
            <w:rFonts w:cs="宋体"/>
            <w:noProof/>
          </w:rPr>
          <w:t>2.3.2</w:t>
        </w:r>
        <w:r>
          <w:rPr>
            <w:rFonts w:asciiTheme="minorHAnsi" w:eastAsiaTheme="minorEastAsia" w:hAnsiTheme="minorHAnsi" w:cstheme="minorBidi" w:hint="eastAsia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9E6698">
          <w:rPr>
            <w:rStyle w:val="af4"/>
            <w:noProof/>
          </w:rPr>
          <w:t>会员购买会员卡用例分析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_Toc234436838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FD3989" w14:textId="2127782A" w:rsidR="008A17D6" w:rsidRDefault="008A17D6">
      <w:pPr>
        <w:pStyle w:val="TOC3"/>
        <w:tabs>
          <w:tab w:val="left" w:pos="1200"/>
          <w:tab w:val="right" w:leader="dot" w:pos="8296"/>
        </w:tabs>
        <w:rPr>
          <w:rFonts w:asciiTheme="minorHAnsi" w:eastAsiaTheme="minorEastAsia" w:hAnsiTheme="minorHAnsi" w:cstheme="minorBidi" w:hint="eastAsia"/>
          <w:iCs w:val="0"/>
          <w:noProof/>
          <w:kern w:val="2"/>
          <w:sz w:val="22"/>
          <w:szCs w:val="24"/>
          <w14:ligatures w14:val="standardContextual"/>
        </w:rPr>
      </w:pPr>
      <w:hyperlink w:anchor="_Toc234436839" w:history="1">
        <w:r w:rsidRPr="009E6698">
          <w:rPr>
            <w:rStyle w:val="af4"/>
            <w:rFonts w:cs="宋体"/>
            <w:noProof/>
          </w:rPr>
          <w:t>2.3.3</w:t>
        </w:r>
        <w:r>
          <w:rPr>
            <w:rFonts w:asciiTheme="minorHAnsi" w:eastAsiaTheme="minorEastAsia" w:hAnsiTheme="minorHAnsi" w:cstheme="minorBidi" w:hint="eastAsia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9E6698">
          <w:rPr>
            <w:rStyle w:val="af4"/>
            <w:noProof/>
          </w:rPr>
          <w:t>员工管理会员卡商品用例分析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_Toc234436839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94F3B0" w14:textId="79049D30" w:rsidR="008A17D6" w:rsidRDefault="008A17D6">
      <w:pPr>
        <w:pStyle w:val="TOC2"/>
        <w:tabs>
          <w:tab w:val="left" w:pos="960"/>
          <w:tab w:val="right" w:leader="dot" w:pos="8296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4436840" w:history="1">
        <w:r w:rsidRPr="009E6698">
          <w:rPr>
            <w:rStyle w:val="af4"/>
            <w:rFonts w:ascii="宋体" w:hAnsi="宋体" w:cs="宋体"/>
            <w:noProof/>
          </w:rPr>
          <w:t>2.4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9E6698">
          <w:rPr>
            <w:rStyle w:val="af4"/>
            <w:noProof/>
          </w:rPr>
          <w:t>入场与场馆容量用例包分析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_Toc234436840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55AC9D" w14:textId="7CF6B488" w:rsidR="008A17D6" w:rsidRDefault="008A17D6">
      <w:pPr>
        <w:pStyle w:val="TOC3"/>
        <w:tabs>
          <w:tab w:val="left" w:pos="1200"/>
          <w:tab w:val="right" w:leader="dot" w:pos="8296"/>
        </w:tabs>
        <w:rPr>
          <w:rFonts w:asciiTheme="minorHAnsi" w:eastAsiaTheme="minorEastAsia" w:hAnsiTheme="minorHAnsi" w:cstheme="minorBidi" w:hint="eastAsia"/>
          <w:iCs w:val="0"/>
          <w:noProof/>
          <w:kern w:val="2"/>
          <w:sz w:val="22"/>
          <w:szCs w:val="24"/>
          <w14:ligatures w14:val="standardContextual"/>
        </w:rPr>
      </w:pPr>
      <w:hyperlink w:anchor="_Toc234436841" w:history="1">
        <w:r w:rsidRPr="009E6698">
          <w:rPr>
            <w:rStyle w:val="af4"/>
            <w:rFonts w:cs="宋体"/>
            <w:noProof/>
          </w:rPr>
          <w:t>2.4.1</w:t>
        </w:r>
        <w:r>
          <w:rPr>
            <w:rFonts w:asciiTheme="minorHAnsi" w:eastAsiaTheme="minorEastAsia" w:hAnsiTheme="minorHAnsi" w:cstheme="minorBidi" w:hint="eastAsia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9E6698">
          <w:rPr>
            <w:rStyle w:val="af4"/>
            <w:noProof/>
          </w:rPr>
          <w:t>会员刷卡入场和退场用例分析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_Toc234436841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CBB850" w14:textId="74A9C137" w:rsidR="008A17D6" w:rsidRDefault="008A17D6">
      <w:pPr>
        <w:pStyle w:val="TOC3"/>
        <w:tabs>
          <w:tab w:val="left" w:pos="1200"/>
          <w:tab w:val="right" w:leader="dot" w:pos="8296"/>
        </w:tabs>
        <w:rPr>
          <w:rFonts w:asciiTheme="minorHAnsi" w:eastAsiaTheme="minorEastAsia" w:hAnsiTheme="minorHAnsi" w:cstheme="minorBidi" w:hint="eastAsia"/>
          <w:iCs w:val="0"/>
          <w:noProof/>
          <w:kern w:val="2"/>
          <w:sz w:val="22"/>
          <w:szCs w:val="24"/>
          <w14:ligatures w14:val="standardContextual"/>
        </w:rPr>
      </w:pPr>
      <w:hyperlink w:anchor="_Toc234436842" w:history="1">
        <w:r w:rsidRPr="009E6698">
          <w:rPr>
            <w:rStyle w:val="af4"/>
            <w:rFonts w:cs="宋体"/>
            <w:noProof/>
          </w:rPr>
          <w:t>2.4.2</w:t>
        </w:r>
        <w:r>
          <w:rPr>
            <w:rFonts w:asciiTheme="minorHAnsi" w:eastAsiaTheme="minorEastAsia" w:hAnsiTheme="minorHAnsi" w:cstheme="minorBidi" w:hint="eastAsia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9E6698">
          <w:rPr>
            <w:rStyle w:val="af4"/>
            <w:noProof/>
          </w:rPr>
          <w:t>员工查看容量日志用例分析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_Toc234436842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6A8E29" w14:textId="03A298F6" w:rsidR="008A17D6" w:rsidRDefault="008A17D6">
      <w:pPr>
        <w:pStyle w:val="TOC2"/>
        <w:tabs>
          <w:tab w:val="left" w:pos="960"/>
          <w:tab w:val="right" w:leader="dot" w:pos="8296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4436843" w:history="1">
        <w:r w:rsidRPr="009E6698">
          <w:rPr>
            <w:rStyle w:val="af4"/>
            <w:rFonts w:ascii="宋体" w:hAnsi="宋体" w:cs="宋体"/>
            <w:noProof/>
          </w:rPr>
          <w:t>2.5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9E6698">
          <w:rPr>
            <w:rStyle w:val="af4"/>
            <w:noProof/>
          </w:rPr>
          <w:t>团课预约用例包分析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_Toc234436843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DC7E1A" w14:textId="2597EAD2" w:rsidR="008A17D6" w:rsidRDefault="008A17D6">
      <w:pPr>
        <w:pStyle w:val="TOC3"/>
        <w:tabs>
          <w:tab w:val="left" w:pos="1200"/>
          <w:tab w:val="right" w:leader="dot" w:pos="8296"/>
        </w:tabs>
        <w:rPr>
          <w:rFonts w:asciiTheme="minorHAnsi" w:eastAsiaTheme="minorEastAsia" w:hAnsiTheme="minorHAnsi" w:cstheme="minorBidi" w:hint="eastAsia"/>
          <w:iCs w:val="0"/>
          <w:noProof/>
          <w:kern w:val="2"/>
          <w:sz w:val="22"/>
          <w:szCs w:val="24"/>
          <w14:ligatures w14:val="standardContextual"/>
        </w:rPr>
      </w:pPr>
      <w:hyperlink w:anchor="_Toc234436844" w:history="1">
        <w:r w:rsidRPr="009E6698">
          <w:rPr>
            <w:rStyle w:val="af4"/>
            <w:rFonts w:cs="宋体"/>
            <w:noProof/>
          </w:rPr>
          <w:t>2.5.1</w:t>
        </w:r>
        <w:r>
          <w:rPr>
            <w:rFonts w:asciiTheme="minorHAnsi" w:eastAsiaTheme="minorEastAsia" w:hAnsiTheme="minorHAnsi" w:cstheme="minorBidi" w:hint="eastAsia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9E6698">
          <w:rPr>
            <w:rStyle w:val="af4"/>
            <w:noProof/>
          </w:rPr>
          <w:t>会员查询团操课程用例分析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_Toc234436844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DEA906" w14:textId="4FF02CB4" w:rsidR="008A17D6" w:rsidRDefault="008A17D6">
      <w:pPr>
        <w:pStyle w:val="TOC3"/>
        <w:tabs>
          <w:tab w:val="left" w:pos="1200"/>
          <w:tab w:val="right" w:leader="dot" w:pos="8296"/>
        </w:tabs>
        <w:rPr>
          <w:rFonts w:asciiTheme="minorHAnsi" w:eastAsiaTheme="minorEastAsia" w:hAnsiTheme="minorHAnsi" w:cstheme="minorBidi" w:hint="eastAsia"/>
          <w:iCs w:val="0"/>
          <w:noProof/>
          <w:kern w:val="2"/>
          <w:sz w:val="22"/>
          <w:szCs w:val="24"/>
          <w14:ligatures w14:val="standardContextual"/>
        </w:rPr>
      </w:pPr>
      <w:hyperlink w:anchor="_Toc234436845" w:history="1">
        <w:r w:rsidRPr="009E6698">
          <w:rPr>
            <w:rStyle w:val="af4"/>
            <w:rFonts w:cs="宋体"/>
            <w:noProof/>
          </w:rPr>
          <w:t>2.5.2</w:t>
        </w:r>
        <w:r>
          <w:rPr>
            <w:rFonts w:asciiTheme="minorHAnsi" w:eastAsiaTheme="minorEastAsia" w:hAnsiTheme="minorHAnsi" w:cstheme="minorBidi" w:hint="eastAsia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9E6698">
          <w:rPr>
            <w:rStyle w:val="af4"/>
            <w:noProof/>
          </w:rPr>
          <w:t>会员预约团操课用例分析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_Toc234436845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073581" w14:textId="4AF37056" w:rsidR="008A17D6" w:rsidRDefault="008A17D6">
      <w:pPr>
        <w:pStyle w:val="TOC3"/>
        <w:tabs>
          <w:tab w:val="left" w:pos="1200"/>
          <w:tab w:val="right" w:leader="dot" w:pos="8296"/>
        </w:tabs>
        <w:rPr>
          <w:rFonts w:asciiTheme="minorHAnsi" w:eastAsiaTheme="minorEastAsia" w:hAnsiTheme="minorHAnsi" w:cstheme="minorBidi" w:hint="eastAsia"/>
          <w:iCs w:val="0"/>
          <w:noProof/>
          <w:kern w:val="2"/>
          <w:sz w:val="22"/>
          <w:szCs w:val="24"/>
          <w14:ligatures w14:val="standardContextual"/>
        </w:rPr>
      </w:pPr>
      <w:hyperlink w:anchor="_Toc234436846" w:history="1">
        <w:r w:rsidRPr="009E6698">
          <w:rPr>
            <w:rStyle w:val="af4"/>
            <w:rFonts w:cs="宋体"/>
            <w:noProof/>
          </w:rPr>
          <w:t>2.5.3</w:t>
        </w:r>
        <w:r>
          <w:rPr>
            <w:rFonts w:asciiTheme="minorHAnsi" w:eastAsiaTheme="minorEastAsia" w:hAnsiTheme="minorHAnsi" w:cstheme="minorBidi" w:hint="eastAsia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9E6698">
          <w:rPr>
            <w:rStyle w:val="af4"/>
            <w:noProof/>
          </w:rPr>
          <w:t>会员取消团操课预约用例分析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_Toc234436846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9C661D" w14:textId="6983E234" w:rsidR="008A17D6" w:rsidRDefault="008A17D6">
      <w:pPr>
        <w:pStyle w:val="TOC3"/>
        <w:tabs>
          <w:tab w:val="left" w:pos="1200"/>
          <w:tab w:val="right" w:leader="dot" w:pos="8296"/>
        </w:tabs>
        <w:rPr>
          <w:rFonts w:asciiTheme="minorHAnsi" w:eastAsiaTheme="minorEastAsia" w:hAnsiTheme="minorHAnsi" w:cstheme="minorBidi" w:hint="eastAsia"/>
          <w:iCs w:val="0"/>
          <w:noProof/>
          <w:kern w:val="2"/>
          <w:sz w:val="22"/>
          <w:szCs w:val="24"/>
          <w14:ligatures w14:val="standardContextual"/>
        </w:rPr>
      </w:pPr>
      <w:hyperlink w:anchor="_Toc234436847" w:history="1">
        <w:r w:rsidRPr="009E6698">
          <w:rPr>
            <w:rStyle w:val="af4"/>
            <w:rFonts w:cs="宋体"/>
            <w:noProof/>
          </w:rPr>
          <w:t>2.5.4</w:t>
        </w:r>
        <w:r>
          <w:rPr>
            <w:rFonts w:asciiTheme="minorHAnsi" w:eastAsiaTheme="minorEastAsia" w:hAnsiTheme="minorHAnsi" w:cstheme="minorBidi" w:hint="eastAsia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9E6698">
          <w:rPr>
            <w:rStyle w:val="af4"/>
            <w:noProof/>
          </w:rPr>
          <w:t>会员查看团操课预约记录用例分析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_Toc234436847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062E9D" w14:textId="5804CAFB" w:rsidR="008A17D6" w:rsidRDefault="008A17D6">
      <w:pPr>
        <w:pStyle w:val="TOC3"/>
        <w:tabs>
          <w:tab w:val="left" w:pos="1200"/>
          <w:tab w:val="right" w:leader="dot" w:pos="8296"/>
        </w:tabs>
        <w:rPr>
          <w:rFonts w:asciiTheme="minorHAnsi" w:eastAsiaTheme="minorEastAsia" w:hAnsiTheme="minorHAnsi" w:cstheme="minorBidi" w:hint="eastAsia"/>
          <w:iCs w:val="0"/>
          <w:noProof/>
          <w:kern w:val="2"/>
          <w:sz w:val="22"/>
          <w:szCs w:val="24"/>
          <w14:ligatures w14:val="standardContextual"/>
        </w:rPr>
      </w:pPr>
      <w:hyperlink w:anchor="_Toc234436848" w:history="1">
        <w:r w:rsidRPr="009E6698">
          <w:rPr>
            <w:rStyle w:val="af4"/>
            <w:rFonts w:cs="宋体"/>
            <w:noProof/>
          </w:rPr>
          <w:t>2.5.5</w:t>
        </w:r>
        <w:r>
          <w:rPr>
            <w:rFonts w:asciiTheme="minorHAnsi" w:eastAsiaTheme="minorEastAsia" w:hAnsiTheme="minorHAnsi" w:cstheme="minorBidi" w:hint="eastAsia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9E6698">
          <w:rPr>
            <w:rStyle w:val="af4"/>
            <w:noProof/>
          </w:rPr>
          <w:t>教练安排团操课程授课用例分析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_Toc234436848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373332" w14:textId="57EE2A73" w:rsidR="008A17D6" w:rsidRDefault="008A17D6">
      <w:pPr>
        <w:pStyle w:val="TOC3"/>
        <w:tabs>
          <w:tab w:val="left" w:pos="1200"/>
          <w:tab w:val="right" w:leader="dot" w:pos="8296"/>
        </w:tabs>
        <w:rPr>
          <w:rFonts w:asciiTheme="minorHAnsi" w:eastAsiaTheme="minorEastAsia" w:hAnsiTheme="minorHAnsi" w:cstheme="minorBidi" w:hint="eastAsia"/>
          <w:iCs w:val="0"/>
          <w:noProof/>
          <w:kern w:val="2"/>
          <w:sz w:val="22"/>
          <w:szCs w:val="24"/>
          <w14:ligatures w14:val="standardContextual"/>
        </w:rPr>
      </w:pPr>
      <w:hyperlink w:anchor="_Toc234436849" w:history="1">
        <w:r w:rsidRPr="009E6698">
          <w:rPr>
            <w:rStyle w:val="af4"/>
            <w:rFonts w:cs="宋体"/>
            <w:noProof/>
          </w:rPr>
          <w:t>2.5.6</w:t>
        </w:r>
        <w:r>
          <w:rPr>
            <w:rFonts w:asciiTheme="minorHAnsi" w:eastAsiaTheme="minorEastAsia" w:hAnsiTheme="minorHAnsi" w:cstheme="minorBidi" w:hint="eastAsia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9E6698">
          <w:rPr>
            <w:rStyle w:val="af4"/>
            <w:noProof/>
          </w:rPr>
          <w:t>员工管理团操课程用例分析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_Toc234436849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B3F03C" w14:textId="23927EA8" w:rsidR="008A17D6" w:rsidRDefault="008A17D6">
      <w:pPr>
        <w:pStyle w:val="TOC2"/>
        <w:tabs>
          <w:tab w:val="left" w:pos="960"/>
          <w:tab w:val="right" w:leader="dot" w:pos="8296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4436850" w:history="1">
        <w:r w:rsidRPr="009E6698">
          <w:rPr>
            <w:rStyle w:val="af4"/>
            <w:rFonts w:ascii="宋体" w:hAnsi="宋体" w:cs="宋体"/>
            <w:noProof/>
          </w:rPr>
          <w:t>2.6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9E6698">
          <w:rPr>
            <w:rStyle w:val="af4"/>
            <w:noProof/>
          </w:rPr>
          <w:t>私教课包与预约用例包分析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_Toc234436850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141D5D" w14:textId="2F69CCAD" w:rsidR="008A17D6" w:rsidRDefault="008A17D6">
      <w:pPr>
        <w:pStyle w:val="TOC3"/>
        <w:tabs>
          <w:tab w:val="left" w:pos="1200"/>
          <w:tab w:val="right" w:leader="dot" w:pos="8296"/>
        </w:tabs>
        <w:rPr>
          <w:rFonts w:asciiTheme="minorHAnsi" w:eastAsiaTheme="minorEastAsia" w:hAnsiTheme="minorHAnsi" w:cstheme="minorBidi" w:hint="eastAsia"/>
          <w:iCs w:val="0"/>
          <w:noProof/>
          <w:kern w:val="2"/>
          <w:sz w:val="22"/>
          <w:szCs w:val="24"/>
          <w14:ligatures w14:val="standardContextual"/>
        </w:rPr>
      </w:pPr>
      <w:hyperlink w:anchor="_Toc234436851" w:history="1">
        <w:r w:rsidRPr="009E6698">
          <w:rPr>
            <w:rStyle w:val="af4"/>
            <w:rFonts w:cs="宋体"/>
            <w:noProof/>
          </w:rPr>
          <w:t>2.6.1</w:t>
        </w:r>
        <w:r>
          <w:rPr>
            <w:rFonts w:asciiTheme="minorHAnsi" w:eastAsiaTheme="minorEastAsia" w:hAnsiTheme="minorHAnsi" w:cstheme="minorBidi" w:hint="eastAsia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9E6698">
          <w:rPr>
            <w:rStyle w:val="af4"/>
            <w:noProof/>
          </w:rPr>
          <w:t>会员购买私教课包用例分析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_Toc234436851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B76462" w14:textId="3E8B8272" w:rsidR="008A17D6" w:rsidRDefault="008A17D6">
      <w:pPr>
        <w:pStyle w:val="TOC3"/>
        <w:tabs>
          <w:tab w:val="left" w:pos="1200"/>
          <w:tab w:val="right" w:leader="dot" w:pos="8296"/>
        </w:tabs>
        <w:rPr>
          <w:rFonts w:asciiTheme="minorHAnsi" w:eastAsiaTheme="minorEastAsia" w:hAnsiTheme="minorHAnsi" w:cstheme="minorBidi" w:hint="eastAsia"/>
          <w:iCs w:val="0"/>
          <w:noProof/>
          <w:kern w:val="2"/>
          <w:sz w:val="22"/>
          <w:szCs w:val="24"/>
          <w14:ligatures w14:val="standardContextual"/>
        </w:rPr>
      </w:pPr>
      <w:hyperlink w:anchor="_Toc234436852" w:history="1">
        <w:r w:rsidRPr="009E6698">
          <w:rPr>
            <w:rStyle w:val="af4"/>
            <w:rFonts w:cs="宋体"/>
            <w:noProof/>
          </w:rPr>
          <w:t>2.6.2</w:t>
        </w:r>
        <w:r>
          <w:rPr>
            <w:rFonts w:asciiTheme="minorHAnsi" w:eastAsiaTheme="minorEastAsia" w:hAnsiTheme="minorHAnsi" w:cstheme="minorBidi" w:hint="eastAsia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9E6698">
          <w:rPr>
            <w:rStyle w:val="af4"/>
            <w:noProof/>
          </w:rPr>
          <w:t>会员预约私教课用例分析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_Toc234436852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92D726" w14:textId="7C475310" w:rsidR="008A17D6" w:rsidRDefault="008A17D6">
      <w:pPr>
        <w:pStyle w:val="TOC3"/>
        <w:tabs>
          <w:tab w:val="left" w:pos="1200"/>
          <w:tab w:val="right" w:leader="dot" w:pos="8296"/>
        </w:tabs>
        <w:rPr>
          <w:rFonts w:asciiTheme="minorHAnsi" w:eastAsiaTheme="minorEastAsia" w:hAnsiTheme="minorHAnsi" w:cstheme="minorBidi" w:hint="eastAsia"/>
          <w:iCs w:val="0"/>
          <w:noProof/>
          <w:kern w:val="2"/>
          <w:sz w:val="22"/>
          <w:szCs w:val="24"/>
          <w14:ligatures w14:val="standardContextual"/>
        </w:rPr>
      </w:pPr>
      <w:hyperlink w:anchor="_Toc234436853" w:history="1">
        <w:r w:rsidRPr="009E6698">
          <w:rPr>
            <w:rStyle w:val="af4"/>
            <w:rFonts w:cs="宋体"/>
            <w:noProof/>
          </w:rPr>
          <w:t>2.6.3</w:t>
        </w:r>
        <w:r>
          <w:rPr>
            <w:rFonts w:asciiTheme="minorHAnsi" w:eastAsiaTheme="minorEastAsia" w:hAnsiTheme="minorHAnsi" w:cstheme="minorBidi" w:hint="eastAsia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9E6698">
          <w:rPr>
            <w:rStyle w:val="af4"/>
            <w:noProof/>
          </w:rPr>
          <w:t>会员取消私教预约用例分析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_Toc234436853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549495" w14:textId="5F8141AF" w:rsidR="008A17D6" w:rsidRDefault="008A17D6">
      <w:pPr>
        <w:pStyle w:val="TOC3"/>
        <w:tabs>
          <w:tab w:val="left" w:pos="1200"/>
          <w:tab w:val="right" w:leader="dot" w:pos="8296"/>
        </w:tabs>
        <w:rPr>
          <w:rFonts w:asciiTheme="minorHAnsi" w:eastAsiaTheme="minorEastAsia" w:hAnsiTheme="minorHAnsi" w:cstheme="minorBidi" w:hint="eastAsia"/>
          <w:iCs w:val="0"/>
          <w:noProof/>
          <w:kern w:val="2"/>
          <w:sz w:val="22"/>
          <w:szCs w:val="24"/>
          <w14:ligatures w14:val="standardContextual"/>
        </w:rPr>
      </w:pPr>
      <w:hyperlink w:anchor="_Toc234436854" w:history="1">
        <w:r w:rsidRPr="009E6698">
          <w:rPr>
            <w:rStyle w:val="af4"/>
            <w:rFonts w:cs="宋体"/>
            <w:noProof/>
          </w:rPr>
          <w:t>2.6.4</w:t>
        </w:r>
        <w:r>
          <w:rPr>
            <w:rFonts w:asciiTheme="minorHAnsi" w:eastAsiaTheme="minorEastAsia" w:hAnsiTheme="minorHAnsi" w:cstheme="minorBidi" w:hint="eastAsia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9E6698">
          <w:rPr>
            <w:rStyle w:val="af4"/>
            <w:noProof/>
          </w:rPr>
          <w:t>教练确认私教预约用例分析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_Toc234436854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D518C9" w14:textId="31681857" w:rsidR="008A17D6" w:rsidRDefault="008A17D6">
      <w:pPr>
        <w:pStyle w:val="TOC3"/>
        <w:tabs>
          <w:tab w:val="left" w:pos="1200"/>
          <w:tab w:val="right" w:leader="dot" w:pos="8296"/>
        </w:tabs>
        <w:rPr>
          <w:rFonts w:asciiTheme="minorHAnsi" w:eastAsiaTheme="minorEastAsia" w:hAnsiTheme="minorHAnsi" w:cstheme="minorBidi" w:hint="eastAsia"/>
          <w:iCs w:val="0"/>
          <w:noProof/>
          <w:kern w:val="2"/>
          <w:sz w:val="22"/>
          <w:szCs w:val="24"/>
          <w14:ligatures w14:val="standardContextual"/>
        </w:rPr>
      </w:pPr>
      <w:hyperlink w:anchor="_Toc234436855" w:history="1">
        <w:r w:rsidRPr="009E6698">
          <w:rPr>
            <w:rStyle w:val="af4"/>
            <w:rFonts w:cs="宋体"/>
            <w:noProof/>
          </w:rPr>
          <w:t>2.6.5</w:t>
        </w:r>
        <w:r>
          <w:rPr>
            <w:rFonts w:asciiTheme="minorHAnsi" w:eastAsiaTheme="minorEastAsia" w:hAnsiTheme="minorHAnsi" w:cstheme="minorBidi" w:hint="eastAsia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9E6698">
          <w:rPr>
            <w:rStyle w:val="af4"/>
            <w:noProof/>
          </w:rPr>
          <w:t>员工管理私教课包商品用例分析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_Toc234436855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2485DA" w14:textId="55379247" w:rsidR="008A17D6" w:rsidRDefault="008A17D6">
      <w:pPr>
        <w:pStyle w:val="TOC2"/>
        <w:tabs>
          <w:tab w:val="left" w:pos="960"/>
          <w:tab w:val="right" w:leader="dot" w:pos="8296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4436856" w:history="1">
        <w:r w:rsidRPr="009E6698">
          <w:rPr>
            <w:rStyle w:val="af4"/>
            <w:rFonts w:ascii="宋体" w:hAnsi="宋体" w:cs="宋体"/>
            <w:noProof/>
          </w:rPr>
          <w:t>2.7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9E6698">
          <w:rPr>
            <w:rStyle w:val="af4"/>
            <w:noProof/>
          </w:rPr>
          <w:t>支付与营销用例包分析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_Toc234436856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2FC3D4" w14:textId="4EFD1416" w:rsidR="008A17D6" w:rsidRDefault="008A17D6">
      <w:pPr>
        <w:pStyle w:val="TOC3"/>
        <w:tabs>
          <w:tab w:val="left" w:pos="1200"/>
          <w:tab w:val="right" w:leader="dot" w:pos="8296"/>
        </w:tabs>
        <w:rPr>
          <w:rFonts w:asciiTheme="minorHAnsi" w:eastAsiaTheme="minorEastAsia" w:hAnsiTheme="minorHAnsi" w:cstheme="minorBidi" w:hint="eastAsia"/>
          <w:iCs w:val="0"/>
          <w:noProof/>
          <w:kern w:val="2"/>
          <w:sz w:val="22"/>
          <w:szCs w:val="24"/>
          <w14:ligatures w14:val="standardContextual"/>
        </w:rPr>
      </w:pPr>
      <w:hyperlink w:anchor="_Toc234436857" w:history="1">
        <w:r w:rsidRPr="009E6698">
          <w:rPr>
            <w:rStyle w:val="af4"/>
            <w:rFonts w:cs="宋体"/>
            <w:noProof/>
          </w:rPr>
          <w:t>2.7.1</w:t>
        </w:r>
        <w:r>
          <w:rPr>
            <w:rFonts w:asciiTheme="minorHAnsi" w:eastAsiaTheme="minorEastAsia" w:hAnsiTheme="minorHAnsi" w:cstheme="minorBidi" w:hint="eastAsia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9E6698">
          <w:rPr>
            <w:rStyle w:val="af4"/>
            <w:noProof/>
          </w:rPr>
          <w:t>会员使用优惠券用例分析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_Toc234436857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78685D" w14:textId="2081E537" w:rsidR="008A17D6" w:rsidRDefault="008A17D6">
      <w:pPr>
        <w:pStyle w:val="TOC3"/>
        <w:tabs>
          <w:tab w:val="left" w:pos="1200"/>
          <w:tab w:val="right" w:leader="dot" w:pos="8296"/>
        </w:tabs>
        <w:rPr>
          <w:rFonts w:asciiTheme="minorHAnsi" w:eastAsiaTheme="minorEastAsia" w:hAnsiTheme="minorHAnsi" w:cstheme="minorBidi" w:hint="eastAsia"/>
          <w:iCs w:val="0"/>
          <w:noProof/>
          <w:kern w:val="2"/>
          <w:sz w:val="22"/>
          <w:szCs w:val="24"/>
          <w14:ligatures w14:val="standardContextual"/>
        </w:rPr>
      </w:pPr>
      <w:hyperlink w:anchor="_Toc234436858" w:history="1">
        <w:r w:rsidRPr="009E6698">
          <w:rPr>
            <w:rStyle w:val="af4"/>
            <w:rFonts w:cs="宋体"/>
            <w:noProof/>
          </w:rPr>
          <w:t>2.7.2</w:t>
        </w:r>
        <w:r>
          <w:rPr>
            <w:rFonts w:asciiTheme="minorHAnsi" w:eastAsiaTheme="minorEastAsia" w:hAnsiTheme="minorHAnsi" w:cstheme="minorBidi" w:hint="eastAsia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9E6698">
          <w:rPr>
            <w:rStyle w:val="af4"/>
            <w:noProof/>
          </w:rPr>
          <w:t>会员查看支付订单用例分析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_Toc234436858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48BB82" w14:textId="54BE91FA" w:rsidR="008A17D6" w:rsidRDefault="008A17D6">
      <w:pPr>
        <w:pStyle w:val="TOC3"/>
        <w:tabs>
          <w:tab w:val="left" w:pos="1200"/>
          <w:tab w:val="right" w:leader="dot" w:pos="8296"/>
        </w:tabs>
        <w:rPr>
          <w:rFonts w:asciiTheme="minorHAnsi" w:eastAsiaTheme="minorEastAsia" w:hAnsiTheme="minorHAnsi" w:cstheme="minorBidi" w:hint="eastAsia"/>
          <w:iCs w:val="0"/>
          <w:noProof/>
          <w:kern w:val="2"/>
          <w:sz w:val="22"/>
          <w:szCs w:val="24"/>
          <w14:ligatures w14:val="standardContextual"/>
        </w:rPr>
      </w:pPr>
      <w:hyperlink w:anchor="_Toc234436859" w:history="1">
        <w:r w:rsidRPr="009E6698">
          <w:rPr>
            <w:rStyle w:val="af4"/>
            <w:rFonts w:cs="宋体"/>
            <w:noProof/>
          </w:rPr>
          <w:t>2.7.3</w:t>
        </w:r>
        <w:r>
          <w:rPr>
            <w:rFonts w:asciiTheme="minorHAnsi" w:eastAsiaTheme="minorEastAsia" w:hAnsiTheme="minorHAnsi" w:cstheme="minorBidi" w:hint="eastAsia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9E6698">
          <w:rPr>
            <w:rStyle w:val="af4"/>
            <w:noProof/>
          </w:rPr>
          <w:t>员工管理优惠券用例分析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_Toc234436859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4E50A7" w14:textId="5EE8A355" w:rsidR="008A17D6" w:rsidRDefault="008A17D6">
      <w:pPr>
        <w:pStyle w:val="TOC3"/>
        <w:tabs>
          <w:tab w:val="left" w:pos="1200"/>
          <w:tab w:val="right" w:leader="dot" w:pos="8296"/>
        </w:tabs>
        <w:rPr>
          <w:rFonts w:asciiTheme="minorHAnsi" w:eastAsiaTheme="minorEastAsia" w:hAnsiTheme="minorHAnsi" w:cstheme="minorBidi" w:hint="eastAsia"/>
          <w:iCs w:val="0"/>
          <w:noProof/>
          <w:kern w:val="2"/>
          <w:sz w:val="22"/>
          <w:szCs w:val="24"/>
          <w14:ligatures w14:val="standardContextual"/>
        </w:rPr>
      </w:pPr>
      <w:hyperlink w:anchor="_Toc234436860" w:history="1">
        <w:r w:rsidRPr="009E6698">
          <w:rPr>
            <w:rStyle w:val="af4"/>
            <w:rFonts w:cs="宋体"/>
            <w:noProof/>
          </w:rPr>
          <w:t>2.7.4</w:t>
        </w:r>
        <w:r>
          <w:rPr>
            <w:rFonts w:asciiTheme="minorHAnsi" w:eastAsiaTheme="minorEastAsia" w:hAnsiTheme="minorHAnsi" w:cstheme="minorBidi" w:hint="eastAsia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9E6698">
          <w:rPr>
            <w:rStyle w:val="af4"/>
            <w:noProof/>
          </w:rPr>
          <w:t>员工审核和管理支付订单用例分析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_Toc234436860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78FC1F" w14:textId="222138BC" w:rsidR="008A17D6" w:rsidRDefault="008A17D6">
      <w:pPr>
        <w:pStyle w:val="TOC2"/>
        <w:tabs>
          <w:tab w:val="left" w:pos="960"/>
          <w:tab w:val="right" w:leader="dot" w:pos="8296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4436861" w:history="1">
        <w:r w:rsidRPr="009E6698">
          <w:rPr>
            <w:rStyle w:val="af4"/>
            <w:rFonts w:ascii="宋体" w:hAnsi="宋体" w:cs="宋体"/>
            <w:noProof/>
          </w:rPr>
          <w:t>2.8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9E6698">
          <w:rPr>
            <w:rStyle w:val="af4"/>
            <w:noProof/>
          </w:rPr>
          <w:t>系统运维与巡检用例包分析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_Toc234436861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6D08DA" w14:textId="249E97B3" w:rsidR="008A17D6" w:rsidRDefault="008A17D6">
      <w:pPr>
        <w:pStyle w:val="TOC3"/>
        <w:tabs>
          <w:tab w:val="left" w:pos="1200"/>
          <w:tab w:val="right" w:leader="dot" w:pos="8296"/>
        </w:tabs>
        <w:rPr>
          <w:rFonts w:asciiTheme="minorHAnsi" w:eastAsiaTheme="minorEastAsia" w:hAnsiTheme="minorHAnsi" w:cstheme="minorBidi" w:hint="eastAsia"/>
          <w:iCs w:val="0"/>
          <w:noProof/>
          <w:kern w:val="2"/>
          <w:sz w:val="22"/>
          <w:szCs w:val="24"/>
          <w14:ligatures w14:val="standardContextual"/>
        </w:rPr>
      </w:pPr>
      <w:hyperlink w:anchor="_Toc234436862" w:history="1">
        <w:r w:rsidRPr="009E6698">
          <w:rPr>
            <w:rStyle w:val="af4"/>
            <w:rFonts w:cs="宋体"/>
            <w:noProof/>
          </w:rPr>
          <w:t>2.8.1</w:t>
        </w:r>
        <w:r>
          <w:rPr>
            <w:rFonts w:asciiTheme="minorHAnsi" w:eastAsiaTheme="minorEastAsia" w:hAnsiTheme="minorHAnsi" w:cstheme="minorBidi" w:hint="eastAsia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9E6698">
          <w:rPr>
            <w:rStyle w:val="af4"/>
            <w:noProof/>
          </w:rPr>
          <w:t>员工登记器材报修用例分析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_Toc234436862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F979FF" w14:textId="56BE13C2" w:rsidR="008A17D6" w:rsidRDefault="008A17D6">
      <w:pPr>
        <w:pStyle w:val="TOC3"/>
        <w:tabs>
          <w:tab w:val="left" w:pos="1200"/>
          <w:tab w:val="right" w:leader="dot" w:pos="8296"/>
        </w:tabs>
        <w:rPr>
          <w:rFonts w:asciiTheme="minorHAnsi" w:eastAsiaTheme="minorEastAsia" w:hAnsiTheme="minorHAnsi" w:cstheme="minorBidi" w:hint="eastAsia"/>
          <w:iCs w:val="0"/>
          <w:noProof/>
          <w:kern w:val="2"/>
          <w:sz w:val="22"/>
          <w:szCs w:val="24"/>
          <w14:ligatures w14:val="standardContextual"/>
        </w:rPr>
      </w:pPr>
      <w:hyperlink w:anchor="_Toc234436863" w:history="1">
        <w:r w:rsidRPr="009E6698">
          <w:rPr>
            <w:rStyle w:val="af4"/>
            <w:rFonts w:cs="宋体"/>
            <w:noProof/>
          </w:rPr>
          <w:t>2.8.2</w:t>
        </w:r>
        <w:r>
          <w:rPr>
            <w:rFonts w:asciiTheme="minorHAnsi" w:eastAsiaTheme="minorEastAsia" w:hAnsiTheme="minorHAnsi" w:cstheme="minorBidi" w:hint="eastAsia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9E6698">
          <w:rPr>
            <w:rStyle w:val="af4"/>
            <w:noProof/>
          </w:rPr>
          <w:t>员工审核和管理器材报修用例分析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_Toc234436863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CA0D91" w14:textId="4DF323DB" w:rsidR="008A17D6" w:rsidRDefault="008A17D6">
      <w:pPr>
        <w:pStyle w:val="TOC3"/>
        <w:tabs>
          <w:tab w:val="left" w:pos="1200"/>
          <w:tab w:val="right" w:leader="dot" w:pos="8296"/>
        </w:tabs>
        <w:rPr>
          <w:rFonts w:asciiTheme="minorHAnsi" w:eastAsiaTheme="minorEastAsia" w:hAnsiTheme="minorHAnsi" w:cstheme="minorBidi" w:hint="eastAsia"/>
          <w:iCs w:val="0"/>
          <w:noProof/>
          <w:kern w:val="2"/>
          <w:sz w:val="22"/>
          <w:szCs w:val="24"/>
          <w14:ligatures w14:val="standardContextual"/>
        </w:rPr>
      </w:pPr>
      <w:hyperlink w:anchor="_Toc234436864" w:history="1">
        <w:r w:rsidRPr="009E6698">
          <w:rPr>
            <w:rStyle w:val="af4"/>
            <w:rFonts w:cs="宋体"/>
            <w:noProof/>
          </w:rPr>
          <w:t>2.8.3</w:t>
        </w:r>
        <w:r>
          <w:rPr>
            <w:rFonts w:asciiTheme="minorHAnsi" w:eastAsiaTheme="minorEastAsia" w:hAnsiTheme="minorHAnsi" w:cstheme="minorBidi" w:hint="eastAsia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9E6698">
          <w:rPr>
            <w:rStyle w:val="af4"/>
            <w:noProof/>
          </w:rPr>
          <w:t>员工发布和管理巡检任务用例分析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_Toc234436864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775D07" w14:textId="1650D805" w:rsidR="008A17D6" w:rsidRDefault="008A17D6">
      <w:pPr>
        <w:pStyle w:val="TOC2"/>
        <w:tabs>
          <w:tab w:val="left" w:pos="960"/>
          <w:tab w:val="right" w:leader="dot" w:pos="8296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4436865" w:history="1">
        <w:r w:rsidRPr="009E6698">
          <w:rPr>
            <w:rStyle w:val="af4"/>
            <w:rFonts w:ascii="宋体" w:hAnsi="宋体" w:cs="宋体"/>
            <w:noProof/>
          </w:rPr>
          <w:t>2.9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9E6698">
          <w:rPr>
            <w:rStyle w:val="af4"/>
            <w:noProof/>
          </w:rPr>
          <w:t>日程管理用例包分析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_Toc234436865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3897DB" w14:textId="4BCD649B" w:rsidR="008A17D6" w:rsidRDefault="008A17D6">
      <w:pPr>
        <w:pStyle w:val="TOC3"/>
        <w:tabs>
          <w:tab w:val="left" w:pos="1200"/>
          <w:tab w:val="right" w:leader="dot" w:pos="8296"/>
        </w:tabs>
        <w:rPr>
          <w:rFonts w:asciiTheme="minorHAnsi" w:eastAsiaTheme="minorEastAsia" w:hAnsiTheme="minorHAnsi" w:cstheme="minorBidi" w:hint="eastAsia"/>
          <w:iCs w:val="0"/>
          <w:noProof/>
          <w:kern w:val="2"/>
          <w:sz w:val="22"/>
          <w:szCs w:val="24"/>
          <w14:ligatures w14:val="standardContextual"/>
        </w:rPr>
      </w:pPr>
      <w:hyperlink w:anchor="_Toc234436866" w:history="1">
        <w:r w:rsidRPr="009E6698">
          <w:rPr>
            <w:rStyle w:val="af4"/>
            <w:rFonts w:cs="宋体"/>
            <w:noProof/>
          </w:rPr>
          <w:t>2.9.1</w:t>
        </w:r>
        <w:r>
          <w:rPr>
            <w:rFonts w:asciiTheme="minorHAnsi" w:eastAsiaTheme="minorEastAsia" w:hAnsiTheme="minorHAnsi" w:cstheme="minorBidi" w:hint="eastAsia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9E6698">
          <w:rPr>
            <w:rStyle w:val="af4"/>
            <w:noProof/>
          </w:rPr>
          <w:t>会员查看会员日程用例分析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_Toc234436866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267CE2" w14:textId="16B2FAAB" w:rsidR="008A17D6" w:rsidRDefault="008A17D6">
      <w:pPr>
        <w:pStyle w:val="TOC3"/>
        <w:tabs>
          <w:tab w:val="left" w:pos="1200"/>
          <w:tab w:val="right" w:leader="dot" w:pos="8296"/>
        </w:tabs>
        <w:rPr>
          <w:rFonts w:asciiTheme="minorHAnsi" w:eastAsiaTheme="minorEastAsia" w:hAnsiTheme="minorHAnsi" w:cstheme="minorBidi" w:hint="eastAsia"/>
          <w:iCs w:val="0"/>
          <w:noProof/>
          <w:kern w:val="2"/>
          <w:sz w:val="22"/>
          <w:szCs w:val="24"/>
          <w14:ligatures w14:val="standardContextual"/>
        </w:rPr>
      </w:pPr>
      <w:hyperlink w:anchor="_Toc234436867" w:history="1">
        <w:r w:rsidRPr="009E6698">
          <w:rPr>
            <w:rStyle w:val="af4"/>
            <w:rFonts w:cs="宋体"/>
            <w:noProof/>
          </w:rPr>
          <w:t>2.9.2</w:t>
        </w:r>
        <w:r>
          <w:rPr>
            <w:rFonts w:asciiTheme="minorHAnsi" w:eastAsiaTheme="minorEastAsia" w:hAnsiTheme="minorHAnsi" w:cstheme="minorBidi" w:hint="eastAsia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9E6698">
          <w:rPr>
            <w:rStyle w:val="af4"/>
            <w:noProof/>
          </w:rPr>
          <w:t>教练查看教练日程用例分析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_Toc234436867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91B926" w14:textId="239CAEB4" w:rsidR="008A17D6" w:rsidRDefault="008A17D6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kern w:val="2"/>
          <w:sz w:val="22"/>
          <w:szCs w:val="24"/>
          <w14:ligatures w14:val="standardContextual"/>
        </w:rPr>
      </w:pPr>
      <w:hyperlink w:anchor="_Toc234436868" w:history="1">
        <w:r w:rsidRPr="009E6698">
          <w:rPr>
            <w:rStyle w:val="af4"/>
            <w:noProof/>
          </w:rPr>
          <w:t>附录</w:t>
        </w:r>
        <w:r w:rsidRPr="009E6698">
          <w:rPr>
            <w:rStyle w:val="af4"/>
            <w:noProof/>
          </w:rPr>
          <w:t xml:space="preserve">A </w:t>
        </w:r>
        <w:r w:rsidRPr="009E6698">
          <w:rPr>
            <w:rStyle w:val="af4"/>
            <w:noProof/>
          </w:rPr>
          <w:t>图表索引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_Toc234436868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12BC04" w14:textId="5A78D8D8" w:rsidR="00151C94" w:rsidRDefault="0004575A" w:rsidP="0004575A">
      <w:pPr>
        <w:pStyle w:val="af9"/>
        <w:rPr>
          <w:rFonts w:hint="eastAsia"/>
        </w:rPr>
      </w:pPr>
      <w:r>
        <w:rPr>
          <w:rFonts w:ascii="Times New Roman" w:eastAsia="宋体" w:hAnsi="Times New Roman"/>
          <w:bCs/>
          <w:caps/>
          <w:sz w:val="20"/>
          <w:szCs w:val="20"/>
        </w:rPr>
        <w:fldChar w:fldCharType="end"/>
      </w:r>
    </w:p>
    <w:p w14:paraId="09C3B302" w14:textId="77777777" w:rsidR="00151C94" w:rsidRDefault="00000000">
      <w:pPr>
        <w:pStyle w:val="1"/>
        <w:rPr>
          <w:rFonts w:hint="eastAsia"/>
        </w:rPr>
      </w:pPr>
      <w:bookmarkStart w:id="0" w:name="_Toc234436809"/>
      <w:r>
        <w:rPr>
          <w:rFonts w:ascii="Times New Roman" w:hAnsi="Times New Roman"/>
        </w:rPr>
        <w:lastRenderedPageBreak/>
        <w:t>系统需求概述</w:t>
      </w:r>
      <w:bookmarkEnd w:id="0"/>
    </w:p>
    <w:p w14:paraId="7B4EE88C" w14:textId="2A936DB7" w:rsidR="00151C94" w:rsidRDefault="002C1BA6" w:rsidP="002C1BA6">
      <w:pPr>
        <w:pStyle w:val="af6"/>
      </w:pPr>
      <w:r w:rsidRPr="002C1BA6">
        <w:t>健身房会员与课程预约管理系统面向健身房日常运营场景，为会员提供会员卡购买、场馆入场、团课</w:t>
      </w:r>
      <w:r w:rsidRPr="002C1BA6">
        <w:t>/</w:t>
      </w:r>
      <w:r w:rsidRPr="002C1BA6">
        <w:t>私教预约及日程查询等服务，为教练提供授课安排与私教预约确认能力，为员工提供会员</w:t>
      </w:r>
      <w:r w:rsidRPr="002C1BA6">
        <w:t>/</w:t>
      </w:r>
      <w:r w:rsidRPr="002C1BA6">
        <w:t>教练</w:t>
      </w:r>
      <w:r w:rsidRPr="002C1BA6">
        <w:t>/</w:t>
      </w:r>
      <w:r w:rsidRPr="002C1BA6">
        <w:t>课程</w:t>
      </w:r>
      <w:r w:rsidRPr="002C1BA6">
        <w:t>/</w:t>
      </w:r>
      <w:r w:rsidRPr="002C1BA6">
        <w:t>场馆</w:t>
      </w:r>
      <w:r w:rsidRPr="002C1BA6">
        <w:t>/</w:t>
      </w:r>
      <w:r w:rsidRPr="002C1BA6">
        <w:t>器材等基础数据维护，以及支付、营销、运维与巡检等后台管理功能。系统共涉及会员、教练、员工三类使用者，按</w:t>
      </w:r>
      <w:r w:rsidR="00DD431D">
        <w:rPr>
          <w:rFonts w:hint="eastAsia"/>
        </w:rPr>
        <w:t>9</w:t>
      </w:r>
      <w:r w:rsidRPr="002C1BA6">
        <w:t>个业务用例包组织功能性需求，数据库设计涵盖</w:t>
      </w:r>
      <w:r w:rsidRPr="002C1BA6">
        <w:t>28</w:t>
      </w:r>
      <w:r w:rsidRPr="002C1BA6">
        <w:t>个实体、</w:t>
      </w:r>
      <w:r w:rsidRPr="002C1BA6">
        <w:t>27</w:t>
      </w:r>
      <w:r w:rsidRPr="002C1BA6">
        <w:t>张数据表。</w:t>
      </w:r>
    </w:p>
    <w:p w14:paraId="77CD315E" w14:textId="77777777" w:rsidR="002C1BA6" w:rsidRDefault="002C1BA6" w:rsidP="002C1BA6">
      <w:pPr>
        <w:pStyle w:val="af6"/>
        <w:ind w:firstLineChars="0" w:firstLine="0"/>
      </w:pPr>
    </w:p>
    <w:p w14:paraId="1D3C31E8" w14:textId="6F739791" w:rsidR="00151C94" w:rsidRDefault="00000000">
      <w:pPr>
        <w:pStyle w:val="2"/>
      </w:pPr>
      <w:bookmarkStart w:id="1" w:name="_Toc234436810"/>
      <w:r>
        <w:rPr>
          <w:rFonts w:ascii="Times New Roman" w:hAnsi="Times New Roman"/>
        </w:rPr>
        <w:t>系统功能需求</w:t>
      </w:r>
      <w:bookmarkEnd w:id="1"/>
    </w:p>
    <w:p w14:paraId="29534C40" w14:textId="0F8E5646" w:rsidR="00151C94" w:rsidRPr="002C1BA6" w:rsidRDefault="002C1BA6" w:rsidP="002C1BA6">
      <w:pPr>
        <w:pStyle w:val="3"/>
        <w:rPr>
          <w:rFonts w:ascii="Times New Roman" w:hAnsi="Times New Roman"/>
          <w:sz w:val="21"/>
        </w:rPr>
      </w:pPr>
      <w:bookmarkStart w:id="2" w:name="_Toc234436811"/>
      <w:r w:rsidRPr="002C1BA6">
        <w:rPr>
          <w:rFonts w:ascii="Times New Roman" w:hAnsi="Times New Roman"/>
          <w:sz w:val="21"/>
        </w:rPr>
        <w:t>基本信息管理</w:t>
      </w:r>
      <w:bookmarkEnd w:id="2"/>
    </w:p>
    <w:p w14:paraId="353D73B9" w14:textId="7877F574" w:rsidR="002C1BA6" w:rsidRPr="002C1BA6" w:rsidRDefault="002C1BA6" w:rsidP="002C1BA6">
      <w:pPr>
        <w:pStyle w:val="af6"/>
        <w:numPr>
          <w:ilvl w:val="0"/>
          <w:numId w:val="5"/>
        </w:numPr>
        <w:ind w:firstLineChars="0"/>
      </w:pPr>
      <w:r w:rsidRPr="002C1BA6">
        <w:t>支持</w:t>
      </w:r>
      <w:r w:rsidR="00DD431D">
        <w:rPr>
          <w:rFonts w:hint="eastAsia"/>
        </w:rPr>
        <w:t>会员</w:t>
      </w:r>
      <w:r w:rsidRPr="002C1BA6">
        <w:t>、教练、员工三类角色分别登录系统，验证账号与密码后进入对应主页。</w:t>
      </w:r>
    </w:p>
    <w:p w14:paraId="118D5388" w14:textId="6A6685C7" w:rsidR="002C1BA6" w:rsidRPr="002C1BA6" w:rsidRDefault="002C1BA6" w:rsidP="002C1BA6">
      <w:pPr>
        <w:pStyle w:val="af6"/>
        <w:numPr>
          <w:ilvl w:val="0"/>
          <w:numId w:val="5"/>
        </w:numPr>
        <w:ind w:firstLineChars="0"/>
      </w:pPr>
      <w:r w:rsidRPr="002C1BA6">
        <w:t>支持</w:t>
      </w:r>
      <w:r w:rsidR="00DD431D">
        <w:t>会员</w:t>
      </w:r>
      <w:r w:rsidRPr="002C1BA6">
        <w:t>、教练查看和编辑个人基本信息（姓名、联系方式、生日等）。</w:t>
      </w:r>
    </w:p>
    <w:p w14:paraId="75CA3B48" w14:textId="77777777" w:rsidR="002C1BA6" w:rsidRPr="002C1BA6" w:rsidRDefault="002C1BA6" w:rsidP="002C1BA6">
      <w:pPr>
        <w:pStyle w:val="af6"/>
        <w:numPr>
          <w:ilvl w:val="0"/>
          <w:numId w:val="5"/>
        </w:numPr>
        <w:ind w:firstLineChars="0"/>
      </w:pPr>
      <w:r w:rsidRPr="002C1BA6">
        <w:t>支持员工对会员信息进行增删改查，含会员状态变更（激活</w:t>
      </w:r>
      <w:r w:rsidRPr="002C1BA6">
        <w:t>/</w:t>
      </w:r>
      <w:r w:rsidRPr="002C1BA6">
        <w:t>冻结</w:t>
      </w:r>
      <w:r w:rsidRPr="002C1BA6">
        <w:t>/</w:t>
      </w:r>
      <w:r w:rsidRPr="002C1BA6">
        <w:t>注销）。</w:t>
      </w:r>
    </w:p>
    <w:p w14:paraId="6A511FCE" w14:textId="77777777" w:rsidR="002C1BA6" w:rsidRPr="002C1BA6" w:rsidRDefault="002C1BA6" w:rsidP="002C1BA6">
      <w:pPr>
        <w:pStyle w:val="af6"/>
        <w:numPr>
          <w:ilvl w:val="0"/>
          <w:numId w:val="5"/>
        </w:numPr>
        <w:ind w:firstLineChars="0"/>
      </w:pPr>
      <w:r w:rsidRPr="002C1BA6">
        <w:t>支持员工对教练信息进行增删改查，含在职状态、擅长领域等维护。</w:t>
      </w:r>
    </w:p>
    <w:p w14:paraId="453E1C58" w14:textId="77777777" w:rsidR="002C1BA6" w:rsidRPr="002C1BA6" w:rsidRDefault="002C1BA6" w:rsidP="002C1BA6">
      <w:pPr>
        <w:pStyle w:val="af6"/>
        <w:numPr>
          <w:ilvl w:val="0"/>
          <w:numId w:val="5"/>
        </w:numPr>
        <w:ind w:firstLineChars="0"/>
      </w:pPr>
      <w:r w:rsidRPr="002C1BA6">
        <w:t>支持员工对员工账号及岗位信息进行管理。</w:t>
      </w:r>
    </w:p>
    <w:p w14:paraId="7AD23521" w14:textId="77777777" w:rsidR="002C1BA6" w:rsidRPr="002C1BA6" w:rsidRDefault="002C1BA6" w:rsidP="002C1BA6">
      <w:pPr>
        <w:pStyle w:val="af6"/>
        <w:numPr>
          <w:ilvl w:val="0"/>
          <w:numId w:val="5"/>
        </w:numPr>
        <w:ind w:firstLineChars="0"/>
      </w:pPr>
      <w:r w:rsidRPr="002C1BA6">
        <w:t>支持员工维护场馆信息（名称、位置、最大容量、当前在馆人数、状态等）。</w:t>
      </w:r>
    </w:p>
    <w:p w14:paraId="6D4D3908" w14:textId="77777777" w:rsidR="002C1BA6" w:rsidRPr="002C1BA6" w:rsidRDefault="002C1BA6" w:rsidP="002C1BA6">
      <w:pPr>
        <w:pStyle w:val="af6"/>
        <w:numPr>
          <w:ilvl w:val="0"/>
          <w:numId w:val="5"/>
        </w:numPr>
        <w:ind w:firstLineChars="0"/>
      </w:pPr>
      <w:r w:rsidRPr="002C1BA6">
        <w:t>支持员工维护器材信息（名称、所属场馆、状态、维修记录关联等）。</w:t>
      </w:r>
    </w:p>
    <w:p w14:paraId="2578E7D9" w14:textId="77777777" w:rsidR="002C1BA6" w:rsidRPr="002C1BA6" w:rsidRDefault="002C1BA6" w:rsidP="002C1BA6">
      <w:pPr>
        <w:pStyle w:val="af6"/>
        <w:ind w:firstLineChars="0" w:firstLine="0"/>
      </w:pPr>
    </w:p>
    <w:p w14:paraId="6C382042" w14:textId="0FDD4FF2" w:rsidR="00151C94" w:rsidRDefault="002C1BA6">
      <w:pPr>
        <w:pStyle w:val="3"/>
        <w:rPr>
          <w:rFonts w:hint="eastAsia"/>
        </w:rPr>
      </w:pPr>
      <w:bookmarkStart w:id="3" w:name="_Toc234436812"/>
      <w:r w:rsidRPr="002C1BA6">
        <w:rPr>
          <w:rFonts w:ascii="Times New Roman" w:hAnsi="Times New Roman"/>
          <w:sz w:val="21"/>
        </w:rPr>
        <w:t>会员卡与会籍管理</w:t>
      </w:r>
      <w:bookmarkEnd w:id="3"/>
    </w:p>
    <w:p w14:paraId="7B2935E1" w14:textId="4802CDE8" w:rsidR="002C1BA6" w:rsidRPr="002C1BA6" w:rsidRDefault="002C1BA6" w:rsidP="002C1BA6">
      <w:pPr>
        <w:pStyle w:val="af6"/>
        <w:numPr>
          <w:ilvl w:val="0"/>
          <w:numId w:val="6"/>
        </w:numPr>
        <w:ind w:firstLineChars="0"/>
      </w:pPr>
      <w:r>
        <w:rPr>
          <w:rFonts w:hint="eastAsia"/>
        </w:rPr>
        <w:t xml:space="preserve"> </w:t>
      </w:r>
      <w:r w:rsidRPr="002C1BA6">
        <w:t>支持</w:t>
      </w:r>
      <w:r w:rsidR="00DD431D">
        <w:t>会员</w:t>
      </w:r>
      <w:r w:rsidRPr="002C1BA6">
        <w:t>查询可购买的会员卡商品（次卡、时效卡等）及对应定价。</w:t>
      </w:r>
    </w:p>
    <w:p w14:paraId="7704F20B" w14:textId="1C498755" w:rsidR="002C1BA6" w:rsidRPr="002C1BA6" w:rsidRDefault="002C1BA6" w:rsidP="002C1BA6">
      <w:pPr>
        <w:pStyle w:val="af6"/>
        <w:numPr>
          <w:ilvl w:val="0"/>
          <w:numId w:val="6"/>
        </w:numPr>
        <w:ind w:firstLineChars="0"/>
      </w:pPr>
      <w:r>
        <w:rPr>
          <w:rFonts w:hint="eastAsia"/>
        </w:rPr>
        <w:t xml:space="preserve"> </w:t>
      </w:r>
      <w:r w:rsidRPr="002C1BA6">
        <w:t>支持</w:t>
      </w:r>
      <w:r w:rsidR="00DD431D">
        <w:t>会员</w:t>
      </w:r>
      <w:r w:rsidRPr="002C1BA6">
        <w:t>在线购买会员卡，生成支付订单并在支付成功后发放会员卡。</w:t>
      </w:r>
    </w:p>
    <w:p w14:paraId="13C69333" w14:textId="726697D4" w:rsidR="002C1BA6" w:rsidRPr="002C1BA6" w:rsidRDefault="002C1BA6" w:rsidP="002C1BA6">
      <w:pPr>
        <w:pStyle w:val="af6"/>
        <w:numPr>
          <w:ilvl w:val="0"/>
          <w:numId w:val="6"/>
        </w:numPr>
        <w:ind w:firstLineChars="0"/>
      </w:pPr>
      <w:r>
        <w:rPr>
          <w:rFonts w:hint="eastAsia"/>
        </w:rPr>
        <w:t xml:space="preserve"> </w:t>
      </w:r>
      <w:r w:rsidRPr="002C1BA6">
        <w:t>支持</w:t>
      </w:r>
      <w:r w:rsidR="00DD431D">
        <w:t>会员</w:t>
      </w:r>
      <w:r w:rsidRPr="002C1BA6">
        <w:t>查看本人持有的会员卡信息（有效期、剩余次数</w:t>
      </w:r>
      <w:r w:rsidRPr="002C1BA6">
        <w:t>/</w:t>
      </w:r>
      <w:r w:rsidRPr="002C1BA6">
        <w:t>天数、状态等）。</w:t>
      </w:r>
    </w:p>
    <w:p w14:paraId="4409C11A" w14:textId="65E43DB5" w:rsidR="002C1BA6" w:rsidRPr="002C1BA6" w:rsidRDefault="002C1BA6" w:rsidP="002C1BA6">
      <w:pPr>
        <w:pStyle w:val="af6"/>
        <w:numPr>
          <w:ilvl w:val="0"/>
          <w:numId w:val="6"/>
        </w:numPr>
        <w:ind w:firstLineChars="0"/>
      </w:pPr>
      <w:r>
        <w:rPr>
          <w:rFonts w:hint="eastAsia"/>
        </w:rPr>
        <w:t xml:space="preserve"> </w:t>
      </w:r>
      <w:r w:rsidRPr="002C1BA6">
        <w:t>支持员工维护会员卡商品的上架、下架及标准定价。</w:t>
      </w:r>
    </w:p>
    <w:p w14:paraId="35CF5D11" w14:textId="7D0BF781" w:rsidR="002C1BA6" w:rsidRPr="002C1BA6" w:rsidRDefault="002C1BA6" w:rsidP="00077C5B">
      <w:pPr>
        <w:pStyle w:val="af6"/>
        <w:numPr>
          <w:ilvl w:val="0"/>
          <w:numId w:val="6"/>
        </w:numPr>
        <w:ind w:firstLineChars="0"/>
      </w:pPr>
      <w:r>
        <w:rPr>
          <w:rFonts w:hint="eastAsia"/>
        </w:rPr>
        <w:t xml:space="preserve"> </w:t>
      </w:r>
      <w:r w:rsidRPr="002C1BA6">
        <w:t>系统记录会员卡发卡日期、有效期、剩余次数（次卡）及与会员的关联关系。</w:t>
      </w:r>
    </w:p>
    <w:p w14:paraId="21FB9671" w14:textId="77777777" w:rsidR="002C1BA6" w:rsidRDefault="002C1BA6">
      <w:pPr>
        <w:pStyle w:val="af6"/>
      </w:pPr>
    </w:p>
    <w:p w14:paraId="4BBDB532" w14:textId="090C95D6" w:rsidR="00606D75" w:rsidRDefault="00077C5B" w:rsidP="00606D75">
      <w:pPr>
        <w:pStyle w:val="3"/>
        <w:rPr>
          <w:rFonts w:hint="eastAsia"/>
        </w:rPr>
      </w:pPr>
      <w:bookmarkStart w:id="4" w:name="_Toc234436813"/>
      <w:r w:rsidRPr="00077C5B">
        <w:rPr>
          <w:rFonts w:ascii="Times New Roman" w:hAnsi="Times New Roman"/>
          <w:sz w:val="21"/>
        </w:rPr>
        <w:t>入场与场馆容量管理</w:t>
      </w:r>
      <w:bookmarkEnd w:id="4"/>
    </w:p>
    <w:p w14:paraId="4FE7FAC1" w14:textId="59398F1B" w:rsidR="00532678" w:rsidRDefault="00532678" w:rsidP="00532678">
      <w:pPr>
        <w:pStyle w:val="af6"/>
        <w:numPr>
          <w:ilvl w:val="0"/>
          <w:numId w:val="8"/>
        </w:numPr>
        <w:ind w:firstLineChars="0"/>
      </w:pPr>
      <w:r>
        <w:rPr>
          <w:rFonts w:hint="eastAsia"/>
        </w:rPr>
        <w:t>支持</w:t>
      </w:r>
      <w:r w:rsidR="00DD431D">
        <w:rPr>
          <w:rFonts w:hint="eastAsia"/>
        </w:rPr>
        <w:t>会员</w:t>
      </w:r>
      <w:r>
        <w:rPr>
          <w:rFonts w:hint="eastAsia"/>
        </w:rPr>
        <w:t>刷卡入场、退场，系统自动生成会员出入记录（进馆时间、离馆时间、签出方式）。</w:t>
      </w:r>
    </w:p>
    <w:p w14:paraId="118B90EA" w14:textId="77777777" w:rsidR="00532678" w:rsidRDefault="00532678" w:rsidP="00532678">
      <w:pPr>
        <w:pStyle w:val="af6"/>
        <w:numPr>
          <w:ilvl w:val="0"/>
          <w:numId w:val="8"/>
        </w:numPr>
        <w:ind w:firstLineChars="0"/>
      </w:pPr>
      <w:r>
        <w:rPr>
          <w:rFonts w:hint="eastAsia"/>
        </w:rPr>
        <w:lastRenderedPageBreak/>
        <w:t>系统根据出入记录实时更新场馆在馆人数，并写入容量日志。</w:t>
      </w:r>
    </w:p>
    <w:p w14:paraId="32430978" w14:textId="77777777" w:rsidR="00532678" w:rsidRDefault="00532678" w:rsidP="00532678">
      <w:pPr>
        <w:pStyle w:val="af6"/>
        <w:numPr>
          <w:ilvl w:val="0"/>
          <w:numId w:val="8"/>
        </w:numPr>
        <w:ind w:firstLineChars="0"/>
      </w:pPr>
      <w:r>
        <w:rPr>
          <w:rFonts w:hint="eastAsia"/>
        </w:rPr>
        <w:t>当场馆占用率达到预警阈值时，系统触发容量预警提示。</w:t>
      </w:r>
    </w:p>
    <w:p w14:paraId="50CF1DBB" w14:textId="77777777" w:rsidR="00532678" w:rsidRDefault="00532678" w:rsidP="00532678">
      <w:pPr>
        <w:pStyle w:val="af6"/>
        <w:numPr>
          <w:ilvl w:val="0"/>
          <w:numId w:val="8"/>
        </w:numPr>
        <w:ind w:firstLineChars="0"/>
      </w:pPr>
      <w:r>
        <w:rPr>
          <w:rFonts w:hint="eastAsia"/>
        </w:rPr>
        <w:t>支持超时自动签退（如每日固定时点），避免未离场记录长期占用名额。</w:t>
      </w:r>
    </w:p>
    <w:p w14:paraId="34B4604F" w14:textId="77777777" w:rsidR="00532678" w:rsidRDefault="00532678" w:rsidP="00532678">
      <w:pPr>
        <w:pStyle w:val="af6"/>
        <w:numPr>
          <w:ilvl w:val="0"/>
          <w:numId w:val="8"/>
        </w:numPr>
        <w:ind w:firstLineChars="0"/>
      </w:pPr>
      <w:r>
        <w:rPr>
          <w:rFonts w:hint="eastAsia"/>
        </w:rPr>
        <w:t>支持员工查看场馆实时容量及历史容量日志，可按时间、场馆筛选。</w:t>
      </w:r>
    </w:p>
    <w:p w14:paraId="25921546" w14:textId="5EF47CC0" w:rsidR="00532678" w:rsidRPr="002C1BA6" w:rsidRDefault="00532678" w:rsidP="008B4C6E">
      <w:pPr>
        <w:pStyle w:val="af6"/>
        <w:numPr>
          <w:ilvl w:val="0"/>
          <w:numId w:val="8"/>
        </w:numPr>
        <w:ind w:firstLineChars="0"/>
      </w:pPr>
      <w:r>
        <w:rPr>
          <w:rFonts w:hint="eastAsia"/>
        </w:rPr>
        <w:t>支持员工查看会员出入记录，用于运营统计与异常排查。</w:t>
      </w:r>
    </w:p>
    <w:p w14:paraId="79F4208F" w14:textId="77777777" w:rsidR="00532678" w:rsidRPr="00532678" w:rsidRDefault="00532678" w:rsidP="00606D75">
      <w:pPr>
        <w:pStyle w:val="af6"/>
        <w:ind w:firstLineChars="0" w:firstLine="0"/>
      </w:pPr>
    </w:p>
    <w:p w14:paraId="334A28BB" w14:textId="62E67017" w:rsidR="00151C94" w:rsidRDefault="00605BDB">
      <w:pPr>
        <w:pStyle w:val="3"/>
        <w:rPr>
          <w:rFonts w:hint="eastAsia"/>
        </w:rPr>
      </w:pPr>
      <w:bookmarkStart w:id="5" w:name="_Toc234436814"/>
      <w:r w:rsidRPr="00605BDB">
        <w:rPr>
          <w:rFonts w:ascii="Times New Roman" w:hAnsi="Times New Roman"/>
          <w:sz w:val="21"/>
        </w:rPr>
        <w:t>团课预约管理</w:t>
      </w:r>
      <w:bookmarkEnd w:id="5"/>
    </w:p>
    <w:p w14:paraId="6C8762BF" w14:textId="322A7189" w:rsidR="00532678" w:rsidRDefault="00532678" w:rsidP="00532678">
      <w:pPr>
        <w:pStyle w:val="af6"/>
        <w:numPr>
          <w:ilvl w:val="0"/>
          <w:numId w:val="7"/>
        </w:numPr>
        <w:ind w:firstLineChars="0"/>
      </w:pPr>
      <w:r>
        <w:rPr>
          <w:rFonts w:hint="eastAsia"/>
        </w:rPr>
        <w:t>支持</w:t>
      </w:r>
      <w:r w:rsidR="00DD431D">
        <w:rPr>
          <w:rFonts w:hint="eastAsia"/>
        </w:rPr>
        <w:t>会员</w:t>
      </w:r>
      <w:r>
        <w:rPr>
          <w:rFonts w:hint="eastAsia"/>
        </w:rPr>
        <w:t>查询可预约的团操课程及上课时段、剩余名额。</w:t>
      </w:r>
    </w:p>
    <w:p w14:paraId="20E42151" w14:textId="709B5D2A" w:rsidR="00532678" w:rsidRDefault="00532678" w:rsidP="00532678">
      <w:pPr>
        <w:pStyle w:val="af6"/>
        <w:numPr>
          <w:ilvl w:val="0"/>
          <w:numId w:val="7"/>
        </w:numPr>
        <w:ind w:firstLineChars="0"/>
      </w:pPr>
      <w:r>
        <w:rPr>
          <w:rFonts w:hint="eastAsia"/>
        </w:rPr>
        <w:t>支持</w:t>
      </w:r>
      <w:r w:rsidR="00DD431D">
        <w:rPr>
          <w:rFonts w:hint="eastAsia"/>
        </w:rPr>
        <w:t>会员</w:t>
      </w:r>
      <w:r>
        <w:rPr>
          <w:rFonts w:hint="eastAsia"/>
        </w:rPr>
        <w:t>预约团操课，系统校验课程容量后生成团课预约记录。</w:t>
      </w:r>
    </w:p>
    <w:p w14:paraId="6ADED180" w14:textId="2898E6FC" w:rsidR="00532678" w:rsidRDefault="00532678" w:rsidP="00532678">
      <w:pPr>
        <w:pStyle w:val="af6"/>
        <w:numPr>
          <w:ilvl w:val="0"/>
          <w:numId w:val="7"/>
        </w:numPr>
        <w:ind w:firstLineChars="0"/>
      </w:pPr>
      <w:r>
        <w:rPr>
          <w:rFonts w:hint="eastAsia"/>
        </w:rPr>
        <w:t>支持</w:t>
      </w:r>
      <w:r w:rsidR="00DD431D">
        <w:rPr>
          <w:rFonts w:hint="eastAsia"/>
        </w:rPr>
        <w:t>会员</w:t>
      </w:r>
      <w:r>
        <w:rPr>
          <w:rFonts w:hint="eastAsia"/>
        </w:rPr>
        <w:t>取消团课预约，并同步更新课程剩余容量与预约状态</w:t>
      </w:r>
      <w:r w:rsidR="00DD431D" w:rsidRPr="00DD431D">
        <w:t>；不支持直接改约，如需更换时段须先取消后重新预约。</w:t>
      </w:r>
    </w:p>
    <w:p w14:paraId="01181ABB" w14:textId="019ED77E" w:rsidR="00532678" w:rsidRDefault="00532678" w:rsidP="00532678">
      <w:pPr>
        <w:pStyle w:val="af6"/>
        <w:numPr>
          <w:ilvl w:val="0"/>
          <w:numId w:val="7"/>
        </w:numPr>
        <w:ind w:firstLineChars="0"/>
      </w:pPr>
      <w:r>
        <w:rPr>
          <w:rFonts w:hint="eastAsia"/>
        </w:rPr>
        <w:t>支持</w:t>
      </w:r>
      <w:r w:rsidR="00DD431D">
        <w:rPr>
          <w:rFonts w:hint="eastAsia"/>
        </w:rPr>
        <w:t>会员</w:t>
      </w:r>
      <w:r>
        <w:rPr>
          <w:rFonts w:hint="eastAsia"/>
        </w:rPr>
        <w:t>查看本人团课预约记录及状态（待确认</w:t>
      </w:r>
      <w:r>
        <w:rPr>
          <w:rFonts w:hint="eastAsia"/>
        </w:rPr>
        <w:t>/</w:t>
      </w:r>
      <w:r>
        <w:rPr>
          <w:rFonts w:hint="eastAsia"/>
        </w:rPr>
        <w:t>已预约</w:t>
      </w:r>
      <w:r>
        <w:rPr>
          <w:rFonts w:hint="eastAsia"/>
        </w:rPr>
        <w:t>/</w:t>
      </w:r>
      <w:r>
        <w:rPr>
          <w:rFonts w:hint="eastAsia"/>
        </w:rPr>
        <w:t>已取消</w:t>
      </w:r>
      <w:r>
        <w:rPr>
          <w:rFonts w:hint="eastAsia"/>
        </w:rPr>
        <w:t>/</w:t>
      </w:r>
      <w:r>
        <w:rPr>
          <w:rFonts w:hint="eastAsia"/>
        </w:rPr>
        <w:t>已完成等）。</w:t>
      </w:r>
    </w:p>
    <w:p w14:paraId="14C63BE6" w14:textId="77777777" w:rsidR="00532678" w:rsidRDefault="00532678" w:rsidP="00532678">
      <w:pPr>
        <w:pStyle w:val="af6"/>
        <w:numPr>
          <w:ilvl w:val="0"/>
          <w:numId w:val="7"/>
        </w:numPr>
        <w:ind w:firstLineChars="0"/>
      </w:pPr>
      <w:r>
        <w:rPr>
          <w:rFonts w:hint="eastAsia"/>
        </w:rPr>
        <w:t>支持教练查看所负责团操课程的授课安排及预约人数。</w:t>
      </w:r>
    </w:p>
    <w:p w14:paraId="13F4905E" w14:textId="77777777" w:rsidR="00532678" w:rsidRDefault="00532678" w:rsidP="00532678">
      <w:pPr>
        <w:pStyle w:val="af6"/>
        <w:numPr>
          <w:ilvl w:val="0"/>
          <w:numId w:val="7"/>
        </w:numPr>
        <w:ind w:firstLineChars="0"/>
      </w:pPr>
      <w:r>
        <w:rPr>
          <w:rFonts w:hint="eastAsia"/>
        </w:rPr>
        <w:t>支持教练安排</w:t>
      </w:r>
      <w:r>
        <w:rPr>
          <w:rFonts w:hint="eastAsia"/>
        </w:rPr>
        <w:t>/</w:t>
      </w:r>
      <w:r>
        <w:rPr>
          <w:rFonts w:hint="eastAsia"/>
        </w:rPr>
        <w:t>确认团操课程授课，并同步写入教练日程。</w:t>
      </w:r>
    </w:p>
    <w:p w14:paraId="7B5C336A" w14:textId="10EFF0C6" w:rsidR="00077C5B" w:rsidRPr="002C1BA6" w:rsidRDefault="00532678" w:rsidP="00532678">
      <w:pPr>
        <w:pStyle w:val="af6"/>
        <w:numPr>
          <w:ilvl w:val="0"/>
          <w:numId w:val="7"/>
        </w:numPr>
        <w:ind w:firstLineChars="0"/>
      </w:pPr>
      <w:r>
        <w:rPr>
          <w:rFonts w:hint="eastAsia"/>
        </w:rPr>
        <w:t>支持员工维护课程类型、团操课程、时间段模板及时间段实例，</w:t>
      </w:r>
      <w:r w:rsidR="00DD431D" w:rsidRPr="00DD431D">
        <w:t>变更团课排期、授课教练或容量</w:t>
      </w:r>
      <w:r w:rsidR="00DD431D">
        <w:rPr>
          <w:rFonts w:hint="eastAsia"/>
        </w:rPr>
        <w:t>，</w:t>
      </w:r>
      <w:r>
        <w:rPr>
          <w:rFonts w:hint="eastAsia"/>
        </w:rPr>
        <w:t>指定授课教练与最大容量。</w:t>
      </w:r>
    </w:p>
    <w:p w14:paraId="29CEA825" w14:textId="77777777" w:rsidR="00077C5B" w:rsidRPr="00077C5B" w:rsidRDefault="00077C5B" w:rsidP="00077C5B">
      <w:pPr>
        <w:pStyle w:val="af6"/>
        <w:ind w:firstLineChars="0" w:firstLine="0"/>
      </w:pPr>
    </w:p>
    <w:p w14:paraId="6632705C" w14:textId="056362FB" w:rsidR="00151C94" w:rsidRDefault="00605BDB">
      <w:pPr>
        <w:pStyle w:val="3"/>
        <w:rPr>
          <w:rFonts w:hint="eastAsia"/>
        </w:rPr>
      </w:pPr>
      <w:bookmarkStart w:id="6" w:name="_Toc234436815"/>
      <w:r w:rsidRPr="00605BDB">
        <w:rPr>
          <w:rFonts w:ascii="Times New Roman" w:hAnsi="Times New Roman"/>
          <w:sz w:val="21"/>
        </w:rPr>
        <w:t>私教课包与预约管理</w:t>
      </w:r>
      <w:bookmarkEnd w:id="6"/>
    </w:p>
    <w:p w14:paraId="5B773868" w14:textId="1AF9A396" w:rsidR="004E289B" w:rsidRDefault="004E289B" w:rsidP="004E289B">
      <w:pPr>
        <w:pStyle w:val="af6"/>
        <w:numPr>
          <w:ilvl w:val="0"/>
          <w:numId w:val="9"/>
        </w:numPr>
        <w:ind w:firstLineChars="0"/>
      </w:pPr>
      <w:r>
        <w:rPr>
          <w:rFonts w:hint="eastAsia"/>
        </w:rPr>
        <w:t>支持</w:t>
      </w:r>
      <w:r w:rsidR="00DD431D">
        <w:rPr>
          <w:rFonts w:hint="eastAsia"/>
        </w:rPr>
        <w:t>会员</w:t>
      </w:r>
      <w:r>
        <w:rPr>
          <w:rFonts w:hint="eastAsia"/>
        </w:rPr>
        <w:t>查询私教课程及课包商品（课时数、有效期、定价等）。</w:t>
      </w:r>
    </w:p>
    <w:p w14:paraId="07BBD02A" w14:textId="4B3B2A85" w:rsidR="004E289B" w:rsidRDefault="004E289B" w:rsidP="004E289B">
      <w:pPr>
        <w:pStyle w:val="af6"/>
        <w:numPr>
          <w:ilvl w:val="0"/>
          <w:numId w:val="9"/>
        </w:numPr>
        <w:ind w:firstLineChars="0"/>
      </w:pPr>
      <w:r>
        <w:rPr>
          <w:rFonts w:hint="eastAsia"/>
        </w:rPr>
        <w:t>支持</w:t>
      </w:r>
      <w:r w:rsidR="00DD431D">
        <w:rPr>
          <w:rFonts w:hint="eastAsia"/>
        </w:rPr>
        <w:t>会员</w:t>
      </w:r>
      <w:r>
        <w:rPr>
          <w:rFonts w:hint="eastAsia"/>
        </w:rPr>
        <w:t>购买私教课包，支付成功后生成课包记录并初始化剩余节数。</w:t>
      </w:r>
    </w:p>
    <w:p w14:paraId="4B2DA1B1" w14:textId="6971EE94" w:rsidR="004E289B" w:rsidRDefault="004E289B" w:rsidP="004E289B">
      <w:pPr>
        <w:pStyle w:val="af6"/>
        <w:numPr>
          <w:ilvl w:val="0"/>
          <w:numId w:val="9"/>
        </w:numPr>
        <w:ind w:firstLineChars="0"/>
      </w:pPr>
      <w:r>
        <w:rPr>
          <w:rFonts w:hint="eastAsia"/>
        </w:rPr>
        <w:t>支持</w:t>
      </w:r>
      <w:r w:rsidR="00DD431D">
        <w:rPr>
          <w:rFonts w:hint="eastAsia"/>
        </w:rPr>
        <w:t>会员</w:t>
      </w:r>
      <w:r>
        <w:rPr>
          <w:rFonts w:hint="eastAsia"/>
        </w:rPr>
        <w:t>基于有效课包预约私教上课时间，生成待确认私教预约记录。</w:t>
      </w:r>
    </w:p>
    <w:p w14:paraId="30A0D340" w14:textId="782CB0BC" w:rsidR="004E289B" w:rsidRDefault="004E289B" w:rsidP="004E289B">
      <w:pPr>
        <w:pStyle w:val="af6"/>
        <w:numPr>
          <w:ilvl w:val="0"/>
          <w:numId w:val="9"/>
        </w:numPr>
        <w:ind w:firstLineChars="0"/>
      </w:pPr>
      <w:r>
        <w:rPr>
          <w:rFonts w:hint="eastAsia"/>
        </w:rPr>
        <w:t>支持</w:t>
      </w:r>
      <w:r w:rsidR="00DD431D">
        <w:rPr>
          <w:rFonts w:hint="eastAsia"/>
        </w:rPr>
        <w:t>会员</w:t>
      </w:r>
      <w:r>
        <w:rPr>
          <w:rFonts w:hint="eastAsia"/>
        </w:rPr>
        <w:t>取消私教预约；</w:t>
      </w:r>
      <w:r w:rsidR="00DD431D" w:rsidRPr="00DD431D">
        <w:t>待确认预约取消不扣课，已生效但未完成的预约取消时按规则处理课包节数；不支持直接改约。</w:t>
      </w:r>
    </w:p>
    <w:p w14:paraId="24D510D3" w14:textId="68F90D6A" w:rsidR="004E289B" w:rsidRDefault="004E289B" w:rsidP="004E289B">
      <w:pPr>
        <w:pStyle w:val="af6"/>
        <w:numPr>
          <w:ilvl w:val="0"/>
          <w:numId w:val="9"/>
        </w:numPr>
        <w:ind w:firstLineChars="0"/>
      </w:pPr>
      <w:r>
        <w:rPr>
          <w:rFonts w:hint="eastAsia"/>
        </w:rPr>
        <w:t>支持</w:t>
      </w:r>
      <w:r w:rsidR="00DD431D">
        <w:rPr>
          <w:rFonts w:hint="eastAsia"/>
        </w:rPr>
        <w:t>会员</w:t>
      </w:r>
      <w:r>
        <w:rPr>
          <w:rFonts w:hint="eastAsia"/>
        </w:rPr>
        <w:t>对私教预约进行确认，与教练确认共同完成后预约正式生效。</w:t>
      </w:r>
    </w:p>
    <w:p w14:paraId="1CF32893" w14:textId="38C14489" w:rsidR="004E289B" w:rsidRDefault="004E289B" w:rsidP="004E289B">
      <w:pPr>
        <w:pStyle w:val="af6"/>
        <w:numPr>
          <w:ilvl w:val="0"/>
          <w:numId w:val="9"/>
        </w:numPr>
        <w:ind w:firstLineChars="0"/>
      </w:pPr>
      <w:r>
        <w:rPr>
          <w:rFonts w:hint="eastAsia"/>
        </w:rPr>
        <w:t>支持</w:t>
      </w:r>
      <w:r w:rsidR="00DD431D">
        <w:rPr>
          <w:rFonts w:hint="eastAsia"/>
        </w:rPr>
        <w:t>会员</w:t>
      </w:r>
      <w:r>
        <w:rPr>
          <w:rFonts w:hint="eastAsia"/>
        </w:rPr>
        <w:t>查看私教预约记录及预约单状态。</w:t>
      </w:r>
    </w:p>
    <w:p w14:paraId="3768528A" w14:textId="4F495A69" w:rsidR="004E289B" w:rsidRDefault="004E289B" w:rsidP="004E289B">
      <w:pPr>
        <w:pStyle w:val="af6"/>
        <w:numPr>
          <w:ilvl w:val="0"/>
          <w:numId w:val="9"/>
        </w:numPr>
        <w:ind w:firstLineChars="0"/>
      </w:pPr>
      <w:r>
        <w:rPr>
          <w:rFonts w:hint="eastAsia"/>
        </w:rPr>
        <w:t>支持教练接收私教预约通知，并对预约进行确认或拒绝。</w:t>
      </w:r>
    </w:p>
    <w:p w14:paraId="38334862" w14:textId="763DD6BF" w:rsidR="004E289B" w:rsidRDefault="004E289B" w:rsidP="004E289B">
      <w:pPr>
        <w:pStyle w:val="af6"/>
        <w:numPr>
          <w:ilvl w:val="0"/>
          <w:numId w:val="9"/>
        </w:numPr>
        <w:ind w:firstLineChars="0"/>
      </w:pPr>
      <w:r>
        <w:rPr>
          <w:rFonts w:hint="eastAsia"/>
        </w:rPr>
        <w:t>支持教练查看所授私教课包信息及私教预约记录。</w:t>
      </w:r>
    </w:p>
    <w:p w14:paraId="38DB55D4" w14:textId="0724E355" w:rsidR="00077C5B" w:rsidRDefault="004E289B" w:rsidP="004E289B">
      <w:pPr>
        <w:pStyle w:val="af6"/>
        <w:numPr>
          <w:ilvl w:val="0"/>
          <w:numId w:val="9"/>
        </w:numPr>
        <w:ind w:firstLineChars="0"/>
      </w:pPr>
      <w:r>
        <w:rPr>
          <w:rFonts w:hint="eastAsia"/>
        </w:rPr>
        <w:t>支持员工维护私教课程及课包商品定义（课时、有效期、定价等）。</w:t>
      </w:r>
    </w:p>
    <w:p w14:paraId="4DE305F7" w14:textId="77777777" w:rsidR="00B02869" w:rsidRPr="00077C5B" w:rsidRDefault="00B02869" w:rsidP="00B02869">
      <w:pPr>
        <w:pStyle w:val="af6"/>
        <w:ind w:firstLineChars="0" w:firstLine="0"/>
      </w:pPr>
    </w:p>
    <w:p w14:paraId="3DD03735" w14:textId="0B6E3345" w:rsidR="00151C94" w:rsidRDefault="00000000" w:rsidP="00536AE5">
      <w:pPr>
        <w:pStyle w:val="3"/>
        <w:rPr>
          <w:rFonts w:hint="eastAsia"/>
        </w:rPr>
      </w:pPr>
      <w:bookmarkStart w:id="7" w:name="_Toc234436816"/>
      <w:r>
        <w:rPr>
          <w:rFonts w:ascii="Times New Roman" w:hAnsi="Times New Roman"/>
          <w:sz w:val="21"/>
        </w:rPr>
        <w:lastRenderedPageBreak/>
        <w:t>交易支付与营销管理</w:t>
      </w:r>
      <w:bookmarkEnd w:id="7"/>
    </w:p>
    <w:p w14:paraId="693732EA" w14:textId="63DC6784" w:rsidR="00536AE5" w:rsidRDefault="00536AE5" w:rsidP="00536AE5">
      <w:pPr>
        <w:pStyle w:val="af6"/>
        <w:numPr>
          <w:ilvl w:val="0"/>
          <w:numId w:val="10"/>
        </w:numPr>
        <w:ind w:firstLineChars="0"/>
      </w:pPr>
      <w:r>
        <w:rPr>
          <w:rFonts w:hint="eastAsia"/>
        </w:rPr>
        <w:t>支持</w:t>
      </w:r>
      <w:r w:rsidR="00DD431D">
        <w:rPr>
          <w:rFonts w:hint="eastAsia"/>
        </w:rPr>
        <w:t>会员</w:t>
      </w:r>
      <w:r>
        <w:rPr>
          <w:rFonts w:hint="eastAsia"/>
        </w:rPr>
        <w:t>购买会员卡、私教课包时生成支付订单及支付明细。</w:t>
      </w:r>
    </w:p>
    <w:p w14:paraId="05A925C9" w14:textId="4B4DA804" w:rsidR="00536AE5" w:rsidRDefault="00536AE5" w:rsidP="00536AE5">
      <w:pPr>
        <w:pStyle w:val="af6"/>
        <w:numPr>
          <w:ilvl w:val="0"/>
          <w:numId w:val="10"/>
        </w:numPr>
        <w:ind w:firstLineChars="0"/>
      </w:pPr>
      <w:r>
        <w:rPr>
          <w:rFonts w:hint="eastAsia"/>
        </w:rPr>
        <w:t>支持</w:t>
      </w:r>
      <w:r w:rsidR="00DD431D">
        <w:rPr>
          <w:rFonts w:hint="eastAsia"/>
        </w:rPr>
        <w:t>会员</w:t>
      </w:r>
      <w:r>
        <w:rPr>
          <w:rFonts w:hint="eastAsia"/>
        </w:rPr>
        <w:t>在支付时使用有效优惠券进行金额抵扣。</w:t>
      </w:r>
    </w:p>
    <w:p w14:paraId="451B3D47" w14:textId="3AC8C106" w:rsidR="00536AE5" w:rsidRDefault="00536AE5" w:rsidP="00536AE5">
      <w:pPr>
        <w:pStyle w:val="af6"/>
        <w:numPr>
          <w:ilvl w:val="0"/>
          <w:numId w:val="10"/>
        </w:numPr>
        <w:ind w:firstLineChars="0"/>
      </w:pPr>
      <w:r>
        <w:rPr>
          <w:rFonts w:hint="eastAsia"/>
        </w:rPr>
        <w:t>支持</w:t>
      </w:r>
      <w:r w:rsidR="00DD431D">
        <w:rPr>
          <w:rFonts w:hint="eastAsia"/>
        </w:rPr>
        <w:t>会员</w:t>
      </w:r>
      <w:r>
        <w:rPr>
          <w:rFonts w:hint="eastAsia"/>
        </w:rPr>
        <w:t>查看历史支付订单及订单明细（金额、状态、商品、支付时间等）。</w:t>
      </w:r>
    </w:p>
    <w:p w14:paraId="410A9B8B" w14:textId="543076F0" w:rsidR="00536AE5" w:rsidRDefault="00536AE5" w:rsidP="00536AE5">
      <w:pPr>
        <w:pStyle w:val="af6"/>
        <w:numPr>
          <w:ilvl w:val="0"/>
          <w:numId w:val="10"/>
        </w:numPr>
        <w:ind w:firstLineChars="0"/>
      </w:pPr>
      <w:r>
        <w:rPr>
          <w:rFonts w:hint="eastAsia"/>
        </w:rPr>
        <w:t>支持</w:t>
      </w:r>
      <w:r w:rsidR="00DD431D">
        <w:rPr>
          <w:rFonts w:hint="eastAsia"/>
        </w:rPr>
        <w:t>会员</w:t>
      </w:r>
      <w:r>
        <w:rPr>
          <w:rFonts w:hint="eastAsia"/>
        </w:rPr>
        <w:t>查看本人持有的优惠券及使用状态。</w:t>
      </w:r>
    </w:p>
    <w:p w14:paraId="4EFDF9AA" w14:textId="77777777" w:rsidR="00536AE5" w:rsidRDefault="00536AE5" w:rsidP="00536AE5">
      <w:pPr>
        <w:pStyle w:val="af6"/>
        <w:numPr>
          <w:ilvl w:val="0"/>
          <w:numId w:val="10"/>
        </w:numPr>
        <w:ind w:firstLineChars="0"/>
      </w:pPr>
      <w:r>
        <w:rPr>
          <w:rFonts w:hint="eastAsia"/>
        </w:rPr>
        <w:t>支持员工维护价格表，统一管理会员卡、课包、课程等商品定价。</w:t>
      </w:r>
    </w:p>
    <w:p w14:paraId="005FC441" w14:textId="77777777" w:rsidR="00536AE5" w:rsidRDefault="00536AE5" w:rsidP="00536AE5">
      <w:pPr>
        <w:pStyle w:val="af6"/>
        <w:numPr>
          <w:ilvl w:val="0"/>
          <w:numId w:val="10"/>
        </w:numPr>
        <w:ind w:firstLineChars="0"/>
      </w:pPr>
      <w:r>
        <w:rPr>
          <w:rFonts w:hint="eastAsia"/>
        </w:rPr>
        <w:t>支持员工创建、发放及管理优惠券（类型、面值、有效期、使用规则等）。</w:t>
      </w:r>
    </w:p>
    <w:p w14:paraId="359F27A7" w14:textId="749ACBF1" w:rsidR="00077C5B" w:rsidRPr="002C1BA6" w:rsidRDefault="00536AE5" w:rsidP="00536AE5">
      <w:pPr>
        <w:pStyle w:val="af6"/>
        <w:numPr>
          <w:ilvl w:val="0"/>
          <w:numId w:val="10"/>
        </w:numPr>
        <w:ind w:firstLineChars="0"/>
      </w:pPr>
      <w:r>
        <w:rPr>
          <w:rFonts w:hint="eastAsia"/>
        </w:rPr>
        <w:t>支持员工审核和管理支付订单，对异常订单进行状态修正或取消。</w:t>
      </w:r>
    </w:p>
    <w:p w14:paraId="784C67C8" w14:textId="77777777" w:rsidR="00077C5B" w:rsidRPr="00077C5B" w:rsidRDefault="00077C5B">
      <w:pPr>
        <w:pStyle w:val="af6"/>
      </w:pPr>
    </w:p>
    <w:p w14:paraId="77E2C0FF" w14:textId="18F7B1EE" w:rsidR="00151C94" w:rsidRDefault="00536AE5">
      <w:pPr>
        <w:pStyle w:val="3"/>
        <w:rPr>
          <w:rFonts w:hint="eastAsia"/>
        </w:rPr>
      </w:pPr>
      <w:bookmarkStart w:id="8" w:name="_Toc234436817"/>
      <w:r w:rsidRPr="00536AE5">
        <w:rPr>
          <w:rFonts w:ascii="Times New Roman" w:hAnsi="Times New Roman"/>
          <w:sz w:val="21"/>
        </w:rPr>
        <w:t>运维与巡检管理</w:t>
      </w:r>
      <w:bookmarkEnd w:id="8"/>
    </w:p>
    <w:p w14:paraId="074EB6DE" w14:textId="3B3448A6" w:rsidR="00536AE5" w:rsidRDefault="00536AE5" w:rsidP="00536AE5">
      <w:pPr>
        <w:pStyle w:val="af6"/>
        <w:numPr>
          <w:ilvl w:val="0"/>
          <w:numId w:val="11"/>
        </w:numPr>
        <w:ind w:firstLineChars="0"/>
      </w:pPr>
      <w:r>
        <w:rPr>
          <w:rFonts w:hint="eastAsia"/>
        </w:rPr>
        <w:t>支持员工登记器材报修，记录故障描述、报修时间及负责维修人员。</w:t>
      </w:r>
    </w:p>
    <w:p w14:paraId="71CA2628" w14:textId="77777777" w:rsidR="00536AE5" w:rsidRDefault="00536AE5" w:rsidP="00536AE5">
      <w:pPr>
        <w:pStyle w:val="af6"/>
        <w:numPr>
          <w:ilvl w:val="0"/>
          <w:numId w:val="11"/>
        </w:numPr>
        <w:ind w:firstLineChars="0"/>
      </w:pPr>
      <w:r>
        <w:rPr>
          <w:rFonts w:hint="eastAsia"/>
        </w:rPr>
        <w:t>支持员工跟踪报修进度（待处理→维修中→已完成），录入维修成本并更新器材状态。</w:t>
      </w:r>
    </w:p>
    <w:p w14:paraId="7326BF9E" w14:textId="77777777" w:rsidR="00536AE5" w:rsidRDefault="00536AE5" w:rsidP="00536AE5">
      <w:pPr>
        <w:pStyle w:val="af6"/>
        <w:numPr>
          <w:ilvl w:val="0"/>
          <w:numId w:val="11"/>
        </w:numPr>
        <w:ind w:firstLineChars="0"/>
      </w:pPr>
      <w:r>
        <w:rPr>
          <w:rFonts w:hint="eastAsia"/>
        </w:rPr>
        <w:t>支持员工发布场馆巡检任务，指定执行人及关联场馆。</w:t>
      </w:r>
    </w:p>
    <w:p w14:paraId="45BE9B9F" w14:textId="282E2AFB" w:rsidR="00077C5B" w:rsidRDefault="00536AE5" w:rsidP="00536AE5">
      <w:pPr>
        <w:pStyle w:val="af6"/>
        <w:numPr>
          <w:ilvl w:val="0"/>
          <w:numId w:val="11"/>
        </w:numPr>
        <w:ind w:firstLineChars="0"/>
      </w:pPr>
      <w:r>
        <w:rPr>
          <w:rFonts w:hint="eastAsia"/>
        </w:rPr>
        <w:t>支持执行员工填写巡检结果并完成巡检任务闭环。</w:t>
      </w:r>
    </w:p>
    <w:p w14:paraId="6C4346EB" w14:textId="77777777" w:rsidR="00536AE5" w:rsidRDefault="00536AE5" w:rsidP="00536AE5">
      <w:pPr>
        <w:pStyle w:val="af6"/>
        <w:ind w:left="227" w:firstLineChars="0" w:firstLine="0"/>
      </w:pPr>
    </w:p>
    <w:p w14:paraId="49D21FB8" w14:textId="4F45CFD8" w:rsidR="00536AE5" w:rsidRDefault="00E332B6" w:rsidP="00536AE5">
      <w:pPr>
        <w:pStyle w:val="3"/>
        <w:rPr>
          <w:rFonts w:hint="eastAsia"/>
        </w:rPr>
      </w:pPr>
      <w:bookmarkStart w:id="9" w:name="_Toc234436818"/>
      <w:r>
        <w:rPr>
          <w:rFonts w:ascii="Times New Roman" w:hAnsi="Times New Roman" w:hint="eastAsia"/>
          <w:sz w:val="21"/>
        </w:rPr>
        <w:t>日程</w:t>
      </w:r>
      <w:r w:rsidR="00536AE5" w:rsidRPr="00536AE5">
        <w:rPr>
          <w:rFonts w:ascii="Times New Roman" w:hAnsi="Times New Roman"/>
          <w:sz w:val="21"/>
        </w:rPr>
        <w:t>管理</w:t>
      </w:r>
      <w:bookmarkEnd w:id="9"/>
    </w:p>
    <w:p w14:paraId="0990B7ED" w14:textId="21599B3E" w:rsidR="00E332B6" w:rsidRDefault="00E332B6" w:rsidP="00E332B6">
      <w:pPr>
        <w:pStyle w:val="af6"/>
        <w:numPr>
          <w:ilvl w:val="0"/>
          <w:numId w:val="12"/>
        </w:numPr>
        <w:ind w:firstLineChars="0"/>
      </w:pPr>
      <w:r>
        <w:rPr>
          <w:rFonts w:hint="eastAsia"/>
        </w:rPr>
        <w:t>系统在团课预约、私教预约生效后，自动为会员聚合生成会员日程。</w:t>
      </w:r>
    </w:p>
    <w:p w14:paraId="0FECAC0F" w14:textId="1877BF34" w:rsidR="00E332B6" w:rsidRDefault="00E332B6" w:rsidP="00E332B6">
      <w:pPr>
        <w:pStyle w:val="af6"/>
        <w:numPr>
          <w:ilvl w:val="0"/>
          <w:numId w:val="12"/>
        </w:numPr>
        <w:ind w:firstLineChars="0"/>
      </w:pPr>
      <w:r>
        <w:rPr>
          <w:rFonts w:hint="eastAsia"/>
        </w:rPr>
        <w:t>系统在团操排课、私教预约确认后，自动为教练生成教练日程。</w:t>
      </w:r>
    </w:p>
    <w:p w14:paraId="05916E54" w14:textId="298C8817" w:rsidR="00E332B6" w:rsidRDefault="00E332B6" w:rsidP="00E332B6">
      <w:pPr>
        <w:pStyle w:val="af6"/>
        <w:numPr>
          <w:ilvl w:val="0"/>
          <w:numId w:val="12"/>
        </w:numPr>
        <w:ind w:firstLineChars="0"/>
      </w:pPr>
      <w:r>
        <w:rPr>
          <w:rFonts w:hint="eastAsia"/>
        </w:rPr>
        <w:t>支持</w:t>
      </w:r>
      <w:r w:rsidR="00DD431D">
        <w:rPr>
          <w:rFonts w:hint="eastAsia"/>
        </w:rPr>
        <w:t>会员</w:t>
      </w:r>
      <w:r>
        <w:rPr>
          <w:rFonts w:hint="eastAsia"/>
        </w:rPr>
        <w:t>查看个人健身日程（团课</w:t>
      </w:r>
      <w:r>
        <w:rPr>
          <w:rFonts w:hint="eastAsia"/>
        </w:rPr>
        <w:t>/</w:t>
      </w:r>
      <w:r>
        <w:rPr>
          <w:rFonts w:hint="eastAsia"/>
        </w:rPr>
        <w:t>私教），含日期、时间段、类型及状态。</w:t>
      </w:r>
    </w:p>
    <w:p w14:paraId="10807E1A" w14:textId="19E41B0A" w:rsidR="00E332B6" w:rsidRPr="00E332B6" w:rsidRDefault="00E332B6" w:rsidP="00E332B6">
      <w:pPr>
        <w:pStyle w:val="af6"/>
        <w:numPr>
          <w:ilvl w:val="0"/>
          <w:numId w:val="12"/>
        </w:numPr>
        <w:ind w:firstLineChars="0"/>
      </w:pPr>
      <w:r>
        <w:rPr>
          <w:rFonts w:hint="eastAsia"/>
        </w:rPr>
        <w:t>支持教练查看个人授课与排班日程，可按日期浏览详情。</w:t>
      </w:r>
    </w:p>
    <w:p w14:paraId="35119FAE" w14:textId="77777777" w:rsidR="00536AE5" w:rsidRPr="00077C5B" w:rsidRDefault="00536AE5" w:rsidP="00536AE5">
      <w:pPr>
        <w:pStyle w:val="af6"/>
        <w:ind w:left="227" w:firstLineChars="0" w:firstLine="0"/>
      </w:pPr>
    </w:p>
    <w:p w14:paraId="5C55AD4D" w14:textId="77777777" w:rsidR="00151C94" w:rsidRDefault="00000000">
      <w:pPr>
        <w:pStyle w:val="2"/>
      </w:pPr>
      <w:bookmarkStart w:id="10" w:name="_Toc234436819"/>
      <w:r>
        <w:rPr>
          <w:rFonts w:ascii="Times New Roman" w:hAnsi="Times New Roman"/>
        </w:rPr>
        <w:t>系统非功能需求</w:t>
      </w:r>
      <w:bookmarkEnd w:id="10"/>
    </w:p>
    <w:p w14:paraId="5DE64C05" w14:textId="77777777" w:rsidR="00151C94" w:rsidRDefault="00000000">
      <w:pPr>
        <w:pStyle w:val="3"/>
        <w:rPr>
          <w:rFonts w:hint="eastAsia"/>
        </w:rPr>
      </w:pPr>
      <w:bookmarkStart w:id="11" w:name="_Toc234436820"/>
      <w:r>
        <w:rPr>
          <w:rFonts w:ascii="Times New Roman" w:hAnsi="Times New Roman"/>
          <w:sz w:val="21"/>
        </w:rPr>
        <w:t>性能需求</w:t>
      </w:r>
      <w:bookmarkEnd w:id="11"/>
    </w:p>
    <w:p w14:paraId="66FF4EFB" w14:textId="77777777" w:rsidR="00151C94" w:rsidRDefault="00000000">
      <w:pPr>
        <w:pStyle w:val="af6"/>
      </w:pPr>
      <w:r>
        <w:t>系统的高频操作包括入场刷卡、容量统计、课程查询、预约提交和次卡扣减。这些操作直接影响前台服务效率，应保证在常规并发场景下能够快速响应。对涉及扣次、预约占位和支付状态变更的操作，系统应优先保证事务一致性，在此基础上再优化响应速度。</w:t>
      </w:r>
    </w:p>
    <w:p w14:paraId="4F057C1F" w14:textId="77777777" w:rsidR="00B02869" w:rsidRDefault="00B02869" w:rsidP="00B02869">
      <w:pPr>
        <w:pStyle w:val="af6"/>
        <w:ind w:firstLineChars="0" w:firstLine="0"/>
      </w:pPr>
    </w:p>
    <w:p w14:paraId="6B85D3FD" w14:textId="77777777" w:rsidR="00151C94" w:rsidRDefault="00000000">
      <w:pPr>
        <w:pStyle w:val="3"/>
        <w:rPr>
          <w:rFonts w:hint="eastAsia"/>
        </w:rPr>
      </w:pPr>
      <w:bookmarkStart w:id="12" w:name="_Toc234436821"/>
      <w:r>
        <w:rPr>
          <w:rFonts w:ascii="Times New Roman" w:hAnsi="Times New Roman"/>
          <w:sz w:val="21"/>
        </w:rPr>
        <w:lastRenderedPageBreak/>
        <w:t>安全性需求</w:t>
      </w:r>
      <w:bookmarkEnd w:id="12"/>
    </w:p>
    <w:p w14:paraId="082284D4" w14:textId="77777777" w:rsidR="00151C94" w:rsidRDefault="00000000">
      <w:pPr>
        <w:pStyle w:val="af6"/>
      </w:pPr>
      <w:r>
        <w:t>系统保存会员联系方式、证件信息、订单记录、支付结果和课程日程等敏感数据。系统应通过身份认证和角色权限控制限制数据访问范围，后台价格维护、优惠券配置、器材维修状态变更等操作应只允许授权人员执行，并保留关键操作记录。</w:t>
      </w:r>
    </w:p>
    <w:p w14:paraId="65AA51BE" w14:textId="77777777" w:rsidR="00B02869" w:rsidRDefault="00B02869" w:rsidP="00B02869">
      <w:pPr>
        <w:pStyle w:val="af6"/>
        <w:ind w:firstLineChars="0" w:firstLine="0"/>
      </w:pPr>
    </w:p>
    <w:p w14:paraId="2F4E6C7E" w14:textId="77777777" w:rsidR="00151C94" w:rsidRDefault="00000000">
      <w:pPr>
        <w:pStyle w:val="3"/>
        <w:rPr>
          <w:rFonts w:hint="eastAsia"/>
        </w:rPr>
      </w:pPr>
      <w:bookmarkStart w:id="13" w:name="_Toc234436822"/>
      <w:r>
        <w:rPr>
          <w:rFonts w:ascii="Times New Roman" w:hAnsi="Times New Roman"/>
          <w:sz w:val="21"/>
        </w:rPr>
        <w:t>可靠性需求</w:t>
      </w:r>
      <w:bookmarkEnd w:id="13"/>
    </w:p>
    <w:p w14:paraId="6EA4EF71" w14:textId="77777777" w:rsidR="00151C94" w:rsidRDefault="00000000">
      <w:pPr>
        <w:pStyle w:val="af6"/>
      </w:pPr>
      <w:r>
        <w:t>入场扣次、课程预约、候补递补、私教消课、支付订单和自动签退都属于关键业务流程。系统应避免重复扣减、重复预约、超容量入场、课包负数和订单重复支付等错误，并在后台任务失败时记录异常，便于人工处理。</w:t>
      </w:r>
    </w:p>
    <w:p w14:paraId="6B6F9335" w14:textId="77777777" w:rsidR="00B02869" w:rsidRDefault="00B02869" w:rsidP="00B02869">
      <w:pPr>
        <w:pStyle w:val="af6"/>
        <w:ind w:firstLineChars="0" w:firstLine="0"/>
      </w:pPr>
    </w:p>
    <w:p w14:paraId="4882C1CE" w14:textId="77777777" w:rsidR="00151C94" w:rsidRDefault="00000000">
      <w:pPr>
        <w:pStyle w:val="3"/>
        <w:rPr>
          <w:rFonts w:hint="eastAsia"/>
        </w:rPr>
      </w:pPr>
      <w:bookmarkStart w:id="14" w:name="_Toc234436823"/>
      <w:r>
        <w:rPr>
          <w:rFonts w:ascii="Times New Roman" w:hAnsi="Times New Roman"/>
          <w:sz w:val="21"/>
        </w:rPr>
        <w:t>易用性需求</w:t>
      </w:r>
      <w:bookmarkEnd w:id="14"/>
    </w:p>
    <w:p w14:paraId="5B51CA22" w14:textId="77777777" w:rsidR="00151C94" w:rsidRDefault="00000000">
      <w:pPr>
        <w:pStyle w:val="af6"/>
      </w:pPr>
      <w:r>
        <w:t>会员端应提供直观的课程筛选、预约状态、日程展示和异常提示；教练端应清晰展示授课安排和待确认私教课；管理端应支持多条件查询、状态筛选和批量维护，减少人工查找成本。</w:t>
      </w:r>
    </w:p>
    <w:p w14:paraId="05B42B4A" w14:textId="77777777" w:rsidR="00B02869" w:rsidRDefault="00B02869" w:rsidP="00B02869">
      <w:pPr>
        <w:pStyle w:val="af6"/>
        <w:ind w:firstLineChars="0" w:firstLine="0"/>
      </w:pPr>
    </w:p>
    <w:p w14:paraId="6BC4736F" w14:textId="1013226A" w:rsidR="00151C94" w:rsidRDefault="00000000">
      <w:pPr>
        <w:pStyle w:val="2"/>
      </w:pPr>
      <w:bookmarkStart w:id="15" w:name="_Toc234436824"/>
      <w:r>
        <w:rPr>
          <w:rFonts w:ascii="Times New Roman" w:hAnsi="Times New Roman"/>
        </w:rPr>
        <w:t>组织结构</w:t>
      </w:r>
      <w:bookmarkEnd w:id="15"/>
    </w:p>
    <w:p w14:paraId="4E2BDB3B" w14:textId="77777777" w:rsidR="00E332B6" w:rsidRDefault="00000000">
      <w:pPr>
        <w:pStyle w:val="af6"/>
      </w:pPr>
      <w:r>
        <w:t>本文档</w:t>
      </w:r>
      <w:r w:rsidR="00E332B6">
        <w:rPr>
          <w:rFonts w:hint="eastAsia"/>
        </w:rPr>
        <w:t>组织结构如下：</w:t>
      </w:r>
    </w:p>
    <w:p w14:paraId="4F17BDB7" w14:textId="23FED86F" w:rsidR="00E332B6" w:rsidRDefault="00000000">
      <w:pPr>
        <w:pStyle w:val="af6"/>
      </w:pPr>
      <w:r>
        <w:t>第一章</w:t>
      </w:r>
      <w:r w:rsidR="003865EB">
        <w:rPr>
          <w:rFonts w:hint="eastAsia"/>
        </w:rPr>
        <w:t>：介绍本系统的</w:t>
      </w:r>
      <w:r>
        <w:t>功能需求和非功能需求</w:t>
      </w:r>
      <w:r w:rsidR="00DF1FAB">
        <w:rPr>
          <w:rFonts w:hint="eastAsia"/>
        </w:rPr>
        <w:t>。</w:t>
      </w:r>
    </w:p>
    <w:p w14:paraId="1705C60F" w14:textId="62B2E41B" w:rsidR="00E332B6" w:rsidRDefault="00000000">
      <w:pPr>
        <w:pStyle w:val="af6"/>
      </w:pPr>
      <w:r>
        <w:t>第二章</w:t>
      </w:r>
      <w:r w:rsidR="003865EB">
        <w:rPr>
          <w:rFonts w:hint="eastAsia"/>
        </w:rPr>
        <w:t>：</w:t>
      </w:r>
      <w:r w:rsidR="003865EB" w:rsidRPr="003865EB">
        <w:t>系统的总体用例、各部分用例图和用例分析</w:t>
      </w:r>
      <w:r w:rsidR="00DF1FAB">
        <w:rPr>
          <w:rFonts w:hint="eastAsia"/>
        </w:rPr>
        <w:t>。</w:t>
      </w:r>
    </w:p>
    <w:p w14:paraId="642F798A" w14:textId="0B1C9E91" w:rsidR="003865EB" w:rsidRDefault="003865EB" w:rsidP="003865EB">
      <w:pPr>
        <w:pStyle w:val="af6"/>
      </w:pPr>
      <w:r>
        <w:rPr>
          <w:rFonts w:hint="eastAsia"/>
        </w:rPr>
        <w:t>附录</w:t>
      </w:r>
      <w:r>
        <w:rPr>
          <w:rFonts w:hint="eastAsia"/>
        </w:rPr>
        <w:t>A</w:t>
      </w:r>
      <w:r>
        <w:rPr>
          <w:rFonts w:hint="eastAsia"/>
        </w:rPr>
        <w:t>：是本文档的图表索引。</w:t>
      </w:r>
    </w:p>
    <w:p w14:paraId="6A8D578B" w14:textId="0C567FBF" w:rsidR="00151C94" w:rsidRPr="003865EB" w:rsidRDefault="00151C94">
      <w:pPr>
        <w:pStyle w:val="af6"/>
      </w:pPr>
    </w:p>
    <w:p w14:paraId="4B6450D4" w14:textId="77777777" w:rsidR="00151C94" w:rsidRDefault="00000000">
      <w:pPr>
        <w:pStyle w:val="1"/>
        <w:rPr>
          <w:rFonts w:hint="eastAsia"/>
        </w:rPr>
      </w:pPr>
      <w:bookmarkStart w:id="16" w:name="_Toc234436825"/>
      <w:r>
        <w:rPr>
          <w:rFonts w:ascii="Times New Roman" w:hAnsi="Times New Roman"/>
        </w:rPr>
        <w:lastRenderedPageBreak/>
        <w:t>系统需求分析</w:t>
      </w:r>
      <w:bookmarkEnd w:id="16"/>
    </w:p>
    <w:p w14:paraId="627DACFB" w14:textId="36CE09EA" w:rsidR="00151C94" w:rsidRDefault="00000000">
      <w:pPr>
        <w:pStyle w:val="2"/>
      </w:pPr>
      <w:bookmarkStart w:id="17" w:name="_Toc234436826"/>
      <w:r>
        <w:rPr>
          <w:rFonts w:ascii="Times New Roman" w:hAnsi="Times New Roman"/>
        </w:rPr>
        <w:t>系统总体用例</w:t>
      </w:r>
      <w:bookmarkEnd w:id="17"/>
    </w:p>
    <w:p w14:paraId="0A61FC78" w14:textId="7C864D73" w:rsidR="00151C94" w:rsidRDefault="00000000">
      <w:pPr>
        <w:pStyle w:val="3"/>
        <w:rPr>
          <w:rFonts w:hint="eastAsia"/>
        </w:rPr>
      </w:pPr>
      <w:bookmarkStart w:id="18" w:name="_Toc234436827"/>
      <w:r>
        <w:rPr>
          <w:rFonts w:ascii="Times New Roman" w:hAnsi="Times New Roman"/>
          <w:sz w:val="21"/>
        </w:rPr>
        <w:t>总用例图</w:t>
      </w:r>
      <w:bookmarkEnd w:id="18"/>
    </w:p>
    <w:p w14:paraId="6C1F2E8E" w14:textId="30B9BD95" w:rsidR="00151C94" w:rsidRDefault="009A74E7" w:rsidP="009A74E7">
      <w:pPr>
        <w:pStyle w:val="af6"/>
        <w:jc w:val="center"/>
      </w:pPr>
      <w:r>
        <w:rPr>
          <w:noProof/>
        </w:rPr>
        <w:drawing>
          <wp:inline distT="0" distB="0" distL="0" distR="0" wp14:anchorId="5335BA07" wp14:editId="3A9AA24E">
            <wp:extent cx="4921785" cy="4610100"/>
            <wp:effectExtent l="0" t="0" r="0" b="0"/>
            <wp:docPr id="3766428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005" cy="4613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34C90" w14:textId="7E691AD8" w:rsidR="00015AE6" w:rsidRDefault="00015AE6" w:rsidP="00015AE6">
      <w:pPr>
        <w:pStyle w:val="a5"/>
        <w:jc w:val="center"/>
        <w:rPr>
          <w:rFonts w:eastAsia="宋体"/>
        </w:rPr>
      </w:pPr>
      <w:bookmarkStart w:id="19" w:name="_Toc234436869"/>
      <w:r>
        <w:t>图</w:t>
      </w:r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 w:rsidR="008A17D6">
        <w:rPr>
          <w:noProof/>
        </w:rPr>
        <w:t>2</w:t>
      </w:r>
      <w:r>
        <w:rPr>
          <w:noProof/>
        </w:rP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\s 1 </w:instrText>
      </w:r>
      <w:r>
        <w:fldChar w:fldCharType="separate"/>
      </w:r>
      <w:r w:rsidR="008A17D6">
        <w:rPr>
          <w:noProof/>
        </w:rPr>
        <w:t>1</w:t>
      </w:r>
      <w:r>
        <w:fldChar w:fldCharType="end"/>
      </w:r>
      <w:bookmarkStart w:id="20" w:name="_Toc21880"/>
      <w:bookmarkStart w:id="21" w:name="_Toc13873"/>
      <w:r>
        <w:rPr>
          <w:rFonts w:hint="eastAsia"/>
        </w:rPr>
        <w:t xml:space="preserve"> </w:t>
      </w:r>
      <w:r>
        <w:rPr>
          <w:rFonts w:hint="eastAsia"/>
        </w:rPr>
        <w:t>总用例图</w:t>
      </w:r>
      <w:bookmarkEnd w:id="19"/>
      <w:bookmarkEnd w:id="20"/>
      <w:bookmarkEnd w:id="21"/>
    </w:p>
    <w:p w14:paraId="0BDD2B0E" w14:textId="77777777" w:rsidR="004F00AA" w:rsidRPr="004F00AA" w:rsidRDefault="004F00AA">
      <w:pPr>
        <w:pStyle w:val="af6"/>
      </w:pPr>
    </w:p>
    <w:p w14:paraId="0349E8D0" w14:textId="77777777" w:rsidR="00151C94" w:rsidRDefault="00000000">
      <w:pPr>
        <w:pStyle w:val="3"/>
        <w:rPr>
          <w:rFonts w:hint="eastAsia"/>
        </w:rPr>
      </w:pPr>
      <w:bookmarkStart w:id="22" w:name="_Toc234436828"/>
      <w:r>
        <w:rPr>
          <w:rFonts w:ascii="Times New Roman" w:hAnsi="Times New Roman"/>
          <w:sz w:val="21"/>
        </w:rPr>
        <w:t>系统角色说明</w:t>
      </w:r>
      <w:bookmarkEnd w:id="22"/>
    </w:p>
    <w:p w14:paraId="45752457" w14:textId="77777777" w:rsidR="00151C94" w:rsidRDefault="00000000">
      <w:pPr>
        <w:pStyle w:val="af6"/>
      </w:pPr>
      <w:r>
        <w:t>健身会员：系统的主要服务对象，关注入场是否顺畅、预约是否成功、课包与会员卡权益是否准确。会员需要完成会员卡购买与续费、刷卡入场、团操预约、私教约课、日程查看、订单支付、优惠券使用等操作。</w:t>
      </w:r>
    </w:p>
    <w:p w14:paraId="3A0000F7" w14:textId="77777777" w:rsidR="00151C94" w:rsidRDefault="00000000">
      <w:pPr>
        <w:pStyle w:val="af6"/>
      </w:pPr>
      <w:r>
        <w:t>健身教练：课程服务的提供者，关注个人排课、私教预约确认和课程完成记录。教练需要查看团操授课安排、处理私教预约、在课程完成后确认上课结果，并与会员确认共同完成消课。</w:t>
      </w:r>
    </w:p>
    <w:p w14:paraId="69EBFFCA" w14:textId="19A11765" w:rsidR="00151C94" w:rsidRDefault="00000000" w:rsidP="001D381F">
      <w:pPr>
        <w:pStyle w:val="af6"/>
      </w:pPr>
      <w:r>
        <w:lastRenderedPageBreak/>
        <w:t>员</w:t>
      </w:r>
      <w:r w:rsidR="001D381F">
        <w:rPr>
          <w:rFonts w:hint="eastAsia"/>
        </w:rPr>
        <w:t>工</w:t>
      </w:r>
      <w:r>
        <w:t>：场馆与器材运行状态的维护者，关注器材可用性、维修过程和巡检任务完成情况。需要接收报修、处理维修</w:t>
      </w:r>
      <w:r w:rsidR="001D381F">
        <w:rPr>
          <w:rFonts w:hint="eastAsia"/>
        </w:rPr>
        <w:t>等</w:t>
      </w:r>
      <w:r>
        <w:t>。系统基础数据和业务规则的维护者，负责会员、教练、课程、场馆、器材、价格、优惠券、角色权限及后台任务的配置，确保业务规则可以稳定落地。</w:t>
      </w:r>
    </w:p>
    <w:p w14:paraId="694075F5" w14:textId="77777777" w:rsidR="00151C94" w:rsidRDefault="00151C94">
      <w:pPr>
        <w:rPr>
          <w:rFonts w:hint="eastAsia"/>
        </w:rPr>
      </w:pPr>
    </w:p>
    <w:p w14:paraId="68FA2AB8" w14:textId="6A9C1E90" w:rsidR="00151C94" w:rsidRDefault="004F00AA">
      <w:pPr>
        <w:pStyle w:val="2"/>
      </w:pPr>
      <w:bookmarkStart w:id="23" w:name="_Toc234436829"/>
      <w:r w:rsidRPr="004F00AA">
        <w:rPr>
          <w:rFonts w:ascii="Times New Roman" w:hAnsi="Times New Roman"/>
        </w:rPr>
        <w:t>基本信息用例包需求分析</w:t>
      </w:r>
      <w:bookmarkEnd w:id="23"/>
    </w:p>
    <w:p w14:paraId="7178EA96" w14:textId="1EE701A3" w:rsidR="004F00AA" w:rsidRDefault="00332F7C" w:rsidP="00332F7C">
      <w:pPr>
        <w:pStyle w:val="af6"/>
        <w:jc w:val="center"/>
      </w:pPr>
      <w:r>
        <w:rPr>
          <w:noProof/>
        </w:rPr>
        <w:drawing>
          <wp:inline distT="0" distB="0" distL="0" distR="0" wp14:anchorId="5572F650" wp14:editId="03744CF8">
            <wp:extent cx="1924050" cy="3828024"/>
            <wp:effectExtent l="0" t="0" r="0" b="1270"/>
            <wp:docPr id="17864602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823" cy="3853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4147F" w14:textId="22136907" w:rsidR="00015AE6" w:rsidRDefault="00015AE6" w:rsidP="00015AE6">
      <w:pPr>
        <w:pStyle w:val="a5"/>
        <w:jc w:val="center"/>
        <w:rPr>
          <w:rFonts w:eastAsia="宋体"/>
        </w:rPr>
      </w:pPr>
      <w:bookmarkStart w:id="24" w:name="_Toc234436870"/>
      <w:r>
        <w:t>图</w:t>
      </w:r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 w:rsidR="008A17D6">
        <w:rPr>
          <w:noProof/>
        </w:rPr>
        <w:t>2</w:t>
      </w:r>
      <w:r>
        <w:rPr>
          <w:noProof/>
        </w:rP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\s 1 </w:instrText>
      </w:r>
      <w:r>
        <w:fldChar w:fldCharType="separate"/>
      </w:r>
      <w:r w:rsidR="008A17D6"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基本信息用例图</w:t>
      </w:r>
      <w:bookmarkEnd w:id="24"/>
    </w:p>
    <w:p w14:paraId="620221C5" w14:textId="77777777" w:rsidR="000C4462" w:rsidRDefault="000C4462" w:rsidP="000C4462">
      <w:pPr>
        <w:pStyle w:val="af6"/>
        <w:ind w:firstLineChars="0" w:firstLine="0"/>
      </w:pPr>
    </w:p>
    <w:p w14:paraId="6CD25B2A" w14:textId="3209BF38" w:rsidR="00151C94" w:rsidRDefault="00DD431D">
      <w:pPr>
        <w:pStyle w:val="3"/>
        <w:rPr>
          <w:rFonts w:hint="eastAsia"/>
        </w:rPr>
      </w:pPr>
      <w:bookmarkStart w:id="25" w:name="_Toc234436830"/>
      <w:r>
        <w:rPr>
          <w:rFonts w:ascii="Times New Roman" w:hAnsi="Times New Roman" w:hint="eastAsia"/>
          <w:sz w:val="21"/>
        </w:rPr>
        <w:t>会员</w:t>
      </w:r>
      <w:r w:rsidR="000C4462">
        <w:rPr>
          <w:rFonts w:ascii="Times New Roman" w:hAnsi="Times New Roman" w:hint="eastAsia"/>
          <w:sz w:val="21"/>
        </w:rPr>
        <w:t>登录用例分析</w:t>
      </w:r>
      <w:bookmarkEnd w:id="25"/>
    </w:p>
    <w:p w14:paraId="5D005823" w14:textId="69724079" w:rsidR="00151C94" w:rsidRDefault="000C4462" w:rsidP="000C4462">
      <w:pPr>
        <w:pStyle w:val="af6"/>
        <w:ind w:firstLineChars="0" w:firstLine="0"/>
      </w:pPr>
      <w:r w:rsidRPr="000C4462">
        <w:t>简介：</w:t>
      </w:r>
      <w:r w:rsidR="00DD431D">
        <w:t>会员</w:t>
      </w:r>
      <w:r w:rsidRPr="000C4462">
        <w:t>登录</w:t>
      </w:r>
      <w:r>
        <w:t>。</w:t>
      </w:r>
    </w:p>
    <w:p w14:paraId="50574CF8" w14:textId="07A9717A" w:rsidR="000C4462" w:rsidRPr="000C4462" w:rsidRDefault="000C4462" w:rsidP="00B35D05">
      <w:pPr>
        <w:pStyle w:val="af6"/>
        <w:ind w:firstLineChars="0" w:firstLine="0"/>
      </w:pPr>
      <w:r>
        <w:rPr>
          <w:rFonts w:hint="eastAsia"/>
        </w:rPr>
        <w:t>用例规约：</w:t>
      </w:r>
    </w:p>
    <w:tbl>
      <w:tblPr>
        <w:tblStyle w:val="afd"/>
        <w:tblW w:w="8171" w:type="dxa"/>
        <w:tblInd w:w="41" w:type="dxa"/>
        <w:tblLayout w:type="fixed"/>
        <w:tblCellMar>
          <w:top w:w="120" w:type="dxa"/>
          <w:left w:w="60" w:type="dxa"/>
          <w:bottom w:w="120" w:type="dxa"/>
          <w:right w:w="60" w:type="dxa"/>
        </w:tblCellMar>
        <w:tblLook w:val="04A0" w:firstRow="1" w:lastRow="0" w:firstColumn="1" w:lastColumn="0" w:noHBand="0" w:noVBand="1"/>
      </w:tblPr>
      <w:tblGrid>
        <w:gridCol w:w="2478"/>
        <w:gridCol w:w="5693"/>
      </w:tblGrid>
      <w:tr w:rsidR="00FD35F3" w:rsidRPr="00E475D0" w14:paraId="267D5479" w14:textId="77777777" w:rsidTr="00EB2E3E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7D0FBF" w14:textId="311E5AEF" w:rsidR="00FD35F3" w:rsidRPr="00E475D0" w:rsidRDefault="00FD35F3" w:rsidP="000C4462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 w:hint="eastAsia"/>
                <w:color w:val="333333"/>
                <w:sz w:val="21"/>
                <w:szCs w:val="21"/>
              </w:rPr>
              <w:t>用例编号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D1DFA2" w14:textId="74934668" w:rsidR="00FD35F3" w:rsidRDefault="00FD35F3" w:rsidP="000C4462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01</w:t>
            </w:r>
          </w:p>
        </w:tc>
      </w:tr>
      <w:tr w:rsidR="000C4462" w:rsidRPr="00E475D0" w14:paraId="2120119D" w14:textId="77777777" w:rsidTr="00EB2E3E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17B0C0" w14:textId="2C70468D" w:rsidR="000C4462" w:rsidRPr="00E475D0" w:rsidRDefault="000C4462" w:rsidP="000C4462">
            <w:pPr>
              <w:rPr>
                <w:rFonts w:hint="eastAsia"/>
                <w:sz w:val="21"/>
                <w:szCs w:val="21"/>
              </w:rPr>
            </w:pPr>
            <w:r w:rsidRPr="00E475D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用例名称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E49B22" w14:textId="74775DB3" w:rsidR="000C4462" w:rsidRPr="00E475D0" w:rsidRDefault="00DD431D" w:rsidP="000C4462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  <w:r w:rsidR="000C4462" w:rsidRPr="00E475D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登录</w:t>
            </w:r>
          </w:p>
        </w:tc>
      </w:tr>
      <w:tr w:rsidR="000C4462" w:rsidRPr="00E475D0" w14:paraId="07D4D8CE" w14:textId="77777777" w:rsidTr="00EB2E3E">
        <w:trPr>
          <w:trHeight w:val="540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507898" w14:textId="3ECD881A" w:rsidR="000C4462" w:rsidRPr="00E475D0" w:rsidRDefault="000C4462" w:rsidP="000C4462">
            <w:pPr>
              <w:rPr>
                <w:rFonts w:hint="eastAsia"/>
                <w:sz w:val="21"/>
                <w:szCs w:val="21"/>
              </w:rPr>
            </w:pPr>
            <w:r w:rsidRPr="00E475D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执行人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2F40C7" w14:textId="5340D7A2" w:rsidR="000C4462" w:rsidRPr="00E475D0" w:rsidRDefault="00DD431D" w:rsidP="000C4462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</w:p>
        </w:tc>
      </w:tr>
      <w:tr w:rsidR="000C4462" w:rsidRPr="00E475D0" w14:paraId="3AED93F3" w14:textId="77777777" w:rsidTr="00EB2E3E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8E0765" w14:textId="7FA6C7D7" w:rsidR="000C4462" w:rsidRPr="00E475D0" w:rsidRDefault="000C4462" w:rsidP="000C4462">
            <w:pPr>
              <w:rPr>
                <w:rFonts w:hint="eastAsia"/>
                <w:sz w:val="21"/>
                <w:szCs w:val="21"/>
              </w:rPr>
            </w:pPr>
            <w:r w:rsidRPr="00E475D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lastRenderedPageBreak/>
              <w:t>前置条件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BE55C7" w14:textId="23E1BA9E" w:rsidR="000C4462" w:rsidRPr="00E475D0" w:rsidRDefault="00DD431D" w:rsidP="000C4462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  <w:r w:rsidR="000C4462" w:rsidRPr="00E475D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已注册会员账号</w:t>
            </w:r>
          </w:p>
        </w:tc>
      </w:tr>
      <w:tr w:rsidR="000C4462" w:rsidRPr="00E475D0" w14:paraId="2A3A0FB8" w14:textId="77777777" w:rsidTr="00EB2E3E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51B741" w14:textId="4DDA04AC" w:rsidR="000C4462" w:rsidRPr="00E475D0" w:rsidRDefault="000C4462" w:rsidP="000C4462">
            <w:pPr>
              <w:rPr>
                <w:rFonts w:hint="eastAsia"/>
                <w:sz w:val="21"/>
                <w:szCs w:val="21"/>
              </w:rPr>
            </w:pPr>
            <w:r w:rsidRPr="00E475D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后置条件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F01A9F" w14:textId="77070379" w:rsidR="000C4462" w:rsidRPr="00E475D0" w:rsidRDefault="000C4462" w:rsidP="000C4462">
            <w:pPr>
              <w:rPr>
                <w:rFonts w:hint="eastAsia"/>
                <w:sz w:val="21"/>
                <w:szCs w:val="21"/>
              </w:rPr>
            </w:pPr>
            <w:r w:rsidRPr="00E475D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以</w:t>
            </w:r>
            <w:r w:rsidR="00DD431D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  <w:r w:rsidRPr="00E475D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身份进入系统主页</w:t>
            </w:r>
          </w:p>
        </w:tc>
      </w:tr>
      <w:tr w:rsidR="000C4462" w:rsidRPr="00E475D0" w14:paraId="3B001D8A" w14:textId="77777777" w:rsidTr="00EB2E3E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79C40A" w14:textId="627B9655" w:rsidR="000C4462" w:rsidRPr="00E475D0" w:rsidRDefault="00916BD1" w:rsidP="000C4462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基本事件流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A0D802" w14:textId="7360290D" w:rsidR="00B35D05" w:rsidRPr="00E475D0" w:rsidRDefault="000C4462" w:rsidP="000C4462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E475D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A. </w:t>
            </w:r>
            <w:r w:rsidR="00DD431D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  <w:r w:rsidRPr="00E475D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输入手机号</w:t>
            </w:r>
            <w:r w:rsidRPr="00E475D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/</w:t>
            </w:r>
            <w:r w:rsidRPr="00E475D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  <w:r w:rsidRPr="00E475D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ID</w:t>
            </w:r>
            <w:r w:rsidRPr="00E475D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及密码，提交登录</w:t>
            </w:r>
            <w:r w:rsidRPr="00E475D0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027576DA" w14:textId="7B479EB7" w:rsidR="00B35D05" w:rsidRPr="00E475D0" w:rsidRDefault="000C4462" w:rsidP="000C4462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E475D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B. </w:t>
            </w:r>
            <w:r w:rsidRPr="00E475D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系统验证账号是否存在</w:t>
            </w:r>
          </w:p>
          <w:p w14:paraId="687FD20D" w14:textId="77777777" w:rsidR="00B35D05" w:rsidRPr="00E475D0" w:rsidRDefault="000C4462" w:rsidP="000C4462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E475D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C. </w:t>
            </w:r>
            <w:r w:rsidRPr="00E475D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系统验证密码是否正确</w:t>
            </w:r>
            <w:r w:rsidRPr="00E475D0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445CE669" w14:textId="6F5D4729" w:rsidR="000C4462" w:rsidRPr="00E475D0" w:rsidRDefault="000C4462" w:rsidP="000C4462">
            <w:pPr>
              <w:rPr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E475D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D. </w:t>
            </w:r>
            <w:r w:rsidRPr="00E475D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登录成功，跳转至会员主页</w:t>
            </w:r>
          </w:p>
        </w:tc>
      </w:tr>
      <w:tr w:rsidR="000C4462" w:rsidRPr="00E475D0" w14:paraId="3D63B9D9" w14:textId="77777777" w:rsidTr="00EB2E3E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7A1758" w14:textId="0DD73197" w:rsidR="000C4462" w:rsidRPr="00E475D0" w:rsidRDefault="00916BD1" w:rsidP="000C4462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 w:hint="eastAsia"/>
                <w:color w:val="333333"/>
                <w:sz w:val="21"/>
                <w:szCs w:val="21"/>
              </w:rPr>
              <w:t>扩展事件流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5AFF84" w14:textId="77777777" w:rsidR="00B35D05" w:rsidRPr="00E475D0" w:rsidRDefault="000C4462" w:rsidP="000C4462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E475D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A. </w:t>
            </w:r>
            <w:r w:rsidRPr="00E475D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登录时账号不存在，</w:t>
            </w:r>
            <w:proofErr w:type="gramStart"/>
            <w:r w:rsidRPr="00E475D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系统提示</w:t>
            </w:r>
            <w:r w:rsidRPr="00E475D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“</w:t>
            </w:r>
            <w:proofErr w:type="gramEnd"/>
            <w:r w:rsidRPr="00E475D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账号不存在</w:t>
            </w:r>
            <w:r w:rsidRPr="00E475D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”</w:t>
            </w:r>
            <w:r w:rsidRPr="00E475D0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765BDE15" w14:textId="0AAA2BB2" w:rsidR="000C4462" w:rsidRPr="00E475D0" w:rsidRDefault="000C4462" w:rsidP="000C4462">
            <w:pPr>
              <w:rPr>
                <w:rFonts w:hint="eastAsia"/>
                <w:sz w:val="21"/>
                <w:szCs w:val="21"/>
              </w:rPr>
            </w:pPr>
            <w:r w:rsidRPr="00E475D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B. </w:t>
            </w:r>
            <w:r w:rsidRPr="00E475D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登录时密码错误，</w:t>
            </w:r>
            <w:proofErr w:type="gramStart"/>
            <w:r w:rsidRPr="00E475D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系统提示</w:t>
            </w:r>
            <w:r w:rsidRPr="00E475D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“</w:t>
            </w:r>
            <w:proofErr w:type="gramEnd"/>
            <w:r w:rsidRPr="00E475D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密码错误</w:t>
            </w:r>
            <w:r w:rsidRPr="00E475D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”</w:t>
            </w:r>
          </w:p>
        </w:tc>
      </w:tr>
    </w:tbl>
    <w:p w14:paraId="64AF8FEA" w14:textId="24295EC0" w:rsidR="001B17D3" w:rsidRDefault="001B17D3" w:rsidP="001B17D3">
      <w:pPr>
        <w:pStyle w:val="a5"/>
        <w:jc w:val="center"/>
      </w:pPr>
      <w:bookmarkStart w:id="26" w:name="_Toc234436878"/>
      <w:r>
        <w:t>表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8A17D6">
        <w:rPr>
          <w:noProof/>
        </w:rPr>
        <w:t>2.2</w:t>
      </w:r>
      <w:r>
        <w:rPr>
          <w:noProof/>
        </w:rP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2 </w:instrText>
      </w:r>
      <w:r>
        <w:fldChar w:fldCharType="separate"/>
      </w:r>
      <w:r w:rsidR="008A17D6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 w:rsidR="00DD431D">
        <w:rPr>
          <w:rFonts w:hint="eastAsia"/>
        </w:rPr>
        <w:t>会员</w:t>
      </w:r>
      <w:r w:rsidR="006A63B0">
        <w:rPr>
          <w:rFonts w:hint="eastAsia"/>
        </w:rPr>
        <w:t>登录</w:t>
      </w:r>
      <w:r>
        <w:rPr>
          <w:rFonts w:hint="eastAsia"/>
        </w:rPr>
        <w:t>用例规约</w:t>
      </w:r>
      <w:bookmarkEnd w:id="26"/>
    </w:p>
    <w:p w14:paraId="339959B0" w14:textId="77777777" w:rsidR="000C4462" w:rsidRDefault="000C4462">
      <w:pPr>
        <w:rPr>
          <w:rFonts w:hint="eastAsia"/>
        </w:rPr>
      </w:pPr>
    </w:p>
    <w:p w14:paraId="6293F086" w14:textId="0C7253A5" w:rsidR="00044201" w:rsidRDefault="00044201" w:rsidP="00044201">
      <w:pPr>
        <w:pStyle w:val="3"/>
        <w:rPr>
          <w:rFonts w:hint="eastAsia"/>
        </w:rPr>
      </w:pPr>
      <w:bookmarkStart w:id="27" w:name="_Toc234436831"/>
      <w:r>
        <w:rPr>
          <w:rFonts w:ascii="Times New Roman" w:hAnsi="Times New Roman" w:hint="eastAsia"/>
          <w:sz w:val="21"/>
        </w:rPr>
        <w:t>教练登录用例分析</w:t>
      </w:r>
      <w:bookmarkEnd w:id="27"/>
    </w:p>
    <w:p w14:paraId="607F2E8D" w14:textId="1363AA1F" w:rsidR="00044201" w:rsidRDefault="00044201" w:rsidP="00044201">
      <w:pPr>
        <w:pStyle w:val="af6"/>
        <w:ind w:firstLineChars="0" w:firstLine="0"/>
      </w:pPr>
      <w:r w:rsidRPr="000C4462">
        <w:t>简介：</w:t>
      </w:r>
      <w:r w:rsidRPr="00044201">
        <w:t>教练使用账号登录系统，进入教练工作台</w:t>
      </w:r>
      <w:r>
        <w:rPr>
          <w:rFonts w:hint="eastAsia"/>
        </w:rPr>
        <w:t>。</w:t>
      </w:r>
    </w:p>
    <w:p w14:paraId="0A29CA51" w14:textId="77777777" w:rsidR="00044201" w:rsidRPr="000C4462" w:rsidRDefault="00044201" w:rsidP="00044201">
      <w:pPr>
        <w:pStyle w:val="af6"/>
        <w:ind w:firstLineChars="0" w:firstLine="0"/>
      </w:pPr>
      <w:r>
        <w:rPr>
          <w:rFonts w:hint="eastAsia"/>
        </w:rPr>
        <w:t>用例规约：</w:t>
      </w:r>
    </w:p>
    <w:tbl>
      <w:tblPr>
        <w:tblStyle w:val="afd"/>
        <w:tblW w:w="8171" w:type="dxa"/>
        <w:tblInd w:w="41" w:type="dxa"/>
        <w:tblLayout w:type="fixed"/>
        <w:tblCellMar>
          <w:top w:w="120" w:type="dxa"/>
          <w:left w:w="60" w:type="dxa"/>
          <w:bottom w:w="120" w:type="dxa"/>
          <w:right w:w="60" w:type="dxa"/>
        </w:tblCellMar>
        <w:tblLook w:val="04A0" w:firstRow="1" w:lastRow="0" w:firstColumn="1" w:lastColumn="0" w:noHBand="0" w:noVBand="1"/>
      </w:tblPr>
      <w:tblGrid>
        <w:gridCol w:w="2478"/>
        <w:gridCol w:w="5693"/>
      </w:tblGrid>
      <w:tr w:rsidR="00FD35F3" w:rsidRPr="00E475D0" w14:paraId="2C0A4761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0AAE92" w14:textId="21611E58" w:rsidR="00FD35F3" w:rsidRPr="00044201" w:rsidRDefault="00FD35F3" w:rsidP="00044201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 w:hint="eastAsia"/>
                <w:color w:val="333333"/>
                <w:sz w:val="21"/>
                <w:szCs w:val="21"/>
              </w:rPr>
              <w:t>用例编号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D7E8CA" w14:textId="25D5E219" w:rsidR="00FD35F3" w:rsidRPr="00044201" w:rsidRDefault="00FD35F3" w:rsidP="00044201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02</w:t>
            </w:r>
          </w:p>
        </w:tc>
      </w:tr>
      <w:tr w:rsidR="00044201" w:rsidRPr="00E475D0" w14:paraId="22F7C540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4338E8" w14:textId="629C0860" w:rsidR="00044201" w:rsidRPr="00044201" w:rsidRDefault="00044201" w:rsidP="00044201">
            <w:pPr>
              <w:rPr>
                <w:rFonts w:hint="eastAsia"/>
                <w:sz w:val="21"/>
                <w:szCs w:val="21"/>
              </w:rPr>
            </w:pPr>
            <w:r w:rsidRPr="0004420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用例名称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EAC797" w14:textId="1719FE3D" w:rsidR="00044201" w:rsidRPr="00044201" w:rsidRDefault="00044201" w:rsidP="00044201">
            <w:pPr>
              <w:rPr>
                <w:rFonts w:hint="eastAsia"/>
                <w:sz w:val="21"/>
                <w:szCs w:val="21"/>
              </w:rPr>
            </w:pPr>
            <w:r w:rsidRPr="0004420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教练登录</w:t>
            </w:r>
          </w:p>
        </w:tc>
      </w:tr>
      <w:tr w:rsidR="00044201" w:rsidRPr="00E475D0" w14:paraId="0232B1DF" w14:textId="77777777" w:rsidTr="00396E36">
        <w:trPr>
          <w:trHeight w:val="540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56DE80" w14:textId="087C2A67" w:rsidR="00044201" w:rsidRPr="00044201" w:rsidRDefault="00044201" w:rsidP="00044201">
            <w:pPr>
              <w:rPr>
                <w:rFonts w:hint="eastAsia"/>
                <w:sz w:val="21"/>
                <w:szCs w:val="21"/>
              </w:rPr>
            </w:pPr>
            <w:r w:rsidRPr="0004420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执行人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A29B76" w14:textId="4ECC9604" w:rsidR="00044201" w:rsidRPr="00044201" w:rsidRDefault="00044201" w:rsidP="00044201">
            <w:pPr>
              <w:rPr>
                <w:rFonts w:hint="eastAsia"/>
                <w:sz w:val="21"/>
                <w:szCs w:val="21"/>
              </w:rPr>
            </w:pPr>
            <w:r w:rsidRPr="0004420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教练</w:t>
            </w:r>
          </w:p>
        </w:tc>
      </w:tr>
      <w:tr w:rsidR="00044201" w:rsidRPr="00E475D0" w14:paraId="5E55BAD1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DE6DBC" w14:textId="3FB7AF93" w:rsidR="00044201" w:rsidRPr="00044201" w:rsidRDefault="00044201" w:rsidP="00044201">
            <w:pPr>
              <w:rPr>
                <w:rFonts w:hint="eastAsia"/>
                <w:sz w:val="21"/>
                <w:szCs w:val="21"/>
              </w:rPr>
            </w:pPr>
            <w:r w:rsidRPr="0004420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前置条件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24A835" w14:textId="5A64EB3E" w:rsidR="00044201" w:rsidRPr="00044201" w:rsidRDefault="00044201" w:rsidP="00044201">
            <w:pPr>
              <w:rPr>
                <w:rFonts w:hint="eastAsia"/>
                <w:sz w:val="21"/>
                <w:szCs w:val="21"/>
              </w:rPr>
            </w:pPr>
            <w:r w:rsidRPr="0004420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教练账号已在系统中注册且处于在职状态</w:t>
            </w:r>
          </w:p>
        </w:tc>
      </w:tr>
      <w:tr w:rsidR="00044201" w:rsidRPr="00E475D0" w14:paraId="2AF79960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ECBB4B" w14:textId="0E97B1AA" w:rsidR="00044201" w:rsidRPr="00044201" w:rsidRDefault="00044201" w:rsidP="00044201">
            <w:pPr>
              <w:rPr>
                <w:rFonts w:hint="eastAsia"/>
                <w:sz w:val="21"/>
                <w:szCs w:val="21"/>
              </w:rPr>
            </w:pPr>
            <w:r w:rsidRPr="0004420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后置条件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D9FE25" w14:textId="231030FD" w:rsidR="00044201" w:rsidRPr="00044201" w:rsidRDefault="00044201" w:rsidP="00044201">
            <w:pPr>
              <w:rPr>
                <w:rFonts w:hint="eastAsia"/>
                <w:sz w:val="21"/>
                <w:szCs w:val="21"/>
              </w:rPr>
            </w:pPr>
            <w:r w:rsidRPr="0004420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以教练身份进入教练主页</w:t>
            </w:r>
          </w:p>
        </w:tc>
      </w:tr>
      <w:tr w:rsidR="00044201" w:rsidRPr="00E475D0" w14:paraId="13CE7DD8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C3B9BC" w14:textId="3FDCAAB3" w:rsidR="00044201" w:rsidRPr="00044201" w:rsidRDefault="00916BD1" w:rsidP="00044201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基本事件流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43F952" w14:textId="77777777" w:rsidR="00044201" w:rsidRDefault="00044201" w:rsidP="00044201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04420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A. </w:t>
            </w:r>
            <w:r w:rsidRPr="0004420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教练输入教练</w:t>
            </w:r>
            <w:r w:rsidRPr="0004420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ID/</w:t>
            </w:r>
            <w:r w:rsidRPr="0004420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手机号及密码，提交登录</w:t>
            </w:r>
            <w:r w:rsidRPr="00044201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6381379C" w14:textId="77777777" w:rsidR="00044201" w:rsidRDefault="00044201" w:rsidP="00044201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04420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B. </w:t>
            </w:r>
            <w:r w:rsidRPr="0004420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系统验证账号是否存在</w:t>
            </w:r>
            <w:r w:rsidRPr="00044201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67E069A8" w14:textId="77777777" w:rsidR="00044201" w:rsidRDefault="00044201" w:rsidP="00044201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04420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C. </w:t>
            </w:r>
            <w:r w:rsidRPr="0004420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系统验证密码及在职状态</w:t>
            </w:r>
            <w:r w:rsidRPr="00044201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7E72C3CD" w14:textId="6F3F3BA7" w:rsidR="00044201" w:rsidRPr="00044201" w:rsidRDefault="00044201" w:rsidP="00044201">
            <w:pPr>
              <w:rPr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04420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D. </w:t>
            </w:r>
            <w:r w:rsidRPr="0004420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登录成功，跳转至教练主页</w:t>
            </w:r>
          </w:p>
        </w:tc>
      </w:tr>
      <w:tr w:rsidR="00044201" w:rsidRPr="00E475D0" w14:paraId="45AA4C65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BE905F" w14:textId="6FF3F6D2" w:rsidR="00044201" w:rsidRPr="00044201" w:rsidRDefault="00916BD1" w:rsidP="00044201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扩展事件流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A24FC9" w14:textId="77777777" w:rsidR="00044201" w:rsidRDefault="00044201" w:rsidP="00044201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04420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A. </w:t>
            </w:r>
            <w:r w:rsidRPr="0004420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账号不存在，</w:t>
            </w:r>
            <w:proofErr w:type="gramStart"/>
            <w:r w:rsidRPr="0004420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系统提示</w:t>
            </w:r>
            <w:r w:rsidRPr="0004420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“</w:t>
            </w:r>
            <w:proofErr w:type="gramEnd"/>
            <w:r w:rsidRPr="0004420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账号不存在</w:t>
            </w:r>
            <w:r w:rsidRPr="0004420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”</w:t>
            </w:r>
            <w:r w:rsidRPr="00044201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7E600B9C" w14:textId="56211C6A" w:rsidR="00044201" w:rsidRPr="00757CE9" w:rsidRDefault="00044201" w:rsidP="00044201">
            <w:pPr>
              <w:rPr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04420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B. </w:t>
            </w:r>
            <w:r w:rsidRPr="0004420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密码错误，</w:t>
            </w:r>
            <w:proofErr w:type="gramStart"/>
            <w:r w:rsidRPr="0004420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系统提示</w:t>
            </w:r>
            <w:r w:rsidRPr="0004420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“</w:t>
            </w:r>
            <w:proofErr w:type="gramEnd"/>
            <w:r w:rsidRPr="0004420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密码错误</w:t>
            </w:r>
            <w:r w:rsidRPr="0004420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”</w:t>
            </w:r>
            <w:r w:rsidRPr="00044201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</w:tc>
      </w:tr>
    </w:tbl>
    <w:p w14:paraId="314187BF" w14:textId="33CC45B7" w:rsidR="00044201" w:rsidRDefault="00044201" w:rsidP="00044201">
      <w:pPr>
        <w:pStyle w:val="a5"/>
        <w:jc w:val="center"/>
      </w:pPr>
      <w:bookmarkStart w:id="28" w:name="_Toc234436879"/>
      <w:r>
        <w:t>表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8A17D6">
        <w:rPr>
          <w:noProof/>
        </w:rPr>
        <w:t>2.2</w:t>
      </w:r>
      <w:r>
        <w:rPr>
          <w:noProof/>
        </w:rP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2 </w:instrText>
      </w:r>
      <w:r>
        <w:fldChar w:fldCharType="separate"/>
      </w:r>
      <w:r w:rsidR="008A17D6"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教练登录用例规约</w:t>
      </w:r>
      <w:bookmarkEnd w:id="28"/>
    </w:p>
    <w:p w14:paraId="67CD1025" w14:textId="77777777" w:rsidR="00044201" w:rsidRDefault="00044201" w:rsidP="00044201">
      <w:pPr>
        <w:rPr>
          <w:rFonts w:hint="eastAsia"/>
        </w:rPr>
      </w:pPr>
    </w:p>
    <w:p w14:paraId="40F148D6" w14:textId="35C0809B" w:rsidR="00044201" w:rsidRDefault="00044201" w:rsidP="00044201">
      <w:pPr>
        <w:pStyle w:val="3"/>
        <w:rPr>
          <w:rFonts w:hint="eastAsia"/>
        </w:rPr>
      </w:pPr>
      <w:bookmarkStart w:id="29" w:name="_Toc234436832"/>
      <w:r>
        <w:rPr>
          <w:rFonts w:ascii="Times New Roman" w:hAnsi="Times New Roman" w:hint="eastAsia"/>
          <w:sz w:val="21"/>
        </w:rPr>
        <w:t>员工登录用例分析</w:t>
      </w:r>
      <w:bookmarkEnd w:id="29"/>
    </w:p>
    <w:p w14:paraId="03841B14" w14:textId="279D6F47" w:rsidR="00044201" w:rsidRDefault="00044201" w:rsidP="00044201">
      <w:pPr>
        <w:pStyle w:val="af6"/>
        <w:ind w:firstLineChars="0" w:firstLine="0"/>
      </w:pPr>
      <w:r w:rsidRPr="000C4462">
        <w:t>简介：</w:t>
      </w:r>
      <w:r w:rsidRPr="00044201">
        <w:t>员工使用账号登录系统，进入后台管理主页。</w:t>
      </w:r>
    </w:p>
    <w:p w14:paraId="7E0F7FDD" w14:textId="77777777" w:rsidR="00044201" w:rsidRPr="000C4462" w:rsidRDefault="00044201" w:rsidP="00044201">
      <w:pPr>
        <w:pStyle w:val="af6"/>
        <w:ind w:firstLineChars="0" w:firstLine="0"/>
      </w:pPr>
      <w:r>
        <w:rPr>
          <w:rFonts w:hint="eastAsia"/>
        </w:rPr>
        <w:t>用例规约：</w:t>
      </w:r>
    </w:p>
    <w:tbl>
      <w:tblPr>
        <w:tblStyle w:val="afd"/>
        <w:tblW w:w="8171" w:type="dxa"/>
        <w:tblInd w:w="41" w:type="dxa"/>
        <w:tblLayout w:type="fixed"/>
        <w:tblCellMar>
          <w:top w:w="120" w:type="dxa"/>
          <w:left w:w="60" w:type="dxa"/>
          <w:bottom w:w="120" w:type="dxa"/>
          <w:right w:w="60" w:type="dxa"/>
        </w:tblCellMar>
        <w:tblLook w:val="04A0" w:firstRow="1" w:lastRow="0" w:firstColumn="1" w:lastColumn="0" w:noHBand="0" w:noVBand="1"/>
      </w:tblPr>
      <w:tblGrid>
        <w:gridCol w:w="2478"/>
        <w:gridCol w:w="5693"/>
      </w:tblGrid>
      <w:tr w:rsidR="00FD35F3" w:rsidRPr="00E475D0" w14:paraId="4D1F27C3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C44D8A" w14:textId="3F454732" w:rsidR="00FD35F3" w:rsidRPr="00757CE9" w:rsidRDefault="00FD35F3" w:rsidP="00757CE9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 w:hint="eastAsia"/>
                <w:color w:val="333333"/>
                <w:sz w:val="21"/>
                <w:szCs w:val="21"/>
              </w:rPr>
              <w:lastRenderedPageBreak/>
              <w:t>用例编号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DF6B2B" w14:textId="5FC91D75" w:rsidR="00FD35F3" w:rsidRPr="00757CE9" w:rsidRDefault="00FD35F3" w:rsidP="00757CE9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03</w:t>
            </w:r>
          </w:p>
        </w:tc>
      </w:tr>
      <w:tr w:rsidR="00757CE9" w:rsidRPr="00E475D0" w14:paraId="6F003F1C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A94AEE" w14:textId="738665B3" w:rsidR="00757CE9" w:rsidRPr="00757CE9" w:rsidRDefault="00757CE9" w:rsidP="00757CE9">
            <w:pPr>
              <w:rPr>
                <w:rFonts w:hint="eastAsia"/>
                <w:sz w:val="21"/>
                <w:szCs w:val="21"/>
              </w:rPr>
            </w:pP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用例名称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AC59DE" w14:textId="2615E9E0" w:rsidR="00757CE9" w:rsidRPr="00757CE9" w:rsidRDefault="00757CE9" w:rsidP="00757CE9">
            <w:pPr>
              <w:rPr>
                <w:rFonts w:hint="eastAsia"/>
                <w:sz w:val="21"/>
                <w:szCs w:val="21"/>
              </w:rPr>
            </w:pP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员工登录</w:t>
            </w:r>
          </w:p>
        </w:tc>
      </w:tr>
      <w:tr w:rsidR="00757CE9" w:rsidRPr="00E475D0" w14:paraId="67CEB356" w14:textId="77777777" w:rsidTr="00396E36">
        <w:trPr>
          <w:trHeight w:val="540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820E7B" w14:textId="46ABA694" w:rsidR="00757CE9" w:rsidRPr="00757CE9" w:rsidRDefault="00757CE9" w:rsidP="00757CE9">
            <w:pPr>
              <w:rPr>
                <w:rFonts w:hint="eastAsia"/>
                <w:sz w:val="21"/>
                <w:szCs w:val="21"/>
              </w:rPr>
            </w:pP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执行人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726D0F" w14:textId="3C1537A4" w:rsidR="00757CE9" w:rsidRPr="00757CE9" w:rsidRDefault="00757CE9" w:rsidP="00757CE9">
            <w:pPr>
              <w:rPr>
                <w:rFonts w:hint="eastAsia"/>
                <w:sz w:val="21"/>
                <w:szCs w:val="21"/>
              </w:rPr>
            </w:pP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员工</w:t>
            </w:r>
          </w:p>
        </w:tc>
      </w:tr>
      <w:tr w:rsidR="00757CE9" w:rsidRPr="00E475D0" w14:paraId="71AAE9F5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C2D0BE" w14:textId="66AAB115" w:rsidR="00757CE9" w:rsidRPr="00757CE9" w:rsidRDefault="00757CE9" w:rsidP="00757CE9">
            <w:pPr>
              <w:rPr>
                <w:rFonts w:hint="eastAsia"/>
                <w:sz w:val="21"/>
                <w:szCs w:val="21"/>
              </w:rPr>
            </w:pP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前置条件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CEF571" w14:textId="02462911" w:rsidR="00757CE9" w:rsidRPr="00757CE9" w:rsidRDefault="00757CE9" w:rsidP="00757CE9">
            <w:pPr>
              <w:rPr>
                <w:rFonts w:hint="eastAsia"/>
                <w:sz w:val="21"/>
                <w:szCs w:val="21"/>
              </w:rPr>
            </w:pP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员工账号已在系统中创建且处于启用状态</w:t>
            </w:r>
          </w:p>
        </w:tc>
      </w:tr>
      <w:tr w:rsidR="00757CE9" w:rsidRPr="00E475D0" w14:paraId="0508AD9A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DE4A39" w14:textId="60C67C6F" w:rsidR="00757CE9" w:rsidRPr="00757CE9" w:rsidRDefault="00757CE9" w:rsidP="00757CE9">
            <w:pPr>
              <w:rPr>
                <w:rFonts w:hint="eastAsia"/>
                <w:sz w:val="21"/>
                <w:szCs w:val="21"/>
              </w:rPr>
            </w:pP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后置条件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D24E0B" w14:textId="60BC6C19" w:rsidR="00757CE9" w:rsidRPr="00757CE9" w:rsidRDefault="00757CE9" w:rsidP="00757CE9">
            <w:pPr>
              <w:rPr>
                <w:rFonts w:hint="eastAsia"/>
                <w:sz w:val="21"/>
                <w:szCs w:val="21"/>
              </w:rPr>
            </w:pP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以员工身份进入后台管理主页</w:t>
            </w:r>
          </w:p>
        </w:tc>
      </w:tr>
      <w:tr w:rsidR="00757CE9" w:rsidRPr="00E475D0" w14:paraId="4914B733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F8A9DD" w14:textId="3DD2241E" w:rsidR="00757CE9" w:rsidRPr="00757CE9" w:rsidRDefault="00916BD1" w:rsidP="00757CE9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基本事件流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964CF3" w14:textId="77777777" w:rsidR="00757CE9" w:rsidRDefault="00757CE9" w:rsidP="00757CE9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A. </w:t>
            </w: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员工输入员工</w:t>
            </w: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ID/</w:t>
            </w: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工号及密码，提交登录</w:t>
            </w:r>
            <w:r w:rsidRPr="00757CE9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3F5E936F" w14:textId="77777777" w:rsidR="00757CE9" w:rsidRDefault="00757CE9" w:rsidP="00757CE9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B. </w:t>
            </w: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系统验证账号是否存在</w:t>
            </w:r>
            <w:r w:rsidRPr="00757CE9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133F135C" w14:textId="77777777" w:rsidR="00757CE9" w:rsidRDefault="00757CE9" w:rsidP="00757CE9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C. </w:t>
            </w: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系统验证密码及账号状态</w:t>
            </w:r>
            <w:r w:rsidRPr="00757CE9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5284BB5D" w14:textId="75D6676B" w:rsidR="00757CE9" w:rsidRPr="00757CE9" w:rsidRDefault="00757CE9" w:rsidP="00757CE9">
            <w:pPr>
              <w:rPr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D. </w:t>
            </w: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登录成功，跳转至后台主页</w:t>
            </w:r>
          </w:p>
        </w:tc>
      </w:tr>
      <w:tr w:rsidR="00757CE9" w:rsidRPr="00E475D0" w14:paraId="06976D51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C50641" w14:textId="052721E9" w:rsidR="00757CE9" w:rsidRPr="00757CE9" w:rsidRDefault="00916BD1" w:rsidP="00757CE9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 w:hint="eastAsia"/>
                <w:color w:val="333333"/>
                <w:sz w:val="21"/>
                <w:szCs w:val="21"/>
              </w:rPr>
              <w:t>扩展事件流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00787E" w14:textId="77777777" w:rsidR="00757CE9" w:rsidRDefault="00757CE9" w:rsidP="00757CE9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A. </w:t>
            </w: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账号不存在，</w:t>
            </w:r>
            <w:proofErr w:type="gramStart"/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系统提示</w:t>
            </w: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“</w:t>
            </w:r>
            <w:proofErr w:type="gramEnd"/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账号不存在</w:t>
            </w: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”</w:t>
            </w:r>
            <w:r w:rsidRPr="00757CE9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6107E2DF" w14:textId="56F85183" w:rsidR="00757CE9" w:rsidRPr="00757CE9" w:rsidRDefault="00757CE9" w:rsidP="00757CE9">
            <w:pPr>
              <w:rPr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B. </w:t>
            </w: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密码错误，</w:t>
            </w:r>
            <w:proofErr w:type="gramStart"/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系统提示</w:t>
            </w: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“</w:t>
            </w:r>
            <w:proofErr w:type="gramEnd"/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密码错误</w:t>
            </w: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”</w:t>
            </w:r>
            <w:r w:rsidRPr="00757CE9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</w:tc>
      </w:tr>
    </w:tbl>
    <w:p w14:paraId="7A4969E7" w14:textId="5FE68FE5" w:rsidR="00044201" w:rsidRDefault="00044201" w:rsidP="00044201">
      <w:pPr>
        <w:pStyle w:val="a5"/>
        <w:jc w:val="center"/>
      </w:pPr>
      <w:bookmarkStart w:id="30" w:name="_Toc234436880"/>
      <w:r>
        <w:t>表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8A17D6">
        <w:rPr>
          <w:noProof/>
        </w:rPr>
        <w:t>2.2</w:t>
      </w:r>
      <w:r>
        <w:rPr>
          <w:noProof/>
        </w:rP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2 </w:instrText>
      </w:r>
      <w:r>
        <w:fldChar w:fldCharType="separate"/>
      </w:r>
      <w:r w:rsidR="008A17D6"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 w:rsidR="00757CE9">
        <w:rPr>
          <w:rFonts w:hint="eastAsia"/>
        </w:rPr>
        <w:t>员工</w:t>
      </w:r>
      <w:r>
        <w:rPr>
          <w:rFonts w:hint="eastAsia"/>
        </w:rPr>
        <w:t>登录用例规约</w:t>
      </w:r>
      <w:bookmarkEnd w:id="30"/>
    </w:p>
    <w:p w14:paraId="177FC970" w14:textId="77777777" w:rsidR="00044201" w:rsidRPr="001B17D3" w:rsidRDefault="00044201">
      <w:pPr>
        <w:rPr>
          <w:rFonts w:hint="eastAsia"/>
        </w:rPr>
      </w:pPr>
    </w:p>
    <w:p w14:paraId="4B8BE8AC" w14:textId="7196C01B" w:rsidR="00151C94" w:rsidRDefault="00DD431D">
      <w:pPr>
        <w:pStyle w:val="3"/>
        <w:rPr>
          <w:rFonts w:hint="eastAsia"/>
        </w:rPr>
      </w:pPr>
      <w:bookmarkStart w:id="31" w:name="_Toc234436833"/>
      <w:r>
        <w:rPr>
          <w:rFonts w:ascii="Times New Roman" w:hAnsi="Times New Roman" w:hint="eastAsia"/>
          <w:sz w:val="21"/>
        </w:rPr>
        <w:t>会员</w:t>
      </w:r>
      <w:r w:rsidR="00E475D0">
        <w:rPr>
          <w:rFonts w:ascii="Times New Roman" w:hAnsi="Times New Roman" w:hint="eastAsia"/>
          <w:sz w:val="21"/>
        </w:rPr>
        <w:t>编辑个人信息用例分析</w:t>
      </w:r>
      <w:bookmarkEnd w:id="31"/>
    </w:p>
    <w:p w14:paraId="20F4D6B2" w14:textId="54F4FACF" w:rsidR="00E475D0" w:rsidRDefault="00E475D0" w:rsidP="00E475D0">
      <w:pPr>
        <w:pStyle w:val="af6"/>
        <w:ind w:firstLineChars="0" w:firstLine="0"/>
      </w:pPr>
      <w:r w:rsidRPr="000C4462">
        <w:t>简介：</w:t>
      </w:r>
      <w:r w:rsidR="00DD431D">
        <w:rPr>
          <w:rFonts w:hint="eastAsia"/>
        </w:rPr>
        <w:t>会员</w:t>
      </w:r>
      <w:r>
        <w:rPr>
          <w:rFonts w:hint="eastAsia"/>
        </w:rPr>
        <w:t>编辑个人信息</w:t>
      </w:r>
      <w:r>
        <w:t>。</w:t>
      </w:r>
    </w:p>
    <w:p w14:paraId="6BDD306C" w14:textId="77777777" w:rsidR="00E475D0" w:rsidRPr="000C4462" w:rsidRDefault="00E475D0" w:rsidP="00E475D0">
      <w:pPr>
        <w:pStyle w:val="af6"/>
        <w:ind w:firstLineChars="0" w:firstLine="0"/>
      </w:pPr>
      <w:r>
        <w:rPr>
          <w:rFonts w:hint="eastAsia"/>
        </w:rPr>
        <w:t>用例规约：</w:t>
      </w:r>
    </w:p>
    <w:tbl>
      <w:tblPr>
        <w:tblStyle w:val="afd"/>
        <w:tblW w:w="8171" w:type="dxa"/>
        <w:tblInd w:w="41" w:type="dxa"/>
        <w:tblLayout w:type="fixed"/>
        <w:tblCellMar>
          <w:top w:w="120" w:type="dxa"/>
          <w:left w:w="60" w:type="dxa"/>
          <w:bottom w:w="120" w:type="dxa"/>
          <w:right w:w="60" w:type="dxa"/>
        </w:tblCellMar>
        <w:tblLook w:val="04A0" w:firstRow="1" w:lastRow="0" w:firstColumn="1" w:lastColumn="0" w:noHBand="0" w:noVBand="1"/>
      </w:tblPr>
      <w:tblGrid>
        <w:gridCol w:w="2478"/>
        <w:gridCol w:w="5693"/>
      </w:tblGrid>
      <w:tr w:rsidR="00FD35F3" w:rsidRPr="00E475D0" w14:paraId="5E64C1DA" w14:textId="77777777" w:rsidTr="00EB2E3E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37839D" w14:textId="5A6DB7E9" w:rsidR="00FD35F3" w:rsidRPr="00E475D0" w:rsidRDefault="00FD35F3" w:rsidP="00E475D0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 w:hint="eastAsia"/>
                <w:color w:val="333333"/>
                <w:sz w:val="21"/>
                <w:szCs w:val="21"/>
              </w:rPr>
              <w:t>用例编号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C10835" w14:textId="3E355F2E" w:rsidR="00FD35F3" w:rsidRDefault="00FD35F3" w:rsidP="00E475D0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04</w:t>
            </w:r>
          </w:p>
        </w:tc>
      </w:tr>
      <w:tr w:rsidR="00E475D0" w:rsidRPr="00E475D0" w14:paraId="5D792385" w14:textId="77777777" w:rsidTr="00EB2E3E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977D32" w14:textId="1710AA9D" w:rsidR="00E475D0" w:rsidRPr="00E475D0" w:rsidRDefault="00E475D0" w:rsidP="00E475D0">
            <w:pPr>
              <w:rPr>
                <w:rFonts w:hint="eastAsia"/>
                <w:sz w:val="21"/>
                <w:szCs w:val="21"/>
              </w:rPr>
            </w:pPr>
            <w:r w:rsidRPr="00E475D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用例名称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AAB89D" w14:textId="1513B206" w:rsidR="00E475D0" w:rsidRPr="00E475D0" w:rsidRDefault="00DD431D" w:rsidP="00E475D0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  <w:r w:rsidR="00E475D0" w:rsidRPr="00E475D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编辑个人信息</w:t>
            </w:r>
          </w:p>
        </w:tc>
      </w:tr>
      <w:tr w:rsidR="00E475D0" w:rsidRPr="00E475D0" w14:paraId="12A50E31" w14:textId="77777777" w:rsidTr="00EB2E3E">
        <w:trPr>
          <w:trHeight w:val="540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547FE9" w14:textId="467C383E" w:rsidR="00E475D0" w:rsidRPr="00E475D0" w:rsidRDefault="00E475D0" w:rsidP="00E475D0">
            <w:pPr>
              <w:rPr>
                <w:rFonts w:hint="eastAsia"/>
                <w:sz w:val="21"/>
                <w:szCs w:val="21"/>
              </w:rPr>
            </w:pPr>
            <w:r w:rsidRPr="00E475D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执行人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BBB1E9" w14:textId="576E440F" w:rsidR="00E475D0" w:rsidRPr="00E475D0" w:rsidRDefault="00DD431D" w:rsidP="00E475D0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</w:p>
        </w:tc>
      </w:tr>
      <w:tr w:rsidR="00E475D0" w:rsidRPr="00E475D0" w14:paraId="5125AA19" w14:textId="77777777" w:rsidTr="00EB2E3E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1E1968" w14:textId="4E97DE5B" w:rsidR="00E475D0" w:rsidRPr="00E475D0" w:rsidRDefault="00E475D0" w:rsidP="00E475D0">
            <w:pPr>
              <w:rPr>
                <w:rFonts w:hint="eastAsia"/>
                <w:sz w:val="21"/>
                <w:szCs w:val="21"/>
              </w:rPr>
            </w:pPr>
            <w:r w:rsidRPr="00E475D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前置条件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C1A00B" w14:textId="7690075F" w:rsidR="00E475D0" w:rsidRPr="00E475D0" w:rsidRDefault="00E475D0" w:rsidP="00E475D0">
            <w:pPr>
              <w:rPr>
                <w:rFonts w:hint="eastAsia"/>
                <w:sz w:val="21"/>
                <w:szCs w:val="21"/>
              </w:rPr>
            </w:pPr>
            <w:r w:rsidRPr="00E475D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以</w:t>
            </w:r>
            <w:r w:rsidR="00DD431D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  <w:r w:rsidRPr="00E475D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身份登录系统成功，进入</w:t>
            </w:r>
            <w:r w:rsidRPr="00E475D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“</w:t>
            </w:r>
            <w:r w:rsidRPr="00E475D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我的</w:t>
            </w:r>
            <w:r w:rsidRPr="00E475D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”</w:t>
            </w:r>
            <w:r w:rsidRPr="00E475D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页面</w:t>
            </w:r>
          </w:p>
        </w:tc>
      </w:tr>
      <w:tr w:rsidR="00E475D0" w:rsidRPr="00E475D0" w14:paraId="5A01768F" w14:textId="77777777" w:rsidTr="00EB2E3E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FB74B3" w14:textId="0DB035AC" w:rsidR="00E475D0" w:rsidRPr="00E475D0" w:rsidRDefault="00E475D0" w:rsidP="00E475D0">
            <w:pPr>
              <w:rPr>
                <w:rFonts w:hint="eastAsia"/>
                <w:sz w:val="21"/>
                <w:szCs w:val="21"/>
              </w:rPr>
            </w:pPr>
            <w:r w:rsidRPr="00E475D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后置条件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B8B4EB" w14:textId="1076B737" w:rsidR="00E475D0" w:rsidRPr="00E475D0" w:rsidRDefault="00E475D0" w:rsidP="00E475D0">
            <w:pPr>
              <w:rPr>
                <w:rFonts w:hint="eastAsia"/>
                <w:sz w:val="21"/>
                <w:szCs w:val="21"/>
              </w:rPr>
            </w:pPr>
            <w:r w:rsidRPr="00E475D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系统将更新后的个人信息显示在</w:t>
            </w:r>
            <w:r w:rsidRPr="00E475D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“</w:t>
            </w:r>
            <w:r w:rsidRPr="00E475D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我的</w:t>
            </w:r>
            <w:r w:rsidRPr="00E475D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”</w:t>
            </w:r>
            <w:r w:rsidRPr="00E475D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页面上</w:t>
            </w:r>
          </w:p>
        </w:tc>
      </w:tr>
      <w:tr w:rsidR="00E475D0" w:rsidRPr="00E475D0" w14:paraId="39B6DD4D" w14:textId="77777777" w:rsidTr="00EB2E3E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2E27F7" w14:textId="0CAE30A1" w:rsidR="00E475D0" w:rsidRPr="00E475D0" w:rsidRDefault="00916BD1" w:rsidP="00E475D0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基本事件流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A4C313" w14:textId="232FF4EC" w:rsidR="00E475D0" w:rsidRPr="00E475D0" w:rsidRDefault="00E475D0" w:rsidP="00E475D0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E475D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A. </w:t>
            </w:r>
            <w:r w:rsidR="00DD431D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  <w:r w:rsidRPr="00E475D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点击编辑按钮</w:t>
            </w:r>
            <w:r w:rsidRPr="00E475D0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279981C9" w14:textId="363F97B9" w:rsidR="00E475D0" w:rsidRPr="00E475D0" w:rsidRDefault="00E475D0" w:rsidP="00E475D0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E475D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B. </w:t>
            </w:r>
            <w:r w:rsidR="00DD431D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  <w:r w:rsidRPr="00E475D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修改姓名、联系电话、生日等信息并提交</w:t>
            </w:r>
            <w:r w:rsidRPr="00E475D0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0485944C" w14:textId="77777777" w:rsidR="00E475D0" w:rsidRPr="00E475D0" w:rsidRDefault="00E475D0" w:rsidP="00E475D0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E475D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C. </w:t>
            </w:r>
            <w:r w:rsidRPr="00E475D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系统接受更改并写入</w:t>
            </w:r>
            <w:r w:rsidRPr="00E475D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 Member </w:t>
            </w:r>
            <w:r w:rsidRPr="00E475D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表</w:t>
            </w:r>
            <w:r w:rsidRPr="00E475D0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3AADD450" w14:textId="31F28BF1" w:rsidR="00E475D0" w:rsidRPr="00E475D0" w:rsidRDefault="00E475D0" w:rsidP="00E475D0">
            <w:pPr>
              <w:rPr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E475D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D. </w:t>
            </w:r>
            <w:r w:rsidR="00DD431D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  <w:r w:rsidRPr="00E475D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查看修改后的个人信息</w:t>
            </w:r>
          </w:p>
        </w:tc>
      </w:tr>
      <w:tr w:rsidR="00E475D0" w:rsidRPr="00E475D0" w14:paraId="1D2AE219" w14:textId="77777777" w:rsidTr="00EB2E3E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549D74" w14:textId="1D322B8E" w:rsidR="00E475D0" w:rsidRPr="00E475D0" w:rsidRDefault="00916BD1" w:rsidP="00E475D0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 w:hint="eastAsia"/>
                <w:color w:val="333333"/>
                <w:sz w:val="21"/>
                <w:szCs w:val="21"/>
              </w:rPr>
              <w:t>扩展事件流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B30099" w14:textId="7A45E7B1" w:rsidR="00E475D0" w:rsidRPr="00E475D0" w:rsidRDefault="00E475D0" w:rsidP="00E475D0">
            <w:pPr>
              <w:rPr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E475D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A. </w:t>
            </w:r>
            <w:r w:rsidRPr="00E475D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联系电话格式不符合要求，系统提示输入错误</w:t>
            </w:r>
            <w:r w:rsidRPr="00E475D0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</w:tc>
      </w:tr>
    </w:tbl>
    <w:p w14:paraId="3E30EF9B" w14:textId="52357F55" w:rsidR="001B17D3" w:rsidRDefault="001B17D3" w:rsidP="001B17D3">
      <w:pPr>
        <w:pStyle w:val="a5"/>
        <w:jc w:val="center"/>
      </w:pPr>
      <w:bookmarkStart w:id="32" w:name="_Toc234436881"/>
      <w:r>
        <w:lastRenderedPageBreak/>
        <w:t>表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8A17D6">
        <w:rPr>
          <w:noProof/>
        </w:rPr>
        <w:t>2.2</w:t>
      </w:r>
      <w:r>
        <w:rPr>
          <w:noProof/>
        </w:rP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2 </w:instrText>
      </w:r>
      <w:r>
        <w:fldChar w:fldCharType="separate"/>
      </w:r>
      <w:r w:rsidR="008A17D6">
        <w:rPr>
          <w:noProof/>
        </w:rPr>
        <w:t>4</w:t>
      </w:r>
      <w:r>
        <w:fldChar w:fldCharType="end"/>
      </w:r>
      <w:r>
        <w:rPr>
          <w:rFonts w:hint="eastAsia"/>
        </w:rPr>
        <w:t xml:space="preserve"> </w:t>
      </w:r>
      <w:r w:rsidR="00DD431D">
        <w:rPr>
          <w:rFonts w:hint="eastAsia"/>
        </w:rPr>
        <w:t>会员</w:t>
      </w:r>
      <w:r w:rsidR="006A63B0">
        <w:rPr>
          <w:rFonts w:hint="eastAsia"/>
        </w:rPr>
        <w:t>编辑个人信息</w:t>
      </w:r>
      <w:r>
        <w:rPr>
          <w:rFonts w:hint="eastAsia"/>
        </w:rPr>
        <w:t>用例规约</w:t>
      </w:r>
      <w:bookmarkEnd w:id="32"/>
    </w:p>
    <w:p w14:paraId="05602A1E" w14:textId="77777777" w:rsidR="00151C94" w:rsidRPr="001B17D3" w:rsidRDefault="00151C94">
      <w:pPr>
        <w:rPr>
          <w:rFonts w:hint="eastAsia"/>
        </w:rPr>
      </w:pPr>
    </w:p>
    <w:p w14:paraId="553C6949" w14:textId="1D8B0C94" w:rsidR="00151C94" w:rsidRDefault="00E475D0">
      <w:pPr>
        <w:pStyle w:val="3"/>
        <w:rPr>
          <w:rFonts w:hint="eastAsia"/>
        </w:rPr>
      </w:pPr>
      <w:bookmarkStart w:id="33" w:name="_Toc234436834"/>
      <w:r>
        <w:rPr>
          <w:rFonts w:ascii="Times New Roman" w:hAnsi="Times New Roman" w:hint="eastAsia"/>
          <w:sz w:val="21"/>
        </w:rPr>
        <w:t>员</w:t>
      </w:r>
      <w:r w:rsidRPr="00E475D0">
        <w:rPr>
          <w:rFonts w:ascii="Times New Roman" w:hAnsi="Times New Roman"/>
          <w:sz w:val="21"/>
        </w:rPr>
        <w:t>工管理会员信息用例分析</w:t>
      </w:r>
      <w:bookmarkEnd w:id="33"/>
    </w:p>
    <w:p w14:paraId="462FE35A" w14:textId="454490FB" w:rsidR="004D34BC" w:rsidRDefault="004D34BC" w:rsidP="004D34BC">
      <w:pPr>
        <w:pStyle w:val="af6"/>
        <w:ind w:firstLineChars="0" w:firstLine="0"/>
      </w:pPr>
      <w:r w:rsidRPr="000C4462">
        <w:t>简介：</w:t>
      </w:r>
      <w:r w:rsidR="00EB2E3E" w:rsidRPr="00EB2E3E">
        <w:t>以员工身份登录系统后，可进入会员管理页面对会员基本信息进行维护。</w:t>
      </w:r>
    </w:p>
    <w:p w14:paraId="3631C465" w14:textId="77777777" w:rsidR="004D34BC" w:rsidRPr="000C4462" w:rsidRDefault="004D34BC" w:rsidP="004D34BC">
      <w:pPr>
        <w:pStyle w:val="af6"/>
        <w:ind w:firstLineChars="0" w:firstLine="0"/>
      </w:pPr>
      <w:r>
        <w:rPr>
          <w:rFonts w:hint="eastAsia"/>
        </w:rPr>
        <w:t>用例规约：</w:t>
      </w:r>
    </w:p>
    <w:tbl>
      <w:tblPr>
        <w:tblStyle w:val="afd"/>
        <w:tblW w:w="8171" w:type="dxa"/>
        <w:tblInd w:w="41" w:type="dxa"/>
        <w:tblLayout w:type="fixed"/>
        <w:tblCellMar>
          <w:top w:w="120" w:type="dxa"/>
          <w:left w:w="60" w:type="dxa"/>
          <w:bottom w:w="120" w:type="dxa"/>
          <w:right w:w="60" w:type="dxa"/>
        </w:tblCellMar>
        <w:tblLook w:val="04A0" w:firstRow="1" w:lastRow="0" w:firstColumn="1" w:lastColumn="0" w:noHBand="0" w:noVBand="1"/>
      </w:tblPr>
      <w:tblGrid>
        <w:gridCol w:w="2478"/>
        <w:gridCol w:w="5693"/>
      </w:tblGrid>
      <w:tr w:rsidR="00FD35F3" w:rsidRPr="00EB2E3E" w14:paraId="528A3819" w14:textId="77777777" w:rsidTr="00EB2E3E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1CDECB" w14:textId="1B96E695" w:rsidR="00FD35F3" w:rsidRPr="00EB2E3E" w:rsidRDefault="00FD35F3" w:rsidP="00EB2E3E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 w:hint="eastAsia"/>
                <w:color w:val="333333"/>
                <w:sz w:val="21"/>
                <w:szCs w:val="21"/>
              </w:rPr>
              <w:t>用例编号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9BE418" w14:textId="0718B142" w:rsidR="00FD35F3" w:rsidRPr="00EB2E3E" w:rsidRDefault="00FD35F3" w:rsidP="00EB2E3E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05</w:t>
            </w:r>
          </w:p>
        </w:tc>
      </w:tr>
      <w:tr w:rsidR="00EB2E3E" w:rsidRPr="00EB2E3E" w14:paraId="0F460E8B" w14:textId="77777777" w:rsidTr="00EB2E3E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482238" w14:textId="1182339B" w:rsidR="00EB2E3E" w:rsidRPr="00EB2E3E" w:rsidRDefault="00EB2E3E" w:rsidP="00EB2E3E">
            <w:pPr>
              <w:rPr>
                <w:rFonts w:hint="eastAsia"/>
                <w:sz w:val="21"/>
                <w:szCs w:val="21"/>
              </w:rPr>
            </w:pPr>
            <w:r w:rsidRPr="00EB2E3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用例名称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559BC8" w14:textId="3BBC6CDC" w:rsidR="00EB2E3E" w:rsidRPr="00EB2E3E" w:rsidRDefault="00EB2E3E" w:rsidP="00EB2E3E">
            <w:pPr>
              <w:rPr>
                <w:rFonts w:hint="eastAsia"/>
                <w:sz w:val="21"/>
                <w:szCs w:val="21"/>
              </w:rPr>
            </w:pPr>
            <w:r w:rsidRPr="00EB2E3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员工管理会员信息</w:t>
            </w:r>
          </w:p>
        </w:tc>
      </w:tr>
      <w:tr w:rsidR="00EB2E3E" w:rsidRPr="00EB2E3E" w14:paraId="39F8D7C8" w14:textId="77777777" w:rsidTr="00EB2E3E">
        <w:trPr>
          <w:trHeight w:val="540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A89788" w14:textId="5DF209FA" w:rsidR="00EB2E3E" w:rsidRPr="00EB2E3E" w:rsidRDefault="00EB2E3E" w:rsidP="00EB2E3E">
            <w:pPr>
              <w:rPr>
                <w:rFonts w:hint="eastAsia"/>
                <w:sz w:val="21"/>
                <w:szCs w:val="21"/>
              </w:rPr>
            </w:pPr>
            <w:r w:rsidRPr="00EB2E3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执行人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C9F641" w14:textId="210C2E46" w:rsidR="00EB2E3E" w:rsidRPr="00EB2E3E" w:rsidRDefault="00EB2E3E" w:rsidP="00EB2E3E">
            <w:pPr>
              <w:rPr>
                <w:rFonts w:hint="eastAsia"/>
                <w:sz w:val="21"/>
                <w:szCs w:val="21"/>
              </w:rPr>
            </w:pPr>
            <w:r w:rsidRPr="00EB2E3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员工</w:t>
            </w:r>
          </w:p>
        </w:tc>
      </w:tr>
      <w:tr w:rsidR="00EB2E3E" w:rsidRPr="00EB2E3E" w14:paraId="1C5C9693" w14:textId="77777777" w:rsidTr="00EB2E3E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7AE807" w14:textId="2789D536" w:rsidR="00EB2E3E" w:rsidRPr="00EB2E3E" w:rsidRDefault="00EB2E3E" w:rsidP="00EB2E3E">
            <w:pPr>
              <w:rPr>
                <w:rFonts w:hint="eastAsia"/>
                <w:sz w:val="21"/>
                <w:szCs w:val="21"/>
              </w:rPr>
            </w:pPr>
            <w:r w:rsidRPr="00EB2E3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涉及人群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241C3F" w14:textId="0ABF235F" w:rsidR="00EB2E3E" w:rsidRPr="00EB2E3E" w:rsidRDefault="00DD431D" w:rsidP="00EB2E3E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  <w:r w:rsidR="00EB2E3E" w:rsidRPr="00EB2E3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（会员）</w:t>
            </w:r>
          </w:p>
        </w:tc>
      </w:tr>
      <w:tr w:rsidR="00EB2E3E" w:rsidRPr="00EB2E3E" w14:paraId="2DBC0369" w14:textId="77777777" w:rsidTr="00EB2E3E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093848" w14:textId="628EA4DC" w:rsidR="00EB2E3E" w:rsidRPr="00EB2E3E" w:rsidRDefault="00EB2E3E" w:rsidP="00EB2E3E">
            <w:pPr>
              <w:rPr>
                <w:rFonts w:hint="eastAsia"/>
                <w:sz w:val="21"/>
                <w:szCs w:val="21"/>
              </w:rPr>
            </w:pPr>
            <w:r w:rsidRPr="00EB2E3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前置条件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C0E272" w14:textId="57FB5813" w:rsidR="00EB2E3E" w:rsidRPr="00EB2E3E" w:rsidRDefault="00EB2E3E" w:rsidP="00EB2E3E">
            <w:pPr>
              <w:rPr>
                <w:rFonts w:hint="eastAsia"/>
                <w:sz w:val="21"/>
                <w:szCs w:val="21"/>
              </w:rPr>
            </w:pPr>
            <w:r w:rsidRPr="00EB2E3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以员工身份登录系统成功，进入会员管理页面</w:t>
            </w:r>
          </w:p>
        </w:tc>
      </w:tr>
      <w:tr w:rsidR="00EB2E3E" w:rsidRPr="00EB2E3E" w14:paraId="0527338D" w14:textId="77777777" w:rsidTr="00EB2E3E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DB9E60" w14:textId="13C967F8" w:rsidR="00EB2E3E" w:rsidRPr="00EB2E3E" w:rsidRDefault="00EB2E3E" w:rsidP="00EB2E3E">
            <w:pPr>
              <w:rPr>
                <w:rFonts w:hint="eastAsia"/>
                <w:sz w:val="21"/>
                <w:szCs w:val="21"/>
              </w:rPr>
            </w:pPr>
            <w:r w:rsidRPr="00EB2E3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后置条件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41DF7B" w14:textId="78FDFAE5" w:rsidR="00EB2E3E" w:rsidRPr="00EB2E3E" w:rsidRDefault="00EB2E3E" w:rsidP="00EB2E3E">
            <w:pPr>
              <w:rPr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EB2E3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员工成功完成会员信息的管理操作</w:t>
            </w:r>
          </w:p>
        </w:tc>
      </w:tr>
      <w:tr w:rsidR="00EB2E3E" w:rsidRPr="00EB2E3E" w14:paraId="1F7EAB05" w14:textId="77777777" w:rsidTr="00EB2E3E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F14EBC" w14:textId="501A89BE" w:rsidR="00EB2E3E" w:rsidRPr="00EB2E3E" w:rsidRDefault="00916BD1" w:rsidP="00EB2E3E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基本事件流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019666" w14:textId="77777777" w:rsidR="00EB2E3E" w:rsidRDefault="00EB2E3E" w:rsidP="00EB2E3E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EB2E3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A. </w:t>
            </w:r>
            <w:r w:rsidRPr="00EB2E3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系统显示所有会员信息列表</w:t>
            </w:r>
            <w:r w:rsidRPr="00EB2E3E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3DD7BE35" w14:textId="77777777" w:rsidR="00EB2E3E" w:rsidRDefault="00EB2E3E" w:rsidP="00EB2E3E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EB2E3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B. </w:t>
            </w:r>
            <w:r w:rsidRPr="00EB2E3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员工选择特定会员查看详情</w:t>
            </w:r>
            <w:r w:rsidRPr="00EB2E3E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201C8F60" w14:textId="77777777" w:rsidR="00EB2E3E" w:rsidRDefault="00EB2E3E" w:rsidP="00EB2E3E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EB2E3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C. </w:t>
            </w:r>
            <w:r w:rsidRPr="00EB2E3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员工对会员信息进行增删改查（含状态变更：激活</w:t>
            </w:r>
            <w:r w:rsidRPr="00EB2E3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/</w:t>
            </w:r>
            <w:r w:rsidRPr="00EB2E3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冻结</w:t>
            </w:r>
            <w:r w:rsidRPr="00EB2E3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/</w:t>
            </w:r>
            <w:r w:rsidRPr="00EB2E3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注销）</w:t>
            </w:r>
            <w:r w:rsidRPr="00EB2E3E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0B002456" w14:textId="18A8D5BE" w:rsidR="00EB2E3E" w:rsidRPr="00EB2E3E" w:rsidRDefault="00EB2E3E" w:rsidP="00EB2E3E">
            <w:pPr>
              <w:rPr>
                <w:rFonts w:hint="eastAsia"/>
                <w:sz w:val="21"/>
                <w:szCs w:val="21"/>
              </w:rPr>
            </w:pPr>
            <w:r w:rsidRPr="00EB2E3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D. </w:t>
            </w:r>
            <w:r w:rsidRPr="00EB2E3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系统将更新后的信息保存至</w:t>
            </w:r>
            <w:r w:rsidRPr="00EB2E3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 Member </w:t>
            </w:r>
            <w:r w:rsidRPr="00EB2E3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表</w:t>
            </w:r>
          </w:p>
        </w:tc>
      </w:tr>
      <w:tr w:rsidR="00EB2E3E" w:rsidRPr="00EB2E3E" w14:paraId="79F1113C" w14:textId="77777777" w:rsidTr="00EB2E3E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EB44E7" w14:textId="0D396493" w:rsidR="00EB2E3E" w:rsidRPr="00EB2E3E" w:rsidRDefault="00916BD1" w:rsidP="00EB2E3E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 w:hint="eastAsia"/>
                <w:color w:val="333333"/>
                <w:sz w:val="21"/>
                <w:szCs w:val="21"/>
              </w:rPr>
              <w:t>扩展事件流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BF3F6D" w14:textId="26226179" w:rsidR="00EB2E3E" w:rsidRPr="00EB2E3E" w:rsidRDefault="00EB2E3E" w:rsidP="00EB2E3E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 w:rsidRPr="00EB2E3E">
              <w:rPr>
                <w:rFonts w:ascii="Open Sans" w:hAnsi="Open Sans" w:cs="Open Sans"/>
                <w:color w:val="333333"/>
                <w:sz w:val="21"/>
                <w:szCs w:val="21"/>
              </w:rPr>
              <w:t xml:space="preserve">A. </w:t>
            </w:r>
            <w:r w:rsidRPr="00EB2E3E">
              <w:rPr>
                <w:rFonts w:ascii="Open Sans" w:hAnsi="Open Sans" w:cs="Open Sans"/>
                <w:color w:val="333333"/>
                <w:sz w:val="21"/>
                <w:szCs w:val="21"/>
              </w:rPr>
              <w:t>员工未成功登录，系统要求重新登录</w:t>
            </w:r>
          </w:p>
        </w:tc>
      </w:tr>
    </w:tbl>
    <w:p w14:paraId="7664E0DA" w14:textId="10524F92" w:rsidR="001B17D3" w:rsidRPr="006A63B0" w:rsidRDefault="001B17D3" w:rsidP="001B17D3">
      <w:pPr>
        <w:pStyle w:val="a5"/>
        <w:jc w:val="center"/>
      </w:pPr>
      <w:bookmarkStart w:id="34" w:name="_Toc234436882"/>
      <w:r>
        <w:t>表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8A17D6">
        <w:rPr>
          <w:noProof/>
        </w:rPr>
        <w:t>2.2</w:t>
      </w:r>
      <w:r>
        <w:rPr>
          <w:noProof/>
        </w:rP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2 </w:instrText>
      </w:r>
      <w:r>
        <w:fldChar w:fldCharType="separate"/>
      </w:r>
      <w:r w:rsidR="008A17D6">
        <w:rPr>
          <w:noProof/>
        </w:rPr>
        <w:t>5</w:t>
      </w:r>
      <w:r>
        <w:fldChar w:fldCharType="end"/>
      </w:r>
      <w:r>
        <w:rPr>
          <w:rFonts w:hint="eastAsia"/>
        </w:rPr>
        <w:t xml:space="preserve"> </w:t>
      </w:r>
      <w:r w:rsidR="006A63B0" w:rsidRPr="006A63B0">
        <w:rPr>
          <w:rFonts w:ascii="Times New Roman" w:hAnsi="Times New Roman" w:hint="eastAsia"/>
        </w:rPr>
        <w:t>员</w:t>
      </w:r>
      <w:r w:rsidR="006A63B0" w:rsidRPr="006A63B0">
        <w:rPr>
          <w:rFonts w:ascii="Times New Roman" w:hAnsi="Times New Roman"/>
        </w:rPr>
        <w:t>工管理会员信息</w:t>
      </w:r>
      <w:r w:rsidRPr="006A63B0">
        <w:rPr>
          <w:rFonts w:hint="eastAsia"/>
        </w:rPr>
        <w:t>用例规约</w:t>
      </w:r>
      <w:bookmarkEnd w:id="34"/>
    </w:p>
    <w:p w14:paraId="7CD16957" w14:textId="77777777" w:rsidR="00151C94" w:rsidRPr="001B17D3" w:rsidRDefault="00151C94">
      <w:pPr>
        <w:rPr>
          <w:rFonts w:hint="eastAsia"/>
        </w:rPr>
      </w:pPr>
    </w:p>
    <w:p w14:paraId="08C31A35" w14:textId="622DF916" w:rsidR="00151C94" w:rsidRDefault="00EB2E3E">
      <w:pPr>
        <w:pStyle w:val="3"/>
        <w:rPr>
          <w:rFonts w:hint="eastAsia"/>
        </w:rPr>
      </w:pPr>
      <w:bookmarkStart w:id="35" w:name="_Toc234436835"/>
      <w:r w:rsidRPr="00EB2E3E">
        <w:rPr>
          <w:rFonts w:ascii="Times New Roman" w:hAnsi="Times New Roman"/>
          <w:sz w:val="21"/>
        </w:rPr>
        <w:t>员工管理教练信息用例分析</w:t>
      </w:r>
      <w:bookmarkEnd w:id="35"/>
    </w:p>
    <w:p w14:paraId="5973A5FF" w14:textId="6DA9570A" w:rsidR="004D34BC" w:rsidRDefault="004D34BC" w:rsidP="004D34BC">
      <w:pPr>
        <w:pStyle w:val="af6"/>
        <w:ind w:firstLineChars="0" w:firstLine="0"/>
      </w:pPr>
      <w:r w:rsidRPr="000C4462">
        <w:t>简介：</w:t>
      </w:r>
      <w:r w:rsidR="00EB2E3E">
        <w:rPr>
          <w:rFonts w:hint="eastAsia"/>
        </w:rPr>
        <w:t>员工维护教练基础信息及在职状态</w:t>
      </w:r>
    </w:p>
    <w:p w14:paraId="44B416E8" w14:textId="77777777" w:rsidR="004D34BC" w:rsidRPr="000C4462" w:rsidRDefault="004D34BC" w:rsidP="004D34BC">
      <w:pPr>
        <w:pStyle w:val="af6"/>
        <w:ind w:firstLineChars="0" w:firstLine="0"/>
      </w:pPr>
      <w:r>
        <w:rPr>
          <w:rFonts w:hint="eastAsia"/>
        </w:rPr>
        <w:t>用例规约：</w:t>
      </w:r>
    </w:p>
    <w:tbl>
      <w:tblPr>
        <w:tblStyle w:val="afd"/>
        <w:tblW w:w="8171" w:type="dxa"/>
        <w:tblInd w:w="41" w:type="dxa"/>
        <w:tblLayout w:type="fixed"/>
        <w:tblCellMar>
          <w:top w:w="120" w:type="dxa"/>
          <w:left w:w="60" w:type="dxa"/>
          <w:bottom w:w="120" w:type="dxa"/>
          <w:right w:w="60" w:type="dxa"/>
        </w:tblCellMar>
        <w:tblLook w:val="04A0" w:firstRow="1" w:lastRow="0" w:firstColumn="1" w:lastColumn="0" w:noHBand="0" w:noVBand="1"/>
      </w:tblPr>
      <w:tblGrid>
        <w:gridCol w:w="2478"/>
        <w:gridCol w:w="5693"/>
      </w:tblGrid>
      <w:tr w:rsidR="00FD35F3" w:rsidRPr="00EB2E3E" w14:paraId="62BCB9FA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49DA74" w14:textId="7D37A460" w:rsidR="00FD35F3" w:rsidRPr="00EB2E3E" w:rsidRDefault="00FD35F3" w:rsidP="00396E36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 w:hint="eastAsia"/>
                <w:color w:val="333333"/>
                <w:sz w:val="21"/>
                <w:szCs w:val="21"/>
              </w:rPr>
              <w:t>用例编号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4E3E66" w14:textId="5AAA010B" w:rsidR="00FD35F3" w:rsidRPr="00EB2E3E" w:rsidRDefault="00FD35F3" w:rsidP="00396E36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06</w:t>
            </w:r>
          </w:p>
        </w:tc>
      </w:tr>
      <w:tr w:rsidR="00EB2E3E" w:rsidRPr="00EB2E3E" w14:paraId="4918A227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D5E3D1" w14:textId="77777777" w:rsidR="00EB2E3E" w:rsidRPr="00EB2E3E" w:rsidRDefault="00EB2E3E" w:rsidP="00396E36">
            <w:pPr>
              <w:rPr>
                <w:rFonts w:hint="eastAsia"/>
                <w:sz w:val="21"/>
                <w:szCs w:val="21"/>
              </w:rPr>
            </w:pPr>
            <w:r w:rsidRPr="00EB2E3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用例名称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919548" w14:textId="2B625CCC" w:rsidR="00EB2E3E" w:rsidRPr="00EB2E3E" w:rsidRDefault="00EB2E3E" w:rsidP="00396E36">
            <w:pPr>
              <w:rPr>
                <w:rFonts w:hint="eastAsia"/>
                <w:sz w:val="21"/>
                <w:szCs w:val="21"/>
              </w:rPr>
            </w:pPr>
            <w:r w:rsidRPr="00EB2E3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员工管理</w:t>
            </w:r>
            <w:r>
              <w:rPr>
                <w:rStyle w:val="md-plain"/>
                <w:rFonts w:ascii="Open Sans" w:hAnsi="Open Sans" w:cs="Open Sans" w:hint="eastAsia"/>
                <w:color w:val="333333"/>
                <w:sz w:val="21"/>
                <w:szCs w:val="21"/>
              </w:rPr>
              <w:t>教练</w:t>
            </w:r>
            <w:r w:rsidRPr="00EB2E3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信息</w:t>
            </w:r>
          </w:p>
        </w:tc>
      </w:tr>
      <w:tr w:rsidR="00EB2E3E" w:rsidRPr="00EB2E3E" w14:paraId="73D76A81" w14:textId="77777777" w:rsidTr="00396E36">
        <w:trPr>
          <w:trHeight w:val="540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119872" w14:textId="77777777" w:rsidR="00EB2E3E" w:rsidRPr="00EB2E3E" w:rsidRDefault="00EB2E3E" w:rsidP="00396E36">
            <w:pPr>
              <w:rPr>
                <w:rFonts w:hint="eastAsia"/>
                <w:sz w:val="21"/>
                <w:szCs w:val="21"/>
              </w:rPr>
            </w:pPr>
            <w:r w:rsidRPr="00EB2E3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执行人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123065" w14:textId="77777777" w:rsidR="00EB2E3E" w:rsidRPr="00EB2E3E" w:rsidRDefault="00EB2E3E" w:rsidP="00396E36">
            <w:pPr>
              <w:rPr>
                <w:rFonts w:hint="eastAsia"/>
                <w:sz w:val="21"/>
                <w:szCs w:val="21"/>
              </w:rPr>
            </w:pPr>
            <w:r w:rsidRPr="00EB2E3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员工</w:t>
            </w:r>
          </w:p>
        </w:tc>
      </w:tr>
      <w:tr w:rsidR="00EB2E3E" w:rsidRPr="00EB2E3E" w14:paraId="613B04A7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1DD292" w14:textId="77777777" w:rsidR="00EB2E3E" w:rsidRPr="00EB2E3E" w:rsidRDefault="00EB2E3E" w:rsidP="00396E36">
            <w:pPr>
              <w:rPr>
                <w:rFonts w:hint="eastAsia"/>
                <w:sz w:val="21"/>
                <w:szCs w:val="21"/>
              </w:rPr>
            </w:pPr>
            <w:r w:rsidRPr="00EB2E3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涉及人群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2400AE" w14:textId="5BBC016E" w:rsidR="00EB2E3E" w:rsidRPr="00EB2E3E" w:rsidRDefault="00EB2E3E" w:rsidP="00396E36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 w:hint="eastAsia"/>
                <w:color w:val="333333"/>
              </w:rPr>
              <w:t>教练</w:t>
            </w:r>
          </w:p>
        </w:tc>
      </w:tr>
      <w:tr w:rsidR="00EB2E3E" w:rsidRPr="00EB2E3E" w14:paraId="5223B4BA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2E54A8" w14:textId="77777777" w:rsidR="00EB2E3E" w:rsidRPr="00EB2E3E" w:rsidRDefault="00EB2E3E" w:rsidP="00396E36">
            <w:pPr>
              <w:rPr>
                <w:rFonts w:hint="eastAsia"/>
                <w:sz w:val="21"/>
                <w:szCs w:val="21"/>
              </w:rPr>
            </w:pPr>
            <w:r w:rsidRPr="00EB2E3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lastRenderedPageBreak/>
              <w:t>前置条件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7290A3" w14:textId="34A08DB7" w:rsidR="00EB2E3E" w:rsidRPr="00EB2E3E" w:rsidRDefault="00EB2E3E" w:rsidP="00396E36">
            <w:pPr>
              <w:rPr>
                <w:rFonts w:hint="eastAsia"/>
                <w:sz w:val="21"/>
                <w:szCs w:val="21"/>
              </w:rPr>
            </w:pPr>
            <w:r w:rsidRPr="00EB2E3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以员工身份登录系统成功，进入</w:t>
            </w:r>
            <w:r>
              <w:rPr>
                <w:rStyle w:val="md-plain"/>
                <w:rFonts w:ascii="Open Sans" w:hAnsi="Open Sans" w:cs="Open Sans" w:hint="eastAsia"/>
                <w:color w:val="333333"/>
                <w:sz w:val="21"/>
                <w:szCs w:val="21"/>
              </w:rPr>
              <w:t>教练</w:t>
            </w:r>
            <w:r w:rsidRPr="00EB2E3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管理页面</w:t>
            </w:r>
          </w:p>
        </w:tc>
      </w:tr>
      <w:tr w:rsidR="00EB2E3E" w:rsidRPr="00EB2E3E" w14:paraId="6FBE990F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D9129F" w14:textId="77777777" w:rsidR="00EB2E3E" w:rsidRPr="00EB2E3E" w:rsidRDefault="00EB2E3E" w:rsidP="00396E36">
            <w:pPr>
              <w:rPr>
                <w:rFonts w:hint="eastAsia"/>
                <w:sz w:val="21"/>
                <w:szCs w:val="21"/>
              </w:rPr>
            </w:pPr>
            <w:r w:rsidRPr="00EB2E3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后置条件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AC2971" w14:textId="0DCC54CB" w:rsidR="00EB2E3E" w:rsidRPr="00EB2E3E" w:rsidRDefault="00EB2E3E" w:rsidP="00396E36">
            <w:pPr>
              <w:rPr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EB2E3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员工成功完成</w:t>
            </w:r>
            <w:r>
              <w:rPr>
                <w:rStyle w:val="md-plain"/>
                <w:rFonts w:ascii="Open Sans" w:hAnsi="Open Sans" w:cs="Open Sans" w:hint="eastAsia"/>
                <w:color w:val="333333"/>
                <w:sz w:val="21"/>
                <w:szCs w:val="21"/>
              </w:rPr>
              <w:t>教练</w:t>
            </w:r>
            <w:r w:rsidRPr="00EB2E3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信息的管理操作</w:t>
            </w:r>
          </w:p>
        </w:tc>
      </w:tr>
      <w:tr w:rsidR="00EB2E3E" w:rsidRPr="00EB2E3E" w14:paraId="64F8A897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02B973" w14:textId="4F7C7DC4" w:rsidR="00EB2E3E" w:rsidRPr="00EB2E3E" w:rsidRDefault="00916BD1" w:rsidP="00396E36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基本事件流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916B49" w14:textId="0D8A737B" w:rsidR="00EB2E3E" w:rsidRDefault="00EB2E3E" w:rsidP="00396E36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EB2E3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A. </w:t>
            </w:r>
            <w:r w:rsidRPr="00EB2E3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系统显示所有</w:t>
            </w:r>
            <w:r>
              <w:rPr>
                <w:rStyle w:val="md-plain"/>
                <w:rFonts w:ascii="Open Sans" w:hAnsi="Open Sans" w:cs="Open Sans" w:hint="eastAsia"/>
                <w:color w:val="333333"/>
                <w:sz w:val="21"/>
                <w:szCs w:val="21"/>
              </w:rPr>
              <w:t>教练</w:t>
            </w:r>
            <w:r w:rsidRPr="00EB2E3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信息列表</w:t>
            </w:r>
            <w:r w:rsidRPr="00EB2E3E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6ACDA8C2" w14:textId="54774F3E" w:rsidR="00EB2E3E" w:rsidRDefault="00EB2E3E" w:rsidP="00396E36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EB2E3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B. </w:t>
            </w:r>
            <w:r w:rsidRPr="00EB2E3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员工选择特定</w:t>
            </w:r>
            <w:r>
              <w:rPr>
                <w:rStyle w:val="md-plain"/>
                <w:rFonts w:ascii="Open Sans" w:hAnsi="Open Sans" w:cs="Open Sans" w:hint="eastAsia"/>
                <w:color w:val="333333"/>
                <w:sz w:val="21"/>
                <w:szCs w:val="21"/>
              </w:rPr>
              <w:t>教练</w:t>
            </w:r>
            <w:r w:rsidRPr="00EB2E3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查看详情</w:t>
            </w:r>
            <w:r w:rsidRPr="00EB2E3E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6ED00120" w14:textId="7EE3BC0F" w:rsidR="00EB2E3E" w:rsidRDefault="00EB2E3E" w:rsidP="00396E36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EB2E3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C. </w:t>
            </w:r>
            <w:r w:rsidRPr="00EB2E3E">
              <w:rPr>
                <w:rFonts w:ascii="Open Sans" w:hAnsi="Open Sans" w:cs="Open Sans"/>
                <w:color w:val="333333"/>
                <w:sz w:val="21"/>
                <w:szCs w:val="21"/>
              </w:rPr>
              <w:t>员工对教练姓名、联系方式、擅长领域、在职状态等进行增删改查</w:t>
            </w:r>
            <w:r w:rsidRPr="00EB2E3E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3CC82322" w14:textId="172D477F" w:rsidR="00EB2E3E" w:rsidRPr="00EB2E3E" w:rsidRDefault="00EB2E3E" w:rsidP="00396E36">
            <w:pPr>
              <w:rPr>
                <w:rFonts w:hint="eastAsia"/>
                <w:sz w:val="21"/>
                <w:szCs w:val="21"/>
              </w:rPr>
            </w:pPr>
            <w:r w:rsidRPr="00EB2E3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D. </w:t>
            </w:r>
            <w:r w:rsidRPr="00EB2E3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系统将更新后的信息保存至</w:t>
            </w:r>
            <w:r>
              <w:rPr>
                <w:rStyle w:val="md-plain"/>
                <w:rFonts w:ascii="Open Sans" w:hAnsi="Open Sans" w:cs="Open Sans" w:hint="eastAsia"/>
                <w:color w:val="333333"/>
                <w:sz w:val="21"/>
                <w:szCs w:val="21"/>
              </w:rPr>
              <w:t xml:space="preserve"> </w:t>
            </w:r>
            <w:r w:rsidRPr="00EB2E3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Coach</w:t>
            </w:r>
            <w:r>
              <w:rPr>
                <w:rStyle w:val="md-plain"/>
                <w:rFonts w:ascii="Open Sans" w:hAnsi="Open Sans" w:cs="Open Sans" w:hint="eastAsia"/>
                <w:color w:val="333333"/>
                <w:sz w:val="21"/>
                <w:szCs w:val="21"/>
              </w:rPr>
              <w:t xml:space="preserve"> </w:t>
            </w:r>
            <w:r w:rsidRPr="00EB2E3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表</w:t>
            </w:r>
          </w:p>
        </w:tc>
      </w:tr>
      <w:tr w:rsidR="00EB2E3E" w:rsidRPr="00EB2E3E" w14:paraId="38374FF0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688F82" w14:textId="7AC1A59D" w:rsidR="00EB2E3E" w:rsidRPr="00EB2E3E" w:rsidRDefault="00916BD1" w:rsidP="00396E36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 w:hint="eastAsia"/>
                <w:color w:val="333333"/>
                <w:sz w:val="21"/>
                <w:szCs w:val="21"/>
              </w:rPr>
              <w:t>扩展事件流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564238" w14:textId="77777777" w:rsidR="00EB2E3E" w:rsidRPr="00EB2E3E" w:rsidRDefault="00EB2E3E" w:rsidP="00396E36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 w:rsidRPr="00EB2E3E">
              <w:rPr>
                <w:rFonts w:ascii="Open Sans" w:hAnsi="Open Sans" w:cs="Open Sans"/>
                <w:color w:val="333333"/>
                <w:sz w:val="21"/>
                <w:szCs w:val="21"/>
              </w:rPr>
              <w:t xml:space="preserve">A. </w:t>
            </w:r>
            <w:r w:rsidRPr="00EB2E3E">
              <w:rPr>
                <w:rFonts w:ascii="Open Sans" w:hAnsi="Open Sans" w:cs="Open Sans"/>
                <w:color w:val="333333"/>
                <w:sz w:val="21"/>
                <w:szCs w:val="21"/>
              </w:rPr>
              <w:t>员工未成功登录，系统要求重新登录</w:t>
            </w:r>
          </w:p>
        </w:tc>
      </w:tr>
    </w:tbl>
    <w:p w14:paraId="1712F958" w14:textId="259C8313" w:rsidR="001B17D3" w:rsidRDefault="001B17D3" w:rsidP="001B17D3">
      <w:pPr>
        <w:pStyle w:val="a5"/>
        <w:jc w:val="center"/>
      </w:pPr>
      <w:bookmarkStart w:id="36" w:name="_Toc234436883"/>
      <w:r>
        <w:t>表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8A17D6">
        <w:rPr>
          <w:noProof/>
        </w:rPr>
        <w:t>2.2</w:t>
      </w:r>
      <w:r>
        <w:rPr>
          <w:noProof/>
        </w:rP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2 </w:instrText>
      </w:r>
      <w:r>
        <w:fldChar w:fldCharType="separate"/>
      </w:r>
      <w:r w:rsidR="008A17D6">
        <w:rPr>
          <w:noProof/>
        </w:rPr>
        <w:t>6</w:t>
      </w:r>
      <w:r>
        <w:fldChar w:fldCharType="end"/>
      </w:r>
      <w:r>
        <w:rPr>
          <w:rFonts w:hint="eastAsia"/>
        </w:rPr>
        <w:t xml:space="preserve"> </w:t>
      </w:r>
      <w:r w:rsidR="006A63B0" w:rsidRPr="006A63B0">
        <w:rPr>
          <w:rFonts w:ascii="Times New Roman" w:hAnsi="Times New Roman"/>
        </w:rPr>
        <w:t>员工管理教练信息</w:t>
      </w:r>
      <w:r w:rsidRPr="006A63B0">
        <w:rPr>
          <w:rFonts w:hint="eastAsia"/>
        </w:rPr>
        <w:t>用例规约</w:t>
      </w:r>
      <w:bookmarkEnd w:id="36"/>
    </w:p>
    <w:p w14:paraId="0F4797AC" w14:textId="77777777" w:rsidR="00151C94" w:rsidRPr="001B17D3" w:rsidRDefault="00151C94">
      <w:pPr>
        <w:rPr>
          <w:rFonts w:hint="eastAsia"/>
        </w:rPr>
      </w:pPr>
    </w:p>
    <w:p w14:paraId="489253B0" w14:textId="64599743" w:rsidR="00151C94" w:rsidRDefault="00015AE6">
      <w:pPr>
        <w:pStyle w:val="2"/>
      </w:pPr>
      <w:bookmarkStart w:id="37" w:name="_Toc234436836"/>
      <w:r w:rsidRPr="00015AE6">
        <w:rPr>
          <w:rFonts w:ascii="Times New Roman" w:hAnsi="Times New Roman"/>
        </w:rPr>
        <w:t>会员卡与会籍用例包分析</w:t>
      </w:r>
      <w:bookmarkEnd w:id="37"/>
    </w:p>
    <w:p w14:paraId="46CC81A4" w14:textId="734773DA" w:rsidR="004F00AA" w:rsidRDefault="00332F7C" w:rsidP="00332F7C">
      <w:pPr>
        <w:pStyle w:val="af6"/>
        <w:jc w:val="center"/>
      </w:pPr>
      <w:r>
        <w:rPr>
          <w:noProof/>
        </w:rPr>
        <w:drawing>
          <wp:inline distT="0" distB="0" distL="0" distR="0" wp14:anchorId="16094646" wp14:editId="65849D59">
            <wp:extent cx="3869931" cy="2915727"/>
            <wp:effectExtent l="0" t="0" r="0" b="0"/>
            <wp:docPr id="20763756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1772" cy="2924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A5AFA" w14:textId="338FB96F" w:rsidR="00015AE6" w:rsidRDefault="00015AE6" w:rsidP="00015AE6">
      <w:pPr>
        <w:pStyle w:val="a5"/>
        <w:jc w:val="center"/>
        <w:rPr>
          <w:rFonts w:eastAsia="宋体"/>
        </w:rPr>
      </w:pPr>
      <w:bookmarkStart w:id="38" w:name="_Toc234436871"/>
      <w:r>
        <w:t>图</w:t>
      </w:r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 w:rsidR="008A17D6">
        <w:rPr>
          <w:noProof/>
        </w:rPr>
        <w:t>2</w:t>
      </w:r>
      <w:r>
        <w:rPr>
          <w:noProof/>
        </w:rP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\s 1 </w:instrText>
      </w:r>
      <w:r>
        <w:fldChar w:fldCharType="separate"/>
      </w:r>
      <w:r w:rsidR="008A17D6"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 w:rsidRPr="00015AE6">
        <w:t>会员卡与会籍</w:t>
      </w:r>
      <w:r>
        <w:rPr>
          <w:rFonts w:hint="eastAsia"/>
        </w:rPr>
        <w:t>用例图</w:t>
      </w:r>
      <w:bookmarkEnd w:id="38"/>
    </w:p>
    <w:p w14:paraId="38A810B1" w14:textId="77777777" w:rsidR="00592AA9" w:rsidRDefault="00592AA9" w:rsidP="00592AA9">
      <w:pPr>
        <w:pStyle w:val="af6"/>
        <w:ind w:firstLineChars="0" w:firstLine="0"/>
      </w:pPr>
    </w:p>
    <w:p w14:paraId="384FD7E2" w14:textId="1EB7FA11" w:rsidR="00151C94" w:rsidRDefault="00DD431D">
      <w:pPr>
        <w:pStyle w:val="3"/>
        <w:rPr>
          <w:rFonts w:hint="eastAsia"/>
        </w:rPr>
      </w:pPr>
      <w:bookmarkStart w:id="39" w:name="_Toc234436837"/>
      <w:r>
        <w:rPr>
          <w:rFonts w:ascii="Times New Roman" w:hAnsi="Times New Roman"/>
          <w:sz w:val="21"/>
        </w:rPr>
        <w:t>会员</w:t>
      </w:r>
      <w:r w:rsidR="00592AA9" w:rsidRPr="00592AA9">
        <w:rPr>
          <w:rFonts w:ascii="Times New Roman" w:hAnsi="Times New Roman"/>
          <w:sz w:val="21"/>
        </w:rPr>
        <w:t>查询会员卡商品用例分析</w:t>
      </w:r>
      <w:bookmarkEnd w:id="39"/>
    </w:p>
    <w:p w14:paraId="3191BC78" w14:textId="477A0B10" w:rsidR="004D34BC" w:rsidRPr="00592AA9" w:rsidRDefault="004D34BC" w:rsidP="004D34BC">
      <w:pPr>
        <w:pStyle w:val="af6"/>
        <w:ind w:firstLineChars="0" w:firstLine="0"/>
      </w:pPr>
      <w:r w:rsidRPr="000C4462">
        <w:t>简介：</w:t>
      </w:r>
      <w:r w:rsidR="00DD431D">
        <w:t>会员</w:t>
      </w:r>
      <w:r w:rsidR="00592AA9" w:rsidRPr="00592AA9">
        <w:t>查询会员卡商品用例分析</w:t>
      </w:r>
    </w:p>
    <w:p w14:paraId="3EF82195" w14:textId="77777777" w:rsidR="004D34BC" w:rsidRPr="000C4462" w:rsidRDefault="004D34BC" w:rsidP="004D34BC">
      <w:pPr>
        <w:pStyle w:val="af6"/>
        <w:ind w:firstLineChars="0" w:firstLine="0"/>
      </w:pPr>
      <w:r>
        <w:rPr>
          <w:rFonts w:hint="eastAsia"/>
        </w:rPr>
        <w:t>用例规约：</w:t>
      </w:r>
    </w:p>
    <w:tbl>
      <w:tblPr>
        <w:tblStyle w:val="afd"/>
        <w:tblW w:w="8171" w:type="dxa"/>
        <w:tblInd w:w="41" w:type="dxa"/>
        <w:tblLayout w:type="fixed"/>
        <w:tblCellMar>
          <w:top w:w="120" w:type="dxa"/>
          <w:left w:w="60" w:type="dxa"/>
          <w:bottom w:w="120" w:type="dxa"/>
          <w:right w:w="60" w:type="dxa"/>
        </w:tblCellMar>
        <w:tblLook w:val="04A0" w:firstRow="1" w:lastRow="0" w:firstColumn="1" w:lastColumn="0" w:noHBand="0" w:noVBand="1"/>
      </w:tblPr>
      <w:tblGrid>
        <w:gridCol w:w="2478"/>
        <w:gridCol w:w="5693"/>
      </w:tblGrid>
      <w:tr w:rsidR="00FD35F3" w:rsidRPr="00E475D0" w14:paraId="3EE12514" w14:textId="77777777" w:rsidTr="00592AA9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A859F6" w14:textId="5E583DBD" w:rsidR="00FD35F3" w:rsidRPr="00592AA9" w:rsidRDefault="00FD35F3" w:rsidP="00592AA9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 w:hint="eastAsia"/>
                <w:color w:val="333333"/>
                <w:sz w:val="21"/>
                <w:szCs w:val="21"/>
              </w:rPr>
              <w:t>用例编号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8FF61A" w14:textId="7A4574D1" w:rsidR="00FD35F3" w:rsidRDefault="00FD35F3" w:rsidP="00592AA9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07</w:t>
            </w:r>
          </w:p>
        </w:tc>
      </w:tr>
      <w:tr w:rsidR="00592AA9" w:rsidRPr="00E475D0" w14:paraId="343A3B2D" w14:textId="77777777" w:rsidTr="00592AA9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2D30BD" w14:textId="0F2622F1" w:rsidR="00592AA9" w:rsidRPr="00592AA9" w:rsidRDefault="00592AA9" w:rsidP="00592AA9">
            <w:pPr>
              <w:rPr>
                <w:rFonts w:hint="eastAsia"/>
                <w:sz w:val="21"/>
                <w:szCs w:val="21"/>
              </w:rPr>
            </w:pPr>
            <w:r w:rsidRPr="00592AA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用例名称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B393CE" w14:textId="2382213E" w:rsidR="00592AA9" w:rsidRPr="00592AA9" w:rsidRDefault="00DD431D" w:rsidP="00592AA9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  <w:r w:rsidR="00592AA9" w:rsidRPr="00592AA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查询会员卡商品</w:t>
            </w:r>
          </w:p>
        </w:tc>
      </w:tr>
      <w:tr w:rsidR="00592AA9" w:rsidRPr="00E475D0" w14:paraId="1299D02E" w14:textId="77777777" w:rsidTr="00592AA9">
        <w:trPr>
          <w:trHeight w:val="540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FCF235" w14:textId="66775FCE" w:rsidR="00592AA9" w:rsidRPr="00592AA9" w:rsidRDefault="00592AA9" w:rsidP="00592AA9">
            <w:pPr>
              <w:rPr>
                <w:rFonts w:hint="eastAsia"/>
                <w:sz w:val="21"/>
                <w:szCs w:val="21"/>
              </w:rPr>
            </w:pPr>
            <w:r w:rsidRPr="00592AA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lastRenderedPageBreak/>
              <w:t>执行人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E4B252" w14:textId="4CFB6A7C" w:rsidR="00592AA9" w:rsidRPr="00592AA9" w:rsidRDefault="00DD431D" w:rsidP="00592AA9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</w:p>
        </w:tc>
      </w:tr>
      <w:tr w:rsidR="00592AA9" w:rsidRPr="00E475D0" w14:paraId="53A9AEA3" w14:textId="77777777" w:rsidTr="00592AA9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D426C4" w14:textId="2225C136" w:rsidR="00592AA9" w:rsidRPr="00592AA9" w:rsidRDefault="00592AA9" w:rsidP="00592AA9">
            <w:pPr>
              <w:rPr>
                <w:rFonts w:hint="eastAsia"/>
                <w:sz w:val="21"/>
                <w:szCs w:val="21"/>
              </w:rPr>
            </w:pPr>
            <w:r w:rsidRPr="00592AA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前置条件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DFED91" w14:textId="4476678F" w:rsidR="00592AA9" w:rsidRPr="00592AA9" w:rsidRDefault="00DD431D" w:rsidP="00592AA9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  <w:r w:rsidR="00592AA9" w:rsidRPr="00592AA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进入会员卡购买页面</w:t>
            </w:r>
          </w:p>
        </w:tc>
      </w:tr>
      <w:tr w:rsidR="00592AA9" w:rsidRPr="00E475D0" w14:paraId="6D517238" w14:textId="77777777" w:rsidTr="00592AA9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9D90B0" w14:textId="15180009" w:rsidR="00592AA9" w:rsidRPr="00592AA9" w:rsidRDefault="00592AA9" w:rsidP="00592AA9">
            <w:pPr>
              <w:rPr>
                <w:rFonts w:hint="eastAsia"/>
                <w:sz w:val="21"/>
                <w:szCs w:val="21"/>
              </w:rPr>
            </w:pPr>
            <w:r w:rsidRPr="00592AA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后置条件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C471E0" w14:textId="4E22DEB4" w:rsidR="00592AA9" w:rsidRPr="00592AA9" w:rsidRDefault="00592AA9" w:rsidP="00592AA9">
            <w:pPr>
              <w:rPr>
                <w:rFonts w:hint="eastAsia"/>
                <w:sz w:val="21"/>
                <w:szCs w:val="21"/>
              </w:rPr>
            </w:pPr>
            <w:r w:rsidRPr="00592AA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系统展示会员卡商品列表及对应价格</w:t>
            </w:r>
          </w:p>
        </w:tc>
      </w:tr>
      <w:tr w:rsidR="00592AA9" w:rsidRPr="00E475D0" w14:paraId="69CD17FF" w14:textId="77777777" w:rsidTr="00592AA9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97B1FF" w14:textId="52104F99" w:rsidR="00592AA9" w:rsidRPr="00592AA9" w:rsidRDefault="00916BD1" w:rsidP="00592AA9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基本事件流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909C5C" w14:textId="3FCB6238" w:rsidR="00592AA9" w:rsidRDefault="00592AA9" w:rsidP="00592AA9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592AA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A. </w:t>
            </w:r>
            <w:r w:rsidRPr="00592AA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系统显示会员卡商品列表（次卡</w:t>
            </w:r>
            <w:r w:rsidRPr="00592AA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/</w:t>
            </w:r>
            <w:r w:rsidRPr="00592AA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时效卡）</w:t>
            </w:r>
            <w:r w:rsidRPr="00592AA9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738DE5D0" w14:textId="1224D5CE" w:rsidR="00592AA9" w:rsidRDefault="00592AA9" w:rsidP="00592AA9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592AA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B. </w:t>
            </w:r>
            <w:r w:rsidR="00DD431D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  <w:r w:rsidRPr="00592AA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按卡类型筛选或浏览</w:t>
            </w:r>
            <w:r w:rsidRPr="00592AA9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610E9191" w14:textId="77777777" w:rsidR="00592AA9" w:rsidRDefault="00592AA9" w:rsidP="00592AA9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592AA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C. </w:t>
            </w:r>
            <w:r w:rsidRPr="00592AA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系统关联</w:t>
            </w:r>
            <w:r w:rsidRPr="00592AA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592AA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Price_list</w:t>
            </w:r>
            <w:proofErr w:type="spellEnd"/>
            <w:r w:rsidRPr="00592AA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 </w:t>
            </w:r>
            <w:r w:rsidRPr="00592AA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表展示标准定价</w:t>
            </w:r>
            <w:r w:rsidRPr="00592AA9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79165BCF" w14:textId="5076CB2F" w:rsidR="00592AA9" w:rsidRPr="00592AA9" w:rsidRDefault="00592AA9" w:rsidP="00592AA9">
            <w:pPr>
              <w:rPr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592AA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D. </w:t>
            </w:r>
            <w:r w:rsidR="00DD431D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  <w:r w:rsidRPr="00592AA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查看商品详情</w:t>
            </w:r>
          </w:p>
        </w:tc>
      </w:tr>
      <w:tr w:rsidR="00592AA9" w:rsidRPr="00E475D0" w14:paraId="2DD1D972" w14:textId="77777777" w:rsidTr="00592AA9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1E7EF4" w14:textId="581B0414" w:rsidR="00592AA9" w:rsidRPr="00592AA9" w:rsidRDefault="00916BD1" w:rsidP="00592AA9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扩展事件流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998D62" w14:textId="59269EDB" w:rsidR="00592AA9" w:rsidRPr="00592AA9" w:rsidRDefault="00592AA9" w:rsidP="00592AA9">
            <w:pPr>
              <w:rPr>
                <w:rFonts w:hint="eastAsia"/>
                <w:sz w:val="21"/>
                <w:szCs w:val="21"/>
              </w:rPr>
            </w:pPr>
            <w:r w:rsidRPr="00592AA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A. </w:t>
            </w:r>
            <w:r w:rsidRPr="00592AA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系统无法检索商品信息，显示空列表或提示</w:t>
            </w:r>
          </w:p>
        </w:tc>
      </w:tr>
    </w:tbl>
    <w:p w14:paraId="4DF4590B" w14:textId="685324AF" w:rsidR="001B17D3" w:rsidRPr="006A63B0" w:rsidRDefault="001B17D3" w:rsidP="001B17D3">
      <w:pPr>
        <w:pStyle w:val="a5"/>
        <w:jc w:val="center"/>
      </w:pPr>
      <w:bookmarkStart w:id="40" w:name="_Toc234436884"/>
      <w:r>
        <w:t>表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8A17D6">
        <w:rPr>
          <w:noProof/>
        </w:rPr>
        <w:t>2.3</w:t>
      </w:r>
      <w:r>
        <w:rPr>
          <w:noProof/>
        </w:rP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2 </w:instrText>
      </w:r>
      <w:r>
        <w:fldChar w:fldCharType="separate"/>
      </w:r>
      <w:r w:rsidR="008A17D6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 w:rsidR="00DD431D">
        <w:rPr>
          <w:rFonts w:ascii="Times New Roman" w:hAnsi="Times New Roman"/>
        </w:rPr>
        <w:t>会员</w:t>
      </w:r>
      <w:r w:rsidR="006A63B0" w:rsidRPr="006A63B0">
        <w:rPr>
          <w:rFonts w:ascii="Times New Roman" w:hAnsi="Times New Roman"/>
        </w:rPr>
        <w:t>查询会员卡商品</w:t>
      </w:r>
      <w:r w:rsidRPr="006A63B0">
        <w:rPr>
          <w:rFonts w:hint="eastAsia"/>
        </w:rPr>
        <w:t>用例规约</w:t>
      </w:r>
      <w:bookmarkEnd w:id="40"/>
    </w:p>
    <w:p w14:paraId="7BB02EFF" w14:textId="77777777" w:rsidR="00151C94" w:rsidRPr="001B17D3" w:rsidRDefault="00151C94">
      <w:pPr>
        <w:rPr>
          <w:rFonts w:hint="eastAsia"/>
        </w:rPr>
      </w:pPr>
    </w:p>
    <w:p w14:paraId="3107DADC" w14:textId="6E4AA6B9" w:rsidR="00151C94" w:rsidRDefault="00DD431D">
      <w:pPr>
        <w:pStyle w:val="3"/>
        <w:rPr>
          <w:rFonts w:hint="eastAsia"/>
        </w:rPr>
      </w:pPr>
      <w:bookmarkStart w:id="41" w:name="_Toc234436838"/>
      <w:r>
        <w:rPr>
          <w:rFonts w:ascii="Times New Roman" w:hAnsi="Times New Roman" w:hint="eastAsia"/>
          <w:sz w:val="21"/>
        </w:rPr>
        <w:t>会员</w:t>
      </w:r>
      <w:r w:rsidR="00592AA9">
        <w:rPr>
          <w:rFonts w:ascii="Times New Roman" w:hAnsi="Times New Roman" w:hint="eastAsia"/>
          <w:sz w:val="21"/>
        </w:rPr>
        <w:t>购买会员卡用例分析</w:t>
      </w:r>
      <w:bookmarkEnd w:id="41"/>
    </w:p>
    <w:p w14:paraId="668FB304" w14:textId="52F5834F" w:rsidR="004D34BC" w:rsidRDefault="004D34BC" w:rsidP="004D34BC">
      <w:pPr>
        <w:pStyle w:val="af6"/>
        <w:ind w:firstLineChars="0" w:firstLine="0"/>
      </w:pPr>
      <w:r w:rsidRPr="000C4462">
        <w:t>简介：</w:t>
      </w:r>
      <w:r w:rsidR="00DD431D">
        <w:t>会员</w:t>
      </w:r>
      <w:r w:rsidR="00592AA9" w:rsidRPr="00592AA9">
        <w:t>购买会员卡并生成支付订单</w:t>
      </w:r>
      <w:r>
        <w:t>。</w:t>
      </w:r>
    </w:p>
    <w:p w14:paraId="31D3A108" w14:textId="77777777" w:rsidR="004D34BC" w:rsidRPr="000C4462" w:rsidRDefault="004D34BC" w:rsidP="004D34BC">
      <w:pPr>
        <w:pStyle w:val="af6"/>
        <w:ind w:firstLineChars="0" w:firstLine="0"/>
      </w:pPr>
      <w:r>
        <w:rPr>
          <w:rFonts w:hint="eastAsia"/>
        </w:rPr>
        <w:t>用例规约：</w:t>
      </w:r>
    </w:p>
    <w:tbl>
      <w:tblPr>
        <w:tblStyle w:val="afd"/>
        <w:tblW w:w="8171" w:type="dxa"/>
        <w:tblInd w:w="41" w:type="dxa"/>
        <w:tblLayout w:type="fixed"/>
        <w:tblCellMar>
          <w:top w:w="120" w:type="dxa"/>
          <w:left w:w="60" w:type="dxa"/>
          <w:bottom w:w="120" w:type="dxa"/>
          <w:right w:w="60" w:type="dxa"/>
        </w:tblCellMar>
        <w:tblLook w:val="04A0" w:firstRow="1" w:lastRow="0" w:firstColumn="1" w:lastColumn="0" w:noHBand="0" w:noVBand="1"/>
      </w:tblPr>
      <w:tblGrid>
        <w:gridCol w:w="2478"/>
        <w:gridCol w:w="5693"/>
      </w:tblGrid>
      <w:tr w:rsidR="00FD35F3" w:rsidRPr="00E475D0" w14:paraId="4E4F5B65" w14:textId="77777777" w:rsidTr="00592AA9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6EDBDB" w14:textId="5572224F" w:rsidR="00FD35F3" w:rsidRPr="00592AA9" w:rsidRDefault="00FD35F3" w:rsidP="00592AA9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 w:hint="eastAsia"/>
                <w:color w:val="333333"/>
                <w:sz w:val="21"/>
                <w:szCs w:val="21"/>
              </w:rPr>
              <w:t>用例编号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F54471" w14:textId="169B0AC4" w:rsidR="00FD35F3" w:rsidRDefault="00FD35F3" w:rsidP="00592AA9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08</w:t>
            </w:r>
          </w:p>
        </w:tc>
      </w:tr>
      <w:tr w:rsidR="00592AA9" w:rsidRPr="00E475D0" w14:paraId="7FC82FE4" w14:textId="77777777" w:rsidTr="00592AA9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D57E0F" w14:textId="5B5BD917" w:rsidR="00592AA9" w:rsidRPr="00592AA9" w:rsidRDefault="00592AA9" w:rsidP="00592AA9">
            <w:pPr>
              <w:rPr>
                <w:rFonts w:hint="eastAsia"/>
                <w:sz w:val="21"/>
                <w:szCs w:val="21"/>
              </w:rPr>
            </w:pPr>
            <w:r w:rsidRPr="00592AA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用例名称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51CA3B" w14:textId="41AB28AA" w:rsidR="00592AA9" w:rsidRPr="00592AA9" w:rsidRDefault="00DD431D" w:rsidP="00592AA9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  <w:r w:rsidR="00592AA9" w:rsidRPr="00592AA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购买会员卡</w:t>
            </w:r>
          </w:p>
        </w:tc>
      </w:tr>
      <w:tr w:rsidR="00592AA9" w:rsidRPr="00E475D0" w14:paraId="28FF4330" w14:textId="77777777" w:rsidTr="00592AA9">
        <w:trPr>
          <w:trHeight w:val="540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E244C6" w14:textId="140CFBDD" w:rsidR="00592AA9" w:rsidRPr="00592AA9" w:rsidRDefault="00592AA9" w:rsidP="00592AA9">
            <w:pPr>
              <w:rPr>
                <w:rFonts w:hint="eastAsia"/>
                <w:sz w:val="21"/>
                <w:szCs w:val="21"/>
              </w:rPr>
            </w:pPr>
            <w:r w:rsidRPr="00592AA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执行人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753F04" w14:textId="6A2A26D3" w:rsidR="00592AA9" w:rsidRPr="00592AA9" w:rsidRDefault="00DD431D" w:rsidP="00592AA9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</w:p>
        </w:tc>
      </w:tr>
      <w:tr w:rsidR="00592AA9" w:rsidRPr="00E475D0" w14:paraId="79619F5B" w14:textId="77777777" w:rsidTr="00592AA9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C14DE5" w14:textId="69A0FA52" w:rsidR="00592AA9" w:rsidRPr="00592AA9" w:rsidRDefault="00592AA9" w:rsidP="00592AA9">
            <w:pPr>
              <w:rPr>
                <w:rFonts w:hint="eastAsia"/>
                <w:sz w:val="21"/>
                <w:szCs w:val="21"/>
              </w:rPr>
            </w:pPr>
            <w:r w:rsidRPr="00592AA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前置条件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D632A5" w14:textId="69878710" w:rsidR="00592AA9" w:rsidRPr="00592AA9" w:rsidRDefault="00592AA9" w:rsidP="00592AA9">
            <w:pPr>
              <w:rPr>
                <w:rFonts w:hint="eastAsia"/>
                <w:sz w:val="21"/>
                <w:szCs w:val="21"/>
              </w:rPr>
            </w:pPr>
            <w:r w:rsidRPr="00592AA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以</w:t>
            </w:r>
            <w:r w:rsidR="00DD431D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  <w:r w:rsidRPr="00592AA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身份登录系统成功</w:t>
            </w:r>
          </w:p>
        </w:tc>
      </w:tr>
      <w:tr w:rsidR="00592AA9" w:rsidRPr="00E475D0" w14:paraId="222AFE2F" w14:textId="77777777" w:rsidTr="00592AA9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2B67D6" w14:textId="6A145319" w:rsidR="00592AA9" w:rsidRPr="00592AA9" w:rsidRDefault="00592AA9" w:rsidP="00592AA9">
            <w:pPr>
              <w:rPr>
                <w:rFonts w:hint="eastAsia"/>
                <w:sz w:val="21"/>
                <w:szCs w:val="21"/>
              </w:rPr>
            </w:pPr>
            <w:r w:rsidRPr="00592AA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后置条件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3B474B" w14:textId="23DA7AAB" w:rsidR="00592AA9" w:rsidRPr="00592AA9" w:rsidRDefault="00592AA9" w:rsidP="00592AA9">
            <w:pPr>
              <w:rPr>
                <w:rFonts w:hint="eastAsia"/>
                <w:sz w:val="21"/>
                <w:szCs w:val="21"/>
              </w:rPr>
            </w:pPr>
            <w:r w:rsidRPr="00592AA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生成支付订单，支付成功后发放会员卡</w:t>
            </w:r>
          </w:p>
        </w:tc>
      </w:tr>
      <w:tr w:rsidR="00592AA9" w:rsidRPr="00E475D0" w14:paraId="10CEE036" w14:textId="77777777" w:rsidTr="00592AA9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66272A" w14:textId="3259C0CD" w:rsidR="00592AA9" w:rsidRPr="00592AA9" w:rsidRDefault="00916BD1" w:rsidP="00592AA9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基本事件流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26D70B" w14:textId="5690B52A" w:rsidR="00592AA9" w:rsidRDefault="00592AA9" w:rsidP="00592AA9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592AA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A. </w:t>
            </w:r>
            <w:r w:rsidR="00DD431D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  <w:r w:rsidRPr="00592AA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选择会员卡商品并确认购买</w:t>
            </w:r>
            <w:r w:rsidRPr="00592AA9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0837646B" w14:textId="24BBB0F9" w:rsidR="00592AA9" w:rsidRDefault="00592AA9" w:rsidP="00592AA9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592AA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B. </w:t>
            </w:r>
            <w:r w:rsidR="00DD431D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  <w:r w:rsidRPr="00592AA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可选择优惠券抵扣（可选）</w:t>
            </w:r>
            <w:r w:rsidRPr="00592AA9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2F591A43" w14:textId="77777777" w:rsidR="00592AA9" w:rsidRDefault="00592AA9" w:rsidP="00592AA9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592AA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C. </w:t>
            </w:r>
            <w:r w:rsidRPr="00592AA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系统生成</w:t>
            </w:r>
            <w:r w:rsidRPr="00592AA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592AA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Payment_order</w:t>
            </w:r>
            <w:proofErr w:type="spellEnd"/>
            <w:r w:rsidRPr="00592AA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 </w:t>
            </w:r>
            <w:r w:rsidRPr="00592AA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及</w:t>
            </w:r>
            <w:r w:rsidRPr="00592AA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592AA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Payment_detail</w:t>
            </w:r>
            <w:proofErr w:type="spellEnd"/>
            <w:r w:rsidRPr="00592AA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 </w:t>
            </w:r>
            <w:r w:rsidRPr="00592AA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记录</w:t>
            </w:r>
            <w:r w:rsidRPr="00592AA9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4BDA4D28" w14:textId="26A129DF" w:rsidR="00592AA9" w:rsidRPr="00592AA9" w:rsidRDefault="00592AA9" w:rsidP="00592AA9">
            <w:pPr>
              <w:rPr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592AA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D. </w:t>
            </w:r>
            <w:r w:rsidR="00DD431D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  <w:r w:rsidRPr="00592AA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完成支付后，系统创建</w:t>
            </w:r>
            <w:r w:rsidRPr="00592AA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592AA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MembershipCard</w:t>
            </w:r>
            <w:proofErr w:type="spellEnd"/>
            <w:r w:rsidRPr="00592AA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 </w:t>
            </w:r>
            <w:r w:rsidRPr="00592AA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记录并关联会员</w:t>
            </w:r>
          </w:p>
        </w:tc>
      </w:tr>
      <w:tr w:rsidR="00592AA9" w:rsidRPr="00E475D0" w14:paraId="7333E92F" w14:textId="77777777" w:rsidTr="00592AA9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7C2193" w14:textId="653E55F6" w:rsidR="00592AA9" w:rsidRPr="00592AA9" w:rsidRDefault="00916BD1" w:rsidP="00592AA9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扩展事件流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1C92AD" w14:textId="11DE79C5" w:rsidR="00592AA9" w:rsidRPr="00592AA9" w:rsidRDefault="00592AA9" w:rsidP="00592AA9">
            <w:pPr>
              <w:rPr>
                <w:rFonts w:ascii="Open Sans" w:hAnsi="Open Sans" w:cs="Open Sans"/>
                <w:color w:val="333333"/>
                <w:sz w:val="21"/>
                <w:szCs w:val="21"/>
              </w:rPr>
            </w:pPr>
            <w:r w:rsidRPr="00592AA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A.</w:t>
            </w:r>
            <w:r>
              <w:rPr>
                <w:rStyle w:val="md-plain"/>
                <w:rFonts w:ascii="Open Sans" w:hAnsi="Open Sans" w:cs="Open Sans" w:hint="eastAsia"/>
                <w:color w:val="333333"/>
                <w:sz w:val="21"/>
                <w:szCs w:val="21"/>
              </w:rPr>
              <w:t xml:space="preserve"> </w:t>
            </w:r>
            <w:r w:rsidRPr="00592AA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支付失败，订单状态标记为待支付</w:t>
            </w:r>
            <w:r w:rsidRPr="00592AA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/</w:t>
            </w:r>
            <w:r w:rsidRPr="00592AA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已取消</w:t>
            </w:r>
          </w:p>
        </w:tc>
      </w:tr>
    </w:tbl>
    <w:p w14:paraId="3208DE0D" w14:textId="125E9662" w:rsidR="001B17D3" w:rsidRPr="006A63B0" w:rsidRDefault="001B17D3" w:rsidP="001B17D3">
      <w:pPr>
        <w:pStyle w:val="a5"/>
        <w:jc w:val="center"/>
      </w:pPr>
      <w:bookmarkStart w:id="42" w:name="_Toc234436885"/>
      <w:r>
        <w:t>表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8A17D6">
        <w:rPr>
          <w:noProof/>
        </w:rPr>
        <w:t>2.3</w:t>
      </w:r>
      <w:r>
        <w:rPr>
          <w:noProof/>
        </w:rP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2 </w:instrText>
      </w:r>
      <w:r>
        <w:fldChar w:fldCharType="separate"/>
      </w:r>
      <w:r w:rsidR="008A17D6">
        <w:rPr>
          <w:noProof/>
        </w:rPr>
        <w:t>2</w:t>
      </w:r>
      <w:r>
        <w:fldChar w:fldCharType="end"/>
      </w:r>
      <w:r w:rsidRPr="006A63B0">
        <w:rPr>
          <w:rFonts w:hint="eastAsia"/>
        </w:rPr>
        <w:t xml:space="preserve"> </w:t>
      </w:r>
      <w:r w:rsidR="00DD431D">
        <w:rPr>
          <w:rFonts w:ascii="Times New Roman" w:hAnsi="Times New Roman" w:hint="eastAsia"/>
        </w:rPr>
        <w:t>会员</w:t>
      </w:r>
      <w:r w:rsidR="006A63B0" w:rsidRPr="006A63B0">
        <w:rPr>
          <w:rFonts w:ascii="Times New Roman" w:hAnsi="Times New Roman" w:hint="eastAsia"/>
        </w:rPr>
        <w:t>购买会员卡</w:t>
      </w:r>
      <w:r w:rsidRPr="006A63B0">
        <w:rPr>
          <w:rFonts w:hint="eastAsia"/>
        </w:rPr>
        <w:t>用例规约</w:t>
      </w:r>
      <w:bookmarkEnd w:id="42"/>
    </w:p>
    <w:p w14:paraId="70554795" w14:textId="77777777" w:rsidR="00151C94" w:rsidRPr="001B17D3" w:rsidRDefault="00151C94">
      <w:pPr>
        <w:rPr>
          <w:rFonts w:hint="eastAsia"/>
        </w:rPr>
      </w:pPr>
    </w:p>
    <w:p w14:paraId="12A81046" w14:textId="56074BDD" w:rsidR="00151C94" w:rsidRDefault="004F07E5">
      <w:pPr>
        <w:pStyle w:val="3"/>
        <w:rPr>
          <w:rFonts w:hint="eastAsia"/>
        </w:rPr>
      </w:pPr>
      <w:bookmarkStart w:id="43" w:name="_Toc234436839"/>
      <w:r>
        <w:rPr>
          <w:rFonts w:ascii="Times New Roman" w:hAnsi="Times New Roman" w:hint="eastAsia"/>
          <w:sz w:val="21"/>
        </w:rPr>
        <w:lastRenderedPageBreak/>
        <w:t>员工管理会员卡商品用例分析</w:t>
      </w:r>
      <w:bookmarkEnd w:id="43"/>
    </w:p>
    <w:p w14:paraId="2985B752" w14:textId="108C4E4A" w:rsidR="004D34BC" w:rsidRDefault="004D34BC" w:rsidP="004D34BC">
      <w:pPr>
        <w:pStyle w:val="af6"/>
        <w:ind w:firstLineChars="0" w:firstLine="0"/>
      </w:pPr>
      <w:r w:rsidRPr="000C4462">
        <w:t>简介：</w:t>
      </w:r>
      <w:r w:rsidR="004F07E5" w:rsidRPr="004F07E5">
        <w:t>员工维护会员卡商品类型及上架信息。</w:t>
      </w:r>
    </w:p>
    <w:p w14:paraId="09D69963" w14:textId="77777777" w:rsidR="004D34BC" w:rsidRPr="000C4462" w:rsidRDefault="004D34BC" w:rsidP="004D34BC">
      <w:pPr>
        <w:pStyle w:val="af6"/>
        <w:ind w:firstLineChars="0" w:firstLine="0"/>
      </w:pPr>
      <w:r>
        <w:rPr>
          <w:rFonts w:hint="eastAsia"/>
        </w:rPr>
        <w:t>用例规约：</w:t>
      </w:r>
    </w:p>
    <w:tbl>
      <w:tblPr>
        <w:tblStyle w:val="afd"/>
        <w:tblW w:w="8171" w:type="dxa"/>
        <w:tblInd w:w="41" w:type="dxa"/>
        <w:tblLayout w:type="fixed"/>
        <w:tblCellMar>
          <w:top w:w="120" w:type="dxa"/>
          <w:left w:w="60" w:type="dxa"/>
          <w:bottom w:w="120" w:type="dxa"/>
          <w:right w:w="60" w:type="dxa"/>
        </w:tblCellMar>
        <w:tblLook w:val="04A0" w:firstRow="1" w:lastRow="0" w:firstColumn="1" w:lastColumn="0" w:noHBand="0" w:noVBand="1"/>
      </w:tblPr>
      <w:tblGrid>
        <w:gridCol w:w="2478"/>
        <w:gridCol w:w="5693"/>
      </w:tblGrid>
      <w:tr w:rsidR="00FD35F3" w:rsidRPr="00E475D0" w14:paraId="33A0D77C" w14:textId="77777777" w:rsidTr="00F10593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1330E8" w14:textId="3C777030" w:rsidR="00FD35F3" w:rsidRPr="004F07E5" w:rsidRDefault="00FD35F3" w:rsidP="004F07E5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 w:hint="eastAsia"/>
                <w:color w:val="333333"/>
                <w:sz w:val="21"/>
                <w:szCs w:val="21"/>
              </w:rPr>
              <w:t>用例编号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47F579" w14:textId="4D17A77F" w:rsidR="00FD35F3" w:rsidRPr="004F07E5" w:rsidRDefault="00FD35F3" w:rsidP="004F07E5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09</w:t>
            </w:r>
          </w:p>
        </w:tc>
      </w:tr>
      <w:tr w:rsidR="004F07E5" w:rsidRPr="00E475D0" w14:paraId="17212E8E" w14:textId="77777777" w:rsidTr="00F10593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C72137" w14:textId="01A4A11B" w:rsidR="004F07E5" w:rsidRPr="004F07E5" w:rsidRDefault="004F07E5" w:rsidP="004F07E5">
            <w:pPr>
              <w:rPr>
                <w:rFonts w:hint="eastAsia"/>
                <w:sz w:val="21"/>
                <w:szCs w:val="21"/>
              </w:rPr>
            </w:pPr>
            <w:r w:rsidRPr="004F07E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用例名称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5201F0" w14:textId="61E2BFF7" w:rsidR="004F07E5" w:rsidRPr="004F07E5" w:rsidRDefault="004F07E5" w:rsidP="004F07E5">
            <w:pPr>
              <w:rPr>
                <w:rFonts w:hint="eastAsia"/>
                <w:sz w:val="21"/>
                <w:szCs w:val="21"/>
              </w:rPr>
            </w:pPr>
            <w:r w:rsidRPr="004F07E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员工管理会员卡商品</w:t>
            </w:r>
          </w:p>
        </w:tc>
      </w:tr>
      <w:tr w:rsidR="004F07E5" w:rsidRPr="00E475D0" w14:paraId="10A3CB29" w14:textId="77777777" w:rsidTr="00F10593">
        <w:trPr>
          <w:trHeight w:val="540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03B34F" w14:textId="28CF2385" w:rsidR="004F07E5" w:rsidRPr="004F07E5" w:rsidRDefault="004F07E5" w:rsidP="004F07E5">
            <w:pPr>
              <w:rPr>
                <w:rFonts w:hint="eastAsia"/>
                <w:sz w:val="21"/>
                <w:szCs w:val="21"/>
              </w:rPr>
            </w:pPr>
            <w:r w:rsidRPr="004F07E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执行人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02C09A" w14:textId="632E6C5D" w:rsidR="004F07E5" w:rsidRPr="004F07E5" w:rsidRDefault="004F07E5" w:rsidP="004F07E5">
            <w:pPr>
              <w:rPr>
                <w:rFonts w:hint="eastAsia"/>
                <w:sz w:val="21"/>
                <w:szCs w:val="21"/>
              </w:rPr>
            </w:pPr>
            <w:r w:rsidRPr="004F07E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员工</w:t>
            </w:r>
          </w:p>
        </w:tc>
      </w:tr>
      <w:tr w:rsidR="004F07E5" w:rsidRPr="00E475D0" w14:paraId="2CF0E20D" w14:textId="77777777" w:rsidTr="00F10593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B59711" w14:textId="29967DC3" w:rsidR="004F07E5" w:rsidRPr="004F07E5" w:rsidRDefault="004F07E5" w:rsidP="004F07E5">
            <w:pPr>
              <w:rPr>
                <w:rFonts w:hint="eastAsia"/>
                <w:sz w:val="21"/>
                <w:szCs w:val="21"/>
              </w:rPr>
            </w:pPr>
            <w:r w:rsidRPr="004F07E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前置条件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7169B4" w14:textId="37FD8864" w:rsidR="004F07E5" w:rsidRPr="004F07E5" w:rsidRDefault="004F07E5" w:rsidP="004F07E5">
            <w:pPr>
              <w:rPr>
                <w:rFonts w:hint="eastAsia"/>
                <w:sz w:val="21"/>
                <w:szCs w:val="21"/>
              </w:rPr>
            </w:pPr>
            <w:r w:rsidRPr="004F07E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以员工身份登录系统成功，进入会员卡商品管理页面</w:t>
            </w:r>
          </w:p>
        </w:tc>
      </w:tr>
      <w:tr w:rsidR="004F07E5" w:rsidRPr="00E475D0" w14:paraId="053470BD" w14:textId="77777777" w:rsidTr="00F10593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1CE763" w14:textId="2F2163AD" w:rsidR="004F07E5" w:rsidRPr="004F07E5" w:rsidRDefault="004F07E5" w:rsidP="004F07E5">
            <w:pPr>
              <w:rPr>
                <w:rFonts w:hint="eastAsia"/>
                <w:sz w:val="21"/>
                <w:szCs w:val="21"/>
              </w:rPr>
            </w:pPr>
            <w:r w:rsidRPr="004F07E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后置条件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E5928F" w14:textId="3D5F2113" w:rsidR="004F07E5" w:rsidRPr="004F07E5" w:rsidRDefault="004F07E5" w:rsidP="004F07E5">
            <w:pPr>
              <w:rPr>
                <w:rFonts w:hint="eastAsia"/>
                <w:sz w:val="21"/>
                <w:szCs w:val="21"/>
              </w:rPr>
            </w:pPr>
            <w:r w:rsidRPr="004F07E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会员卡商品信息更新成功</w:t>
            </w:r>
          </w:p>
        </w:tc>
      </w:tr>
      <w:tr w:rsidR="004F07E5" w:rsidRPr="00E475D0" w14:paraId="25158EA8" w14:textId="77777777" w:rsidTr="00F10593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D5AEA5" w14:textId="7C85DC18" w:rsidR="004F07E5" w:rsidRPr="004F07E5" w:rsidRDefault="00916BD1" w:rsidP="004F07E5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基本事件流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E8D0E2" w14:textId="77777777" w:rsidR="004F07E5" w:rsidRDefault="004F07E5" w:rsidP="004F07E5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4F07E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A. </w:t>
            </w:r>
            <w:r w:rsidRPr="004F07E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系统显示</w:t>
            </w:r>
            <w:r w:rsidRPr="004F07E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F07E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CardProduct</w:t>
            </w:r>
            <w:proofErr w:type="spellEnd"/>
            <w:r w:rsidRPr="004F07E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 </w:t>
            </w:r>
            <w:r w:rsidRPr="004F07E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列表</w:t>
            </w:r>
            <w:r w:rsidRPr="004F07E5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6EA28CC6" w14:textId="77777777" w:rsidR="004F07E5" w:rsidRDefault="004F07E5" w:rsidP="004F07E5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4F07E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B. </w:t>
            </w:r>
            <w:r w:rsidRPr="004F07E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员工新增、修改或下架会员卡商品</w:t>
            </w:r>
            <w:r w:rsidRPr="004F07E5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1E649CB9" w14:textId="77777777" w:rsidR="004F07E5" w:rsidRDefault="004F07E5" w:rsidP="004F07E5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4F07E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C. </w:t>
            </w:r>
            <w:r w:rsidRPr="004F07E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员工关联维护</w:t>
            </w:r>
            <w:r w:rsidRPr="004F07E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F07E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Price_list</w:t>
            </w:r>
            <w:proofErr w:type="spellEnd"/>
            <w:r w:rsidRPr="004F07E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 </w:t>
            </w:r>
            <w:r w:rsidRPr="004F07E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中的标准定价</w:t>
            </w:r>
            <w:r w:rsidRPr="004F07E5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4924D53E" w14:textId="6CFF6F7A" w:rsidR="004F07E5" w:rsidRPr="004F07E5" w:rsidRDefault="004F07E5" w:rsidP="004F07E5">
            <w:pPr>
              <w:rPr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4F07E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D. </w:t>
            </w:r>
            <w:r w:rsidRPr="004F07E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系统保存至数据库</w:t>
            </w:r>
          </w:p>
        </w:tc>
      </w:tr>
      <w:tr w:rsidR="004F07E5" w:rsidRPr="00E475D0" w14:paraId="5796EC61" w14:textId="77777777" w:rsidTr="00F10593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0E826C" w14:textId="4E3615F0" w:rsidR="004F07E5" w:rsidRPr="004F07E5" w:rsidRDefault="00916BD1" w:rsidP="004F07E5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扩展事件流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67578F" w14:textId="082AD518" w:rsidR="004F07E5" w:rsidRPr="004F07E5" w:rsidRDefault="004F07E5" w:rsidP="004F07E5">
            <w:pPr>
              <w:rPr>
                <w:rFonts w:hint="eastAsia"/>
                <w:sz w:val="21"/>
                <w:szCs w:val="21"/>
              </w:rPr>
            </w:pPr>
            <w:r w:rsidRPr="004F07E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A. </w:t>
            </w:r>
            <w:r w:rsidR="00F10593" w:rsidRPr="00F10593">
              <w:rPr>
                <w:rFonts w:ascii="Open Sans" w:hAnsi="Open Sans" w:cs="Open Sans"/>
                <w:color w:val="333333"/>
                <w:sz w:val="21"/>
                <w:szCs w:val="21"/>
              </w:rPr>
              <w:t>填写会员卡商品信息存在非法值</w:t>
            </w:r>
            <w:r w:rsidR="00F10593">
              <w:rPr>
                <w:rFonts w:ascii="Open Sans" w:hAnsi="Open Sans" w:cs="Open Sans" w:hint="eastAsia"/>
                <w:color w:val="333333"/>
                <w:sz w:val="21"/>
                <w:szCs w:val="21"/>
              </w:rPr>
              <w:t>，禁止提交保存</w:t>
            </w:r>
          </w:p>
        </w:tc>
      </w:tr>
    </w:tbl>
    <w:p w14:paraId="193B7782" w14:textId="54A7DE18" w:rsidR="001B17D3" w:rsidRPr="006A63B0" w:rsidRDefault="001B17D3" w:rsidP="001B17D3">
      <w:pPr>
        <w:pStyle w:val="a5"/>
        <w:jc w:val="center"/>
      </w:pPr>
      <w:bookmarkStart w:id="44" w:name="_Toc234436886"/>
      <w:r>
        <w:t>表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8A17D6">
        <w:rPr>
          <w:noProof/>
        </w:rPr>
        <w:t>2.3</w:t>
      </w:r>
      <w:r>
        <w:rPr>
          <w:noProof/>
        </w:rP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2 </w:instrText>
      </w:r>
      <w:r>
        <w:fldChar w:fldCharType="separate"/>
      </w:r>
      <w:r w:rsidR="008A17D6"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 w:rsidR="006A63B0" w:rsidRPr="006A63B0">
        <w:rPr>
          <w:rFonts w:ascii="Times New Roman" w:hAnsi="Times New Roman" w:hint="eastAsia"/>
        </w:rPr>
        <w:t>员工管理会员卡商品</w:t>
      </w:r>
      <w:r w:rsidRPr="006A63B0">
        <w:rPr>
          <w:rFonts w:hint="eastAsia"/>
        </w:rPr>
        <w:t>用例规约</w:t>
      </w:r>
      <w:bookmarkEnd w:id="44"/>
    </w:p>
    <w:p w14:paraId="785593EA" w14:textId="77777777" w:rsidR="00151C94" w:rsidRPr="001B17D3" w:rsidRDefault="00151C94">
      <w:pPr>
        <w:rPr>
          <w:rFonts w:hint="eastAsia"/>
        </w:rPr>
      </w:pPr>
    </w:p>
    <w:p w14:paraId="061870CC" w14:textId="786541EB" w:rsidR="00151C94" w:rsidRDefault="006B7C6F">
      <w:pPr>
        <w:pStyle w:val="2"/>
      </w:pPr>
      <w:bookmarkStart w:id="45" w:name="_Toc234436840"/>
      <w:r w:rsidRPr="006B7C6F">
        <w:rPr>
          <w:rFonts w:ascii="Times New Roman" w:hAnsi="Times New Roman"/>
        </w:rPr>
        <w:t>入场与场馆容量用例包分析</w:t>
      </w:r>
      <w:bookmarkEnd w:id="45"/>
    </w:p>
    <w:p w14:paraId="2E9658CE" w14:textId="45453C13" w:rsidR="004F00AA" w:rsidRDefault="00A434B1" w:rsidP="00A434B1">
      <w:pPr>
        <w:pStyle w:val="af6"/>
        <w:jc w:val="center"/>
      </w:pPr>
      <w:r>
        <w:rPr>
          <w:noProof/>
        </w:rPr>
        <w:drawing>
          <wp:inline distT="0" distB="0" distL="0" distR="0" wp14:anchorId="0725D084" wp14:editId="6123EB32">
            <wp:extent cx="2722820" cy="2921000"/>
            <wp:effectExtent l="0" t="0" r="1905" b="0"/>
            <wp:docPr id="57685745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5867" cy="2924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D1718" w14:textId="440D41B1" w:rsidR="00015AE6" w:rsidRDefault="00015AE6" w:rsidP="00015AE6">
      <w:pPr>
        <w:pStyle w:val="a5"/>
        <w:jc w:val="center"/>
        <w:rPr>
          <w:rFonts w:eastAsia="宋体"/>
        </w:rPr>
      </w:pPr>
      <w:bookmarkStart w:id="46" w:name="_Toc234436872"/>
      <w:r>
        <w:t>图</w:t>
      </w:r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 w:rsidR="008A17D6">
        <w:rPr>
          <w:noProof/>
        </w:rPr>
        <w:t>2</w:t>
      </w:r>
      <w:r>
        <w:rPr>
          <w:noProof/>
        </w:rP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\s 1 </w:instrText>
      </w:r>
      <w:r>
        <w:fldChar w:fldCharType="separate"/>
      </w:r>
      <w:r w:rsidR="008A17D6">
        <w:rPr>
          <w:noProof/>
        </w:rPr>
        <w:t>4</w:t>
      </w:r>
      <w:r>
        <w:fldChar w:fldCharType="end"/>
      </w:r>
      <w:r>
        <w:rPr>
          <w:rFonts w:hint="eastAsia"/>
        </w:rPr>
        <w:t xml:space="preserve"> </w:t>
      </w:r>
      <w:r w:rsidR="009F7127" w:rsidRPr="006B7C6F">
        <w:rPr>
          <w:rFonts w:ascii="Times New Roman" w:hAnsi="Times New Roman"/>
        </w:rPr>
        <w:t>入场与场馆容量</w:t>
      </w:r>
      <w:r>
        <w:rPr>
          <w:rFonts w:hint="eastAsia"/>
        </w:rPr>
        <w:t>用例图</w:t>
      </w:r>
      <w:bookmarkEnd w:id="46"/>
    </w:p>
    <w:p w14:paraId="4662E1E5" w14:textId="77777777" w:rsidR="006B7C6F" w:rsidRDefault="006B7C6F" w:rsidP="006B7C6F">
      <w:pPr>
        <w:pStyle w:val="af6"/>
        <w:ind w:firstLineChars="0" w:firstLine="0"/>
      </w:pPr>
    </w:p>
    <w:p w14:paraId="48D9DA19" w14:textId="581587A0" w:rsidR="00151C94" w:rsidRPr="006B7C6F" w:rsidRDefault="00DD431D" w:rsidP="006B7C6F">
      <w:pPr>
        <w:pStyle w:val="3"/>
        <w:rPr>
          <w:rFonts w:ascii="Times New Roman" w:hAnsi="Times New Roman"/>
          <w:sz w:val="21"/>
        </w:rPr>
      </w:pPr>
      <w:bookmarkStart w:id="47" w:name="_Toc234436841"/>
      <w:r>
        <w:rPr>
          <w:rFonts w:ascii="Times New Roman" w:hAnsi="Times New Roman"/>
          <w:sz w:val="21"/>
        </w:rPr>
        <w:lastRenderedPageBreak/>
        <w:t>会员</w:t>
      </w:r>
      <w:r w:rsidR="006B7C6F" w:rsidRPr="006B7C6F">
        <w:rPr>
          <w:rFonts w:ascii="Times New Roman" w:hAnsi="Times New Roman"/>
          <w:sz w:val="21"/>
        </w:rPr>
        <w:t>刷卡入场和退场用例分析</w:t>
      </w:r>
      <w:bookmarkEnd w:id="47"/>
    </w:p>
    <w:p w14:paraId="10B96769" w14:textId="58638281" w:rsidR="004D34BC" w:rsidRDefault="004D34BC" w:rsidP="004D34BC">
      <w:pPr>
        <w:pStyle w:val="af6"/>
        <w:ind w:firstLineChars="0" w:firstLine="0"/>
      </w:pPr>
      <w:r w:rsidRPr="000C4462">
        <w:t>简介：</w:t>
      </w:r>
      <w:r w:rsidR="00DD431D">
        <w:t>会员</w:t>
      </w:r>
      <w:r w:rsidR="006B7C6F">
        <w:rPr>
          <w:rFonts w:hint="eastAsia"/>
        </w:rPr>
        <w:t>刷卡进入或离开场馆，系统记录出入流水</w:t>
      </w:r>
      <w:r>
        <w:t>。</w:t>
      </w:r>
    </w:p>
    <w:p w14:paraId="33C0E51C" w14:textId="77777777" w:rsidR="004D34BC" w:rsidRPr="000C4462" w:rsidRDefault="004D34BC" w:rsidP="004D34BC">
      <w:pPr>
        <w:pStyle w:val="af6"/>
        <w:ind w:firstLineChars="0" w:firstLine="0"/>
      </w:pPr>
      <w:r>
        <w:rPr>
          <w:rFonts w:hint="eastAsia"/>
        </w:rPr>
        <w:t>用例规约：</w:t>
      </w:r>
    </w:p>
    <w:tbl>
      <w:tblPr>
        <w:tblStyle w:val="afd"/>
        <w:tblW w:w="8171" w:type="dxa"/>
        <w:tblInd w:w="41" w:type="dxa"/>
        <w:tblLayout w:type="fixed"/>
        <w:tblCellMar>
          <w:top w:w="120" w:type="dxa"/>
          <w:left w:w="60" w:type="dxa"/>
          <w:bottom w:w="120" w:type="dxa"/>
          <w:right w:w="60" w:type="dxa"/>
        </w:tblCellMar>
        <w:tblLook w:val="04A0" w:firstRow="1" w:lastRow="0" w:firstColumn="1" w:lastColumn="0" w:noHBand="0" w:noVBand="1"/>
      </w:tblPr>
      <w:tblGrid>
        <w:gridCol w:w="2478"/>
        <w:gridCol w:w="5693"/>
      </w:tblGrid>
      <w:tr w:rsidR="00FD35F3" w:rsidRPr="00E475D0" w14:paraId="51A97A6F" w14:textId="77777777" w:rsidTr="006B7C6F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C5A675" w14:textId="6DCAD98D" w:rsidR="00FD35F3" w:rsidRPr="006B7C6F" w:rsidRDefault="00FD35F3" w:rsidP="006B7C6F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 w:hint="eastAsia"/>
                <w:color w:val="333333"/>
                <w:sz w:val="21"/>
                <w:szCs w:val="21"/>
              </w:rPr>
              <w:t>用例编号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8FAB3F" w14:textId="1A08DF46" w:rsidR="00FD35F3" w:rsidRDefault="00FD35F3" w:rsidP="006B7C6F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10</w:t>
            </w:r>
          </w:p>
        </w:tc>
      </w:tr>
      <w:tr w:rsidR="006B7C6F" w:rsidRPr="00E475D0" w14:paraId="76869517" w14:textId="77777777" w:rsidTr="006B7C6F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224555" w14:textId="2A68A3CC" w:rsidR="006B7C6F" w:rsidRPr="006B7C6F" w:rsidRDefault="006B7C6F" w:rsidP="006B7C6F">
            <w:pPr>
              <w:rPr>
                <w:rFonts w:hint="eastAsia"/>
                <w:sz w:val="21"/>
                <w:szCs w:val="21"/>
              </w:rPr>
            </w:pPr>
            <w:r w:rsidRPr="006B7C6F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用例名称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CA7F68" w14:textId="17A234BF" w:rsidR="006B7C6F" w:rsidRPr="006B7C6F" w:rsidRDefault="00DD431D" w:rsidP="006B7C6F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  <w:r w:rsidR="006B7C6F" w:rsidRPr="006B7C6F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刷卡入场和退场</w:t>
            </w:r>
          </w:p>
        </w:tc>
      </w:tr>
      <w:tr w:rsidR="006B7C6F" w:rsidRPr="00E475D0" w14:paraId="03408746" w14:textId="77777777" w:rsidTr="006B7C6F">
        <w:trPr>
          <w:trHeight w:val="540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128B2B" w14:textId="24641901" w:rsidR="006B7C6F" w:rsidRPr="006B7C6F" w:rsidRDefault="006B7C6F" w:rsidP="006B7C6F">
            <w:pPr>
              <w:rPr>
                <w:rFonts w:hint="eastAsia"/>
                <w:sz w:val="21"/>
                <w:szCs w:val="21"/>
              </w:rPr>
            </w:pPr>
            <w:r w:rsidRPr="006B7C6F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执行人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71B52D" w14:textId="3854B45A" w:rsidR="006B7C6F" w:rsidRPr="006B7C6F" w:rsidRDefault="00DD431D" w:rsidP="006B7C6F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</w:p>
        </w:tc>
      </w:tr>
      <w:tr w:rsidR="006B7C6F" w:rsidRPr="00E475D0" w14:paraId="378E1106" w14:textId="77777777" w:rsidTr="006B7C6F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9228B9" w14:textId="58FF18F3" w:rsidR="006B7C6F" w:rsidRPr="006B7C6F" w:rsidRDefault="006B7C6F" w:rsidP="006B7C6F">
            <w:pPr>
              <w:rPr>
                <w:rFonts w:hint="eastAsia"/>
                <w:sz w:val="21"/>
                <w:szCs w:val="21"/>
              </w:rPr>
            </w:pPr>
            <w:r w:rsidRPr="006B7C6F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前置条件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312610" w14:textId="6A3DFE10" w:rsidR="006B7C6F" w:rsidRPr="006B7C6F" w:rsidRDefault="00DD431D" w:rsidP="006B7C6F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  <w:r w:rsidR="006B7C6F" w:rsidRPr="006B7C6F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持有有效会员卡，处于正常会员状态</w:t>
            </w:r>
          </w:p>
        </w:tc>
      </w:tr>
      <w:tr w:rsidR="006B7C6F" w:rsidRPr="00E475D0" w14:paraId="0FAD10FD" w14:textId="77777777" w:rsidTr="006B7C6F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2FEB85" w14:textId="106D9518" w:rsidR="006B7C6F" w:rsidRPr="006B7C6F" w:rsidRDefault="006B7C6F" w:rsidP="006B7C6F">
            <w:pPr>
              <w:rPr>
                <w:rFonts w:hint="eastAsia"/>
                <w:sz w:val="21"/>
                <w:szCs w:val="21"/>
              </w:rPr>
            </w:pPr>
            <w:r w:rsidRPr="006B7C6F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后置条件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6B2D14" w14:textId="54E8421A" w:rsidR="006B7C6F" w:rsidRPr="006B7C6F" w:rsidRDefault="006B7C6F" w:rsidP="006B7C6F">
            <w:pPr>
              <w:rPr>
                <w:rFonts w:hint="eastAsia"/>
                <w:sz w:val="21"/>
                <w:szCs w:val="21"/>
              </w:rPr>
            </w:pPr>
            <w:r w:rsidRPr="006B7C6F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生成</w:t>
            </w:r>
            <w:r w:rsidRPr="006B7C6F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6B7C6F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CheckInOut</w:t>
            </w:r>
            <w:proofErr w:type="spellEnd"/>
            <w:r w:rsidRPr="006B7C6F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 </w:t>
            </w:r>
            <w:r w:rsidRPr="006B7C6F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记录，更新</w:t>
            </w:r>
            <w:r w:rsidRPr="006B7C6F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 Venue </w:t>
            </w:r>
            <w:r w:rsidRPr="006B7C6F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实时在馆人数</w:t>
            </w:r>
          </w:p>
        </w:tc>
      </w:tr>
      <w:tr w:rsidR="006B7C6F" w:rsidRPr="00E475D0" w14:paraId="79F268D0" w14:textId="77777777" w:rsidTr="006B7C6F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7180A4" w14:textId="220B31F8" w:rsidR="006B7C6F" w:rsidRPr="006B7C6F" w:rsidRDefault="00916BD1" w:rsidP="006B7C6F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基本事件流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30C082" w14:textId="66DCCB13" w:rsidR="006B7C6F" w:rsidRDefault="006B7C6F" w:rsidP="006B7C6F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6B7C6F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A. </w:t>
            </w:r>
            <w:r w:rsidR="00DD431D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  <w:r w:rsidRPr="006B7C6F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在闸机处刷卡</w:t>
            </w:r>
            <w:r w:rsidRPr="006B7C6F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51D6EC6E" w14:textId="77777777" w:rsidR="006B7C6F" w:rsidRDefault="006B7C6F" w:rsidP="006B7C6F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6B7C6F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B. </w:t>
            </w:r>
            <w:r w:rsidRPr="006B7C6F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系统验证会员卡有效性</w:t>
            </w:r>
            <w:r w:rsidRPr="006B7C6F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1CE7774B" w14:textId="77777777" w:rsidR="006B7C6F" w:rsidRDefault="006B7C6F" w:rsidP="006B7C6F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6B7C6F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C. </w:t>
            </w:r>
            <w:r w:rsidRPr="006B7C6F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入场：生成出入记录，写入进馆时间，场馆人数</w:t>
            </w:r>
            <w:r w:rsidRPr="006B7C6F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+1</w:t>
            </w:r>
            <w:r w:rsidRPr="006B7C6F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6890113E" w14:textId="50BA7A02" w:rsidR="006B7C6F" w:rsidRPr="006B7C6F" w:rsidRDefault="006B7C6F" w:rsidP="006B7C6F">
            <w:pPr>
              <w:rPr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6B7C6F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D. </w:t>
            </w:r>
            <w:r w:rsidRPr="006B7C6F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退场：补全离馆时间与签出方式，场馆人数</w:t>
            </w:r>
            <w:r w:rsidRPr="006B7C6F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-1</w:t>
            </w:r>
          </w:p>
        </w:tc>
      </w:tr>
      <w:tr w:rsidR="006B7C6F" w:rsidRPr="00E475D0" w14:paraId="2BBD7B27" w14:textId="77777777" w:rsidTr="006B7C6F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ABFCFB" w14:textId="3D4E36A1" w:rsidR="006B7C6F" w:rsidRPr="006B7C6F" w:rsidRDefault="00916BD1" w:rsidP="006B7C6F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 w:hint="eastAsia"/>
                <w:color w:val="333333"/>
                <w:sz w:val="21"/>
                <w:szCs w:val="21"/>
              </w:rPr>
              <w:t>扩展事件流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173B94" w14:textId="77777777" w:rsidR="006B7C6F" w:rsidRDefault="006B7C6F" w:rsidP="006B7C6F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6B7C6F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A. </w:t>
            </w:r>
            <w:r w:rsidRPr="006B7C6F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会员卡无效或过期，系统拒绝入场并提示</w:t>
            </w:r>
            <w:r w:rsidRPr="006B7C6F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39E5460F" w14:textId="76D8468B" w:rsidR="006B7C6F" w:rsidRPr="006B7C6F" w:rsidRDefault="006B7C6F" w:rsidP="006B7C6F">
            <w:pPr>
              <w:rPr>
                <w:rFonts w:hint="eastAsia"/>
                <w:sz w:val="21"/>
                <w:szCs w:val="21"/>
              </w:rPr>
            </w:pPr>
            <w:r w:rsidRPr="006B7C6F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B. </w:t>
            </w:r>
            <w:r w:rsidRPr="006B7C6F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每日</w:t>
            </w:r>
            <w:r w:rsidRPr="006B7C6F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 23:00 </w:t>
            </w:r>
            <w:r w:rsidRPr="006B7C6F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系统自动签退未离场记录</w:t>
            </w:r>
          </w:p>
        </w:tc>
      </w:tr>
    </w:tbl>
    <w:p w14:paraId="746C4C9C" w14:textId="1B49AA77" w:rsidR="001B17D3" w:rsidRDefault="001B17D3" w:rsidP="001B17D3">
      <w:pPr>
        <w:pStyle w:val="a5"/>
        <w:jc w:val="center"/>
      </w:pPr>
      <w:bookmarkStart w:id="48" w:name="_Toc234436887"/>
      <w:r>
        <w:t>表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8A17D6">
        <w:rPr>
          <w:noProof/>
        </w:rPr>
        <w:t>2.4</w:t>
      </w:r>
      <w:r>
        <w:rPr>
          <w:noProof/>
        </w:rP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2 </w:instrText>
      </w:r>
      <w:r>
        <w:fldChar w:fldCharType="separate"/>
      </w:r>
      <w:r w:rsidR="008A17D6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 w:rsidR="00DD431D">
        <w:rPr>
          <w:rFonts w:ascii="Times New Roman" w:hAnsi="Times New Roman"/>
        </w:rPr>
        <w:t>会员</w:t>
      </w:r>
      <w:r w:rsidR="006A63B0" w:rsidRPr="006A63B0">
        <w:rPr>
          <w:rFonts w:ascii="Times New Roman" w:hAnsi="Times New Roman"/>
        </w:rPr>
        <w:t>刷卡入场和退场</w:t>
      </w:r>
      <w:r>
        <w:rPr>
          <w:rFonts w:hint="eastAsia"/>
        </w:rPr>
        <w:t>用例规约</w:t>
      </w:r>
      <w:bookmarkEnd w:id="48"/>
    </w:p>
    <w:p w14:paraId="3BB364D6" w14:textId="77777777" w:rsidR="00151C94" w:rsidRPr="001B17D3" w:rsidRDefault="00151C94">
      <w:pPr>
        <w:rPr>
          <w:rFonts w:hint="eastAsia"/>
        </w:rPr>
      </w:pPr>
    </w:p>
    <w:p w14:paraId="6C304B45" w14:textId="10B68A20" w:rsidR="00151C94" w:rsidRDefault="00162CB3">
      <w:pPr>
        <w:pStyle w:val="3"/>
        <w:rPr>
          <w:rFonts w:hint="eastAsia"/>
        </w:rPr>
      </w:pPr>
      <w:bookmarkStart w:id="49" w:name="_Toc234436842"/>
      <w:r w:rsidRPr="00162CB3">
        <w:rPr>
          <w:rFonts w:ascii="Times New Roman" w:hAnsi="Times New Roman"/>
          <w:sz w:val="21"/>
        </w:rPr>
        <w:t>员工查看容量日志用例分析</w:t>
      </w:r>
      <w:bookmarkEnd w:id="49"/>
    </w:p>
    <w:p w14:paraId="1F2A4882" w14:textId="5A55FA42" w:rsidR="004D34BC" w:rsidRDefault="004D34BC" w:rsidP="004D34BC">
      <w:pPr>
        <w:pStyle w:val="af6"/>
        <w:ind w:firstLineChars="0" w:firstLine="0"/>
      </w:pPr>
      <w:r w:rsidRPr="000C4462">
        <w:t>简介：</w:t>
      </w:r>
      <w:r w:rsidR="00162CB3" w:rsidRPr="00162CB3">
        <w:t>员工查看场馆容量监控及预警日志</w:t>
      </w:r>
      <w:r>
        <w:t>。</w:t>
      </w:r>
    </w:p>
    <w:p w14:paraId="342C65B0" w14:textId="77777777" w:rsidR="004D34BC" w:rsidRDefault="004D34BC" w:rsidP="004D34BC">
      <w:pPr>
        <w:pStyle w:val="af6"/>
        <w:ind w:firstLineChars="0" w:firstLine="0"/>
      </w:pPr>
      <w:r>
        <w:rPr>
          <w:rFonts w:hint="eastAsia"/>
        </w:rPr>
        <w:t>用例规约：</w:t>
      </w:r>
    </w:p>
    <w:tbl>
      <w:tblPr>
        <w:tblStyle w:val="afd"/>
        <w:tblW w:w="8171" w:type="dxa"/>
        <w:tblInd w:w="41" w:type="dxa"/>
        <w:tblLayout w:type="fixed"/>
        <w:tblCellMar>
          <w:top w:w="120" w:type="dxa"/>
          <w:left w:w="60" w:type="dxa"/>
          <w:bottom w:w="120" w:type="dxa"/>
          <w:right w:w="60" w:type="dxa"/>
        </w:tblCellMar>
        <w:tblLook w:val="04A0" w:firstRow="1" w:lastRow="0" w:firstColumn="1" w:lastColumn="0" w:noHBand="0" w:noVBand="1"/>
      </w:tblPr>
      <w:tblGrid>
        <w:gridCol w:w="2478"/>
        <w:gridCol w:w="5693"/>
      </w:tblGrid>
      <w:tr w:rsidR="00FD35F3" w:rsidRPr="00E475D0" w14:paraId="61891090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2638DA" w14:textId="624D3EF9" w:rsidR="00FD35F3" w:rsidRPr="00162CB3" w:rsidRDefault="00FD35F3" w:rsidP="00396E36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 w:hint="eastAsia"/>
                <w:color w:val="333333"/>
                <w:sz w:val="21"/>
                <w:szCs w:val="21"/>
              </w:rPr>
              <w:t>用例编号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600413" w14:textId="4875CE6B" w:rsidR="00FD35F3" w:rsidRPr="00162CB3" w:rsidRDefault="00FD35F3" w:rsidP="00396E36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11</w:t>
            </w:r>
          </w:p>
        </w:tc>
      </w:tr>
      <w:tr w:rsidR="00AA0B9E" w:rsidRPr="00E475D0" w14:paraId="7BA9DFA0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0D1590" w14:textId="77777777" w:rsidR="00AA0B9E" w:rsidRPr="00162CB3" w:rsidRDefault="00AA0B9E" w:rsidP="00396E36">
            <w:pPr>
              <w:rPr>
                <w:rFonts w:hint="eastAsia"/>
                <w:sz w:val="21"/>
                <w:szCs w:val="21"/>
              </w:rPr>
            </w:pPr>
            <w:r w:rsidRPr="00162CB3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用例名称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00FAFE" w14:textId="77777777" w:rsidR="00AA0B9E" w:rsidRPr="00162CB3" w:rsidRDefault="00AA0B9E" w:rsidP="00396E36">
            <w:pPr>
              <w:rPr>
                <w:rFonts w:hint="eastAsia"/>
                <w:sz w:val="21"/>
                <w:szCs w:val="21"/>
              </w:rPr>
            </w:pPr>
            <w:r w:rsidRPr="00162CB3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员工查看容量日志</w:t>
            </w:r>
          </w:p>
        </w:tc>
      </w:tr>
      <w:tr w:rsidR="00AA0B9E" w:rsidRPr="00E475D0" w14:paraId="4CF15A0A" w14:textId="77777777" w:rsidTr="00396E36">
        <w:trPr>
          <w:trHeight w:val="540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F4F8FB" w14:textId="77777777" w:rsidR="00AA0B9E" w:rsidRPr="00162CB3" w:rsidRDefault="00AA0B9E" w:rsidP="00396E36">
            <w:pPr>
              <w:rPr>
                <w:rFonts w:hint="eastAsia"/>
                <w:sz w:val="21"/>
                <w:szCs w:val="21"/>
              </w:rPr>
            </w:pPr>
            <w:r w:rsidRPr="00162CB3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执行人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0098C3" w14:textId="77777777" w:rsidR="00AA0B9E" w:rsidRPr="00162CB3" w:rsidRDefault="00AA0B9E" w:rsidP="00396E36">
            <w:pPr>
              <w:rPr>
                <w:rFonts w:hint="eastAsia"/>
                <w:sz w:val="21"/>
                <w:szCs w:val="21"/>
              </w:rPr>
            </w:pPr>
            <w:r w:rsidRPr="00162CB3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员工</w:t>
            </w:r>
          </w:p>
        </w:tc>
      </w:tr>
      <w:tr w:rsidR="00AA0B9E" w:rsidRPr="00E475D0" w14:paraId="32C1DA91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180C5F" w14:textId="77777777" w:rsidR="00AA0B9E" w:rsidRPr="00162CB3" w:rsidRDefault="00AA0B9E" w:rsidP="00396E36">
            <w:pPr>
              <w:rPr>
                <w:rFonts w:hint="eastAsia"/>
                <w:sz w:val="21"/>
                <w:szCs w:val="21"/>
              </w:rPr>
            </w:pPr>
            <w:r w:rsidRPr="00162CB3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前置条件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9F7114" w14:textId="77777777" w:rsidR="00AA0B9E" w:rsidRPr="00162CB3" w:rsidRDefault="00AA0B9E" w:rsidP="00396E36">
            <w:pPr>
              <w:rPr>
                <w:rFonts w:hint="eastAsia"/>
                <w:sz w:val="21"/>
                <w:szCs w:val="21"/>
              </w:rPr>
            </w:pPr>
            <w:r w:rsidRPr="00162CB3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以员工身份登录系统成功，进入场馆监控页面</w:t>
            </w:r>
          </w:p>
        </w:tc>
      </w:tr>
      <w:tr w:rsidR="00AA0B9E" w:rsidRPr="00E475D0" w14:paraId="401492E7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EABF65" w14:textId="77777777" w:rsidR="00AA0B9E" w:rsidRPr="00162CB3" w:rsidRDefault="00AA0B9E" w:rsidP="00396E36">
            <w:pPr>
              <w:rPr>
                <w:rFonts w:hint="eastAsia"/>
                <w:sz w:val="21"/>
                <w:szCs w:val="21"/>
              </w:rPr>
            </w:pPr>
            <w:r w:rsidRPr="00162CB3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后置条件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BD73E9" w14:textId="77777777" w:rsidR="00AA0B9E" w:rsidRPr="00162CB3" w:rsidRDefault="00AA0B9E" w:rsidP="00396E36">
            <w:pPr>
              <w:rPr>
                <w:rFonts w:hint="eastAsia"/>
                <w:sz w:val="21"/>
                <w:szCs w:val="21"/>
              </w:rPr>
            </w:pPr>
            <w:r w:rsidRPr="00162CB3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员工查看到场馆容量历史日志及占用率</w:t>
            </w:r>
          </w:p>
        </w:tc>
      </w:tr>
      <w:tr w:rsidR="00AA0B9E" w:rsidRPr="00E475D0" w14:paraId="6DE22089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5478EA" w14:textId="712C8763" w:rsidR="00AA0B9E" w:rsidRPr="00162CB3" w:rsidRDefault="00916BD1" w:rsidP="00396E36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基本事件流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AF9068" w14:textId="77777777" w:rsidR="00AA0B9E" w:rsidRDefault="00AA0B9E" w:rsidP="00396E36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162CB3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A. </w:t>
            </w:r>
            <w:r w:rsidRPr="00162CB3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系统展示</w:t>
            </w:r>
            <w:r w:rsidRPr="00162CB3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 Venue </w:t>
            </w:r>
            <w:r w:rsidRPr="00162CB3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当前在馆人数与最大容量</w:t>
            </w:r>
            <w:r w:rsidRPr="00162CB3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3143D919" w14:textId="77777777" w:rsidR="00AA0B9E" w:rsidRDefault="00AA0B9E" w:rsidP="00396E36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162CB3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B. </w:t>
            </w:r>
            <w:r w:rsidRPr="00162CB3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系统展示</w:t>
            </w:r>
            <w:r w:rsidRPr="00162CB3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162CB3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CapacityLog</w:t>
            </w:r>
            <w:proofErr w:type="spellEnd"/>
            <w:r w:rsidRPr="00162CB3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 </w:t>
            </w:r>
            <w:r w:rsidRPr="00162CB3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历史记录</w:t>
            </w:r>
            <w:r w:rsidRPr="00162CB3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12EC5C8A" w14:textId="77777777" w:rsidR="00AA0B9E" w:rsidRDefault="00AA0B9E" w:rsidP="00396E36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162CB3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lastRenderedPageBreak/>
              <w:t xml:space="preserve">C. </w:t>
            </w:r>
            <w:r w:rsidRPr="00162CB3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当占用率超过阈值时，系统显示预警信息</w:t>
            </w:r>
            <w:r w:rsidRPr="00162CB3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10A6E66A" w14:textId="77777777" w:rsidR="00AA0B9E" w:rsidRPr="00162CB3" w:rsidRDefault="00AA0B9E" w:rsidP="00396E36">
            <w:pPr>
              <w:rPr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162CB3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D. </w:t>
            </w:r>
            <w:r w:rsidRPr="00162CB3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员工可按时间、场馆筛选日志</w:t>
            </w:r>
          </w:p>
        </w:tc>
      </w:tr>
      <w:tr w:rsidR="00AA0B9E" w:rsidRPr="00E475D0" w14:paraId="08B26633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07122C" w14:textId="1B588951" w:rsidR="00AA0B9E" w:rsidRPr="00162CB3" w:rsidRDefault="00916BD1" w:rsidP="00396E36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lastRenderedPageBreak/>
              <w:t>扩展事件流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50D2C4" w14:textId="77777777" w:rsidR="00AA0B9E" w:rsidRPr="00162CB3" w:rsidRDefault="00AA0B9E" w:rsidP="00396E36">
            <w:pPr>
              <w:rPr>
                <w:rFonts w:hint="eastAsia"/>
                <w:sz w:val="21"/>
                <w:szCs w:val="21"/>
              </w:rPr>
            </w:pPr>
            <w:r w:rsidRPr="00162CB3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A. </w:t>
            </w:r>
            <w:r w:rsidRPr="00162CB3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无日志数据时显示空列表提示</w:t>
            </w:r>
          </w:p>
        </w:tc>
      </w:tr>
    </w:tbl>
    <w:p w14:paraId="79C40424" w14:textId="34058422" w:rsidR="001B17D3" w:rsidRPr="00015AE6" w:rsidRDefault="001B17D3" w:rsidP="001B17D3">
      <w:pPr>
        <w:pStyle w:val="a5"/>
        <w:jc w:val="center"/>
      </w:pPr>
      <w:bookmarkStart w:id="50" w:name="_Toc234436888"/>
      <w:r>
        <w:t>表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8A17D6">
        <w:rPr>
          <w:noProof/>
        </w:rPr>
        <w:t>2.4</w:t>
      </w:r>
      <w:r>
        <w:rPr>
          <w:noProof/>
        </w:rP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2 </w:instrText>
      </w:r>
      <w:r>
        <w:fldChar w:fldCharType="separate"/>
      </w:r>
      <w:r w:rsidR="008A17D6"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 w:rsidR="006A63B0" w:rsidRPr="00015AE6">
        <w:rPr>
          <w:rFonts w:ascii="Times New Roman" w:hAnsi="Times New Roman"/>
        </w:rPr>
        <w:t>员工查看容量日志</w:t>
      </w:r>
      <w:r w:rsidRPr="00015AE6">
        <w:rPr>
          <w:rFonts w:hint="eastAsia"/>
        </w:rPr>
        <w:t>用例规约</w:t>
      </w:r>
      <w:bookmarkEnd w:id="50"/>
    </w:p>
    <w:p w14:paraId="3B3F6BD7" w14:textId="77777777" w:rsidR="00151C94" w:rsidRPr="001B17D3" w:rsidRDefault="00151C94">
      <w:pPr>
        <w:rPr>
          <w:rFonts w:hint="eastAsia"/>
        </w:rPr>
      </w:pPr>
    </w:p>
    <w:p w14:paraId="0B18EA48" w14:textId="568BEBB8" w:rsidR="00151C94" w:rsidRDefault="004307B0">
      <w:pPr>
        <w:pStyle w:val="2"/>
      </w:pPr>
      <w:bookmarkStart w:id="51" w:name="_Toc234436843"/>
      <w:r w:rsidRPr="004307B0">
        <w:rPr>
          <w:rFonts w:ascii="Times New Roman" w:hAnsi="Times New Roman"/>
        </w:rPr>
        <w:t>团课预约用例包分析</w:t>
      </w:r>
      <w:bookmarkEnd w:id="51"/>
    </w:p>
    <w:p w14:paraId="55E07118" w14:textId="6C587C4E" w:rsidR="00151C94" w:rsidRDefault="00573EFB" w:rsidP="00573EFB">
      <w:pPr>
        <w:pStyle w:val="af6"/>
        <w:jc w:val="center"/>
      </w:pPr>
      <w:r>
        <w:rPr>
          <w:noProof/>
        </w:rPr>
        <w:drawing>
          <wp:inline distT="0" distB="0" distL="0" distR="0" wp14:anchorId="1EC4714A" wp14:editId="65EA6886">
            <wp:extent cx="3820160" cy="3508329"/>
            <wp:effectExtent l="0" t="0" r="0" b="0"/>
            <wp:docPr id="107929779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4194" cy="3512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F5344" w14:textId="38BA821A" w:rsidR="00015AE6" w:rsidRDefault="00015AE6" w:rsidP="00015AE6">
      <w:pPr>
        <w:pStyle w:val="a5"/>
        <w:jc w:val="center"/>
        <w:rPr>
          <w:rFonts w:eastAsia="宋体"/>
        </w:rPr>
      </w:pPr>
      <w:bookmarkStart w:id="52" w:name="_Toc234436873"/>
      <w:r>
        <w:t>图</w:t>
      </w:r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 w:rsidR="008A17D6">
        <w:rPr>
          <w:noProof/>
        </w:rPr>
        <w:t>2</w:t>
      </w:r>
      <w:r>
        <w:rPr>
          <w:noProof/>
        </w:rP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\s 1 </w:instrText>
      </w:r>
      <w:r>
        <w:fldChar w:fldCharType="separate"/>
      </w:r>
      <w:r w:rsidR="008A17D6">
        <w:rPr>
          <w:noProof/>
        </w:rPr>
        <w:t>5</w:t>
      </w:r>
      <w:r>
        <w:fldChar w:fldCharType="end"/>
      </w:r>
      <w:r>
        <w:rPr>
          <w:rFonts w:hint="eastAsia"/>
        </w:rPr>
        <w:t xml:space="preserve"> </w:t>
      </w:r>
      <w:r w:rsidR="00D6157B" w:rsidRPr="004307B0">
        <w:rPr>
          <w:rFonts w:ascii="Times New Roman" w:hAnsi="Times New Roman"/>
        </w:rPr>
        <w:t>团课预约</w:t>
      </w:r>
      <w:r>
        <w:rPr>
          <w:rFonts w:hint="eastAsia"/>
        </w:rPr>
        <w:t>用例图</w:t>
      </w:r>
      <w:bookmarkEnd w:id="52"/>
    </w:p>
    <w:p w14:paraId="475FE58E" w14:textId="77777777" w:rsidR="00151C94" w:rsidRPr="001B17D3" w:rsidRDefault="00151C94">
      <w:pPr>
        <w:rPr>
          <w:rFonts w:hint="eastAsia"/>
        </w:rPr>
      </w:pPr>
    </w:p>
    <w:p w14:paraId="44F6484F" w14:textId="4EC6B3F1" w:rsidR="00151C94" w:rsidRDefault="00DD431D">
      <w:pPr>
        <w:pStyle w:val="3"/>
        <w:rPr>
          <w:rFonts w:hint="eastAsia"/>
        </w:rPr>
      </w:pPr>
      <w:bookmarkStart w:id="53" w:name="_Toc234436844"/>
      <w:r>
        <w:rPr>
          <w:rFonts w:ascii="Times New Roman" w:hAnsi="Times New Roman"/>
          <w:sz w:val="21"/>
        </w:rPr>
        <w:t>会员</w:t>
      </w:r>
      <w:r w:rsidR="008F3210">
        <w:rPr>
          <w:rFonts w:ascii="Times New Roman" w:hAnsi="Times New Roman" w:hint="eastAsia"/>
          <w:sz w:val="21"/>
        </w:rPr>
        <w:t>查询团操课程</w:t>
      </w:r>
      <w:r w:rsidR="007861F7" w:rsidRPr="007861F7">
        <w:rPr>
          <w:rFonts w:ascii="Times New Roman" w:hAnsi="Times New Roman"/>
          <w:sz w:val="21"/>
        </w:rPr>
        <w:t>用例分析</w:t>
      </w:r>
      <w:bookmarkEnd w:id="53"/>
    </w:p>
    <w:p w14:paraId="36085FC8" w14:textId="207E5207" w:rsidR="004D34BC" w:rsidRDefault="004D34BC" w:rsidP="004D34BC">
      <w:pPr>
        <w:pStyle w:val="af6"/>
        <w:ind w:firstLineChars="0" w:firstLine="0"/>
      </w:pPr>
      <w:r w:rsidRPr="000C4462">
        <w:t>简介：</w:t>
      </w:r>
      <w:r w:rsidR="008F3210" w:rsidRPr="008F3210">
        <w:t>用户浏览可预约的团操课程及上课时段、剩余名额。</w:t>
      </w:r>
    </w:p>
    <w:p w14:paraId="7A4F4934" w14:textId="77777777" w:rsidR="004D34BC" w:rsidRPr="000C4462" w:rsidRDefault="004D34BC" w:rsidP="004D34BC">
      <w:pPr>
        <w:pStyle w:val="af6"/>
        <w:ind w:firstLineChars="0" w:firstLine="0"/>
      </w:pPr>
      <w:r>
        <w:rPr>
          <w:rFonts w:hint="eastAsia"/>
        </w:rPr>
        <w:t>用例规约：</w:t>
      </w:r>
    </w:p>
    <w:tbl>
      <w:tblPr>
        <w:tblStyle w:val="afd"/>
        <w:tblW w:w="8171" w:type="dxa"/>
        <w:tblInd w:w="41" w:type="dxa"/>
        <w:tblLayout w:type="fixed"/>
        <w:tblCellMar>
          <w:top w:w="120" w:type="dxa"/>
          <w:left w:w="60" w:type="dxa"/>
          <w:bottom w:w="120" w:type="dxa"/>
          <w:right w:w="60" w:type="dxa"/>
        </w:tblCellMar>
        <w:tblLook w:val="04A0" w:firstRow="1" w:lastRow="0" w:firstColumn="1" w:lastColumn="0" w:noHBand="0" w:noVBand="1"/>
      </w:tblPr>
      <w:tblGrid>
        <w:gridCol w:w="2478"/>
        <w:gridCol w:w="5693"/>
      </w:tblGrid>
      <w:tr w:rsidR="00FD35F3" w:rsidRPr="00E475D0" w14:paraId="30050BC1" w14:textId="77777777" w:rsidTr="007861F7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AEFE99" w14:textId="4CA0BDC2" w:rsidR="00FD35F3" w:rsidRPr="007861F7" w:rsidRDefault="00FD35F3" w:rsidP="007861F7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 w:hint="eastAsia"/>
                <w:color w:val="333333"/>
                <w:sz w:val="21"/>
                <w:szCs w:val="21"/>
              </w:rPr>
              <w:t>用例编号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6A0314" w14:textId="4D9CA2BA" w:rsidR="00FD35F3" w:rsidRDefault="00FD35F3" w:rsidP="007861F7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12</w:t>
            </w:r>
          </w:p>
        </w:tc>
      </w:tr>
      <w:tr w:rsidR="007861F7" w:rsidRPr="00E475D0" w14:paraId="03547D93" w14:textId="77777777" w:rsidTr="007861F7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B85004" w14:textId="6FDB00B4" w:rsidR="007861F7" w:rsidRPr="007861F7" w:rsidRDefault="007861F7" w:rsidP="007861F7">
            <w:pPr>
              <w:rPr>
                <w:rFonts w:hint="eastAsia"/>
                <w:sz w:val="21"/>
                <w:szCs w:val="21"/>
              </w:rPr>
            </w:pPr>
            <w:r w:rsidRPr="007861F7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用例名称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E29AAC" w14:textId="3D210473" w:rsidR="007861F7" w:rsidRPr="007861F7" w:rsidRDefault="00DD431D" w:rsidP="007861F7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  <w:r w:rsidR="008F3210">
              <w:rPr>
                <w:rStyle w:val="md-plain"/>
                <w:rFonts w:ascii="Open Sans" w:hAnsi="Open Sans" w:cs="Open Sans" w:hint="eastAsia"/>
                <w:color w:val="333333"/>
                <w:sz w:val="21"/>
                <w:szCs w:val="21"/>
              </w:rPr>
              <w:t>查询团操课程</w:t>
            </w:r>
          </w:p>
        </w:tc>
      </w:tr>
      <w:tr w:rsidR="007861F7" w:rsidRPr="00E475D0" w14:paraId="65FB3E0E" w14:textId="77777777" w:rsidTr="007861F7">
        <w:trPr>
          <w:trHeight w:val="540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620FA5" w14:textId="3AB307A1" w:rsidR="007861F7" w:rsidRPr="007861F7" w:rsidRDefault="007861F7" w:rsidP="007861F7">
            <w:pPr>
              <w:rPr>
                <w:rFonts w:hint="eastAsia"/>
                <w:sz w:val="21"/>
                <w:szCs w:val="21"/>
              </w:rPr>
            </w:pPr>
            <w:r w:rsidRPr="007861F7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执行人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FF2354" w14:textId="18BC06F8" w:rsidR="007861F7" w:rsidRPr="007861F7" w:rsidRDefault="00DD431D" w:rsidP="007861F7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</w:p>
        </w:tc>
      </w:tr>
      <w:tr w:rsidR="007861F7" w:rsidRPr="00E475D0" w14:paraId="262805D1" w14:textId="77777777" w:rsidTr="007861F7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88988B" w14:textId="56F812B8" w:rsidR="007861F7" w:rsidRPr="007861F7" w:rsidRDefault="007861F7" w:rsidP="007861F7">
            <w:pPr>
              <w:rPr>
                <w:rFonts w:hint="eastAsia"/>
                <w:sz w:val="21"/>
                <w:szCs w:val="21"/>
              </w:rPr>
            </w:pPr>
            <w:r w:rsidRPr="007861F7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前置条件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50F731" w14:textId="4FF30EBE" w:rsidR="007861F7" w:rsidRPr="007861F7" w:rsidRDefault="007861F7" w:rsidP="007861F7">
            <w:pPr>
              <w:rPr>
                <w:rFonts w:hint="eastAsia"/>
                <w:sz w:val="21"/>
                <w:szCs w:val="21"/>
              </w:rPr>
            </w:pPr>
            <w:r w:rsidRPr="007861F7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以</w:t>
            </w:r>
            <w:r w:rsidR="00DD431D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  <w:r w:rsidRPr="007861F7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身份登录系统成功</w:t>
            </w:r>
            <w:r w:rsidR="008F3210">
              <w:rPr>
                <w:rStyle w:val="md-plain"/>
                <w:rFonts w:ascii="Open Sans" w:hAnsi="Open Sans" w:cs="Open Sans" w:hint="eastAsia"/>
                <w:color w:val="333333"/>
                <w:sz w:val="21"/>
                <w:szCs w:val="21"/>
              </w:rPr>
              <w:t>，</w:t>
            </w:r>
            <w:r w:rsidR="008F3210" w:rsidRPr="008F3210">
              <w:rPr>
                <w:rFonts w:ascii="Open Sans" w:hAnsi="Open Sans" w:cs="Open Sans"/>
                <w:color w:val="333333"/>
                <w:sz w:val="21"/>
                <w:szCs w:val="21"/>
              </w:rPr>
              <w:t>进入团课预约</w:t>
            </w:r>
            <w:r w:rsidR="008F3210" w:rsidRPr="008F3210">
              <w:rPr>
                <w:rFonts w:ascii="Open Sans" w:hAnsi="Open Sans" w:cs="Open Sans"/>
                <w:color w:val="333333"/>
                <w:sz w:val="21"/>
                <w:szCs w:val="21"/>
              </w:rPr>
              <w:t>/</w:t>
            </w:r>
            <w:r w:rsidR="008F3210" w:rsidRPr="008F3210">
              <w:rPr>
                <w:rFonts w:ascii="Open Sans" w:hAnsi="Open Sans" w:cs="Open Sans"/>
                <w:color w:val="333333"/>
                <w:sz w:val="21"/>
                <w:szCs w:val="21"/>
              </w:rPr>
              <w:t>课程查询页面</w:t>
            </w:r>
          </w:p>
        </w:tc>
      </w:tr>
      <w:tr w:rsidR="007861F7" w:rsidRPr="00E475D0" w14:paraId="4370A8D3" w14:textId="77777777" w:rsidTr="007861F7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73F5DF" w14:textId="4F6E8509" w:rsidR="007861F7" w:rsidRPr="007861F7" w:rsidRDefault="007861F7" w:rsidP="007861F7">
            <w:pPr>
              <w:rPr>
                <w:rFonts w:hint="eastAsia"/>
                <w:sz w:val="21"/>
                <w:szCs w:val="21"/>
              </w:rPr>
            </w:pPr>
            <w:r w:rsidRPr="007861F7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lastRenderedPageBreak/>
              <w:t>后置条件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AC48C6" w14:textId="68928ACE" w:rsidR="007861F7" w:rsidRPr="007861F7" w:rsidRDefault="008F3210" w:rsidP="007861F7">
            <w:pPr>
              <w:rPr>
                <w:rFonts w:hint="eastAsia"/>
                <w:sz w:val="21"/>
                <w:szCs w:val="21"/>
              </w:rPr>
            </w:pPr>
            <w:r w:rsidRPr="008F3210">
              <w:rPr>
                <w:rFonts w:ascii="Open Sans" w:hAnsi="Open Sans" w:cs="Open Sans"/>
                <w:color w:val="333333"/>
                <w:sz w:val="21"/>
                <w:szCs w:val="21"/>
              </w:rPr>
              <w:t>系统展示符合条件的团操课程列表</w:t>
            </w:r>
          </w:p>
        </w:tc>
      </w:tr>
      <w:tr w:rsidR="007861F7" w:rsidRPr="00E475D0" w14:paraId="5703864A" w14:textId="77777777" w:rsidTr="007861F7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0978C6" w14:textId="0A24E557" w:rsidR="007861F7" w:rsidRPr="007861F7" w:rsidRDefault="00916BD1" w:rsidP="007861F7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基本事件流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281CF6" w14:textId="77777777" w:rsidR="008F3210" w:rsidRDefault="008F3210" w:rsidP="007861F7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 w:rsidRPr="008F321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A. </w:t>
            </w:r>
            <w:r w:rsidRPr="008F321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系统展示可预约团操课程列表</w:t>
            </w:r>
          </w:p>
          <w:p w14:paraId="368B4A67" w14:textId="77777777" w:rsidR="008F3210" w:rsidRDefault="008F3210" w:rsidP="007861F7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 w:rsidRPr="008F321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B. </w:t>
            </w:r>
            <w:r w:rsidRPr="008F321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用户按日期、课程类型或教练筛选</w:t>
            </w:r>
          </w:p>
          <w:p w14:paraId="62C0CF66" w14:textId="77777777" w:rsidR="008F3210" w:rsidRDefault="008F3210" w:rsidP="007861F7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 w:rsidRPr="008F321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C. </w:t>
            </w:r>
            <w:r w:rsidRPr="008F321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系统展示课程名称、上课时间、授课教练、剩余名额</w:t>
            </w:r>
          </w:p>
          <w:p w14:paraId="02D24090" w14:textId="3A582644" w:rsidR="007861F7" w:rsidRPr="007861F7" w:rsidRDefault="008F3210" w:rsidP="007861F7">
            <w:pPr>
              <w:rPr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8F321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D. </w:t>
            </w:r>
            <w:r w:rsidRPr="008F321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用户查看课程详情</w:t>
            </w:r>
          </w:p>
        </w:tc>
      </w:tr>
      <w:tr w:rsidR="007861F7" w:rsidRPr="00E475D0" w14:paraId="1DF899AB" w14:textId="77777777" w:rsidTr="007861F7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43A4A5" w14:textId="307C34C3" w:rsidR="007861F7" w:rsidRPr="007861F7" w:rsidRDefault="00916BD1" w:rsidP="007861F7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扩展事件流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B7722B" w14:textId="77777777" w:rsidR="008F3210" w:rsidRDefault="008F3210" w:rsidP="007861F7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 w:rsidRPr="008F321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A. </w:t>
            </w:r>
            <w:r w:rsidRPr="008F321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当前无可预约课程，显示空列表</w:t>
            </w:r>
          </w:p>
          <w:p w14:paraId="704EE6C9" w14:textId="1B6A57CF" w:rsidR="007861F7" w:rsidRPr="007861F7" w:rsidRDefault="008F3210" w:rsidP="007861F7">
            <w:pPr>
              <w:rPr>
                <w:rFonts w:hint="eastAsia"/>
                <w:sz w:val="21"/>
                <w:szCs w:val="21"/>
              </w:rPr>
            </w:pPr>
            <w:r w:rsidRPr="008F321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B. </w:t>
            </w:r>
            <w:r w:rsidRPr="008F321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筛选条件无匹配结果，提示调整条件</w:t>
            </w:r>
          </w:p>
        </w:tc>
      </w:tr>
    </w:tbl>
    <w:p w14:paraId="76359837" w14:textId="4E2708E8" w:rsidR="001B17D3" w:rsidRPr="008F3210" w:rsidRDefault="001B17D3" w:rsidP="001B17D3">
      <w:pPr>
        <w:pStyle w:val="a5"/>
        <w:jc w:val="center"/>
      </w:pPr>
      <w:bookmarkStart w:id="54" w:name="_Toc234436889"/>
      <w:r>
        <w:t>表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8A17D6">
        <w:rPr>
          <w:noProof/>
        </w:rPr>
        <w:t>2.5</w:t>
      </w:r>
      <w:r>
        <w:rPr>
          <w:noProof/>
        </w:rP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2 </w:instrText>
      </w:r>
      <w:r>
        <w:fldChar w:fldCharType="separate"/>
      </w:r>
      <w:r w:rsidR="008A17D6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 w:rsidR="008F3210" w:rsidRPr="008F3210">
        <w:rPr>
          <w:rFonts w:ascii="Times New Roman" w:hAnsi="Times New Roman"/>
        </w:rPr>
        <w:t>会员</w:t>
      </w:r>
      <w:r w:rsidR="008F3210" w:rsidRPr="008F3210">
        <w:rPr>
          <w:rFonts w:ascii="Times New Roman" w:hAnsi="Times New Roman" w:hint="eastAsia"/>
        </w:rPr>
        <w:t>查询团操课程</w:t>
      </w:r>
      <w:r w:rsidRPr="008F3210">
        <w:rPr>
          <w:rFonts w:hint="eastAsia"/>
        </w:rPr>
        <w:t>用例规约</w:t>
      </w:r>
      <w:bookmarkEnd w:id="54"/>
    </w:p>
    <w:p w14:paraId="200922CE" w14:textId="77777777" w:rsidR="00151C94" w:rsidRDefault="00151C94">
      <w:pPr>
        <w:rPr>
          <w:rFonts w:hint="eastAsia"/>
        </w:rPr>
      </w:pPr>
    </w:p>
    <w:p w14:paraId="2E4790A3" w14:textId="77777777" w:rsidR="008F3210" w:rsidRDefault="008F3210" w:rsidP="008F3210">
      <w:pPr>
        <w:pStyle w:val="3"/>
        <w:rPr>
          <w:rFonts w:hint="eastAsia"/>
        </w:rPr>
      </w:pPr>
      <w:bookmarkStart w:id="55" w:name="_Toc234436845"/>
      <w:r>
        <w:rPr>
          <w:rFonts w:ascii="Times New Roman" w:hAnsi="Times New Roman"/>
          <w:sz w:val="21"/>
        </w:rPr>
        <w:t>会员</w:t>
      </w:r>
      <w:r w:rsidRPr="004307B0">
        <w:rPr>
          <w:rFonts w:ascii="Times New Roman" w:hAnsi="Times New Roman"/>
          <w:sz w:val="21"/>
        </w:rPr>
        <w:t>预约团操课用例分析</w:t>
      </w:r>
      <w:bookmarkEnd w:id="55"/>
    </w:p>
    <w:p w14:paraId="0A847A0F" w14:textId="77777777" w:rsidR="008F3210" w:rsidRDefault="008F3210" w:rsidP="008F3210">
      <w:pPr>
        <w:pStyle w:val="af6"/>
        <w:ind w:firstLineChars="0" w:firstLine="0"/>
      </w:pPr>
      <w:r w:rsidRPr="000C4462">
        <w:t>简介：</w:t>
      </w:r>
      <w:r>
        <w:t>会员</w:t>
      </w:r>
      <w:r w:rsidRPr="00FE1FFC">
        <w:t>预约团操课程。</w:t>
      </w:r>
    </w:p>
    <w:p w14:paraId="174B57CF" w14:textId="77777777" w:rsidR="008F3210" w:rsidRPr="000C4462" w:rsidRDefault="008F3210" w:rsidP="008F3210">
      <w:pPr>
        <w:pStyle w:val="af6"/>
        <w:ind w:firstLineChars="0" w:firstLine="0"/>
      </w:pPr>
      <w:r>
        <w:rPr>
          <w:rFonts w:hint="eastAsia"/>
        </w:rPr>
        <w:t>用例规约：</w:t>
      </w:r>
    </w:p>
    <w:tbl>
      <w:tblPr>
        <w:tblStyle w:val="afd"/>
        <w:tblW w:w="8171" w:type="dxa"/>
        <w:tblInd w:w="41" w:type="dxa"/>
        <w:tblLayout w:type="fixed"/>
        <w:tblCellMar>
          <w:top w:w="120" w:type="dxa"/>
          <w:left w:w="60" w:type="dxa"/>
          <w:bottom w:w="120" w:type="dxa"/>
          <w:right w:w="60" w:type="dxa"/>
        </w:tblCellMar>
        <w:tblLook w:val="04A0" w:firstRow="1" w:lastRow="0" w:firstColumn="1" w:lastColumn="0" w:noHBand="0" w:noVBand="1"/>
      </w:tblPr>
      <w:tblGrid>
        <w:gridCol w:w="2478"/>
        <w:gridCol w:w="5693"/>
      </w:tblGrid>
      <w:tr w:rsidR="00FD35F3" w:rsidRPr="00E475D0" w14:paraId="628B551D" w14:textId="77777777" w:rsidTr="001364F2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02827A" w14:textId="164D32B2" w:rsidR="00FD35F3" w:rsidRPr="00055FE1" w:rsidRDefault="00FD35F3" w:rsidP="001364F2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 w:hint="eastAsia"/>
                <w:color w:val="333333"/>
                <w:sz w:val="21"/>
                <w:szCs w:val="21"/>
              </w:rPr>
              <w:t>用例编号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5463F5" w14:textId="2A9EA57E" w:rsidR="00FD35F3" w:rsidRDefault="00FD35F3" w:rsidP="001364F2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13</w:t>
            </w:r>
          </w:p>
        </w:tc>
      </w:tr>
      <w:tr w:rsidR="008F3210" w:rsidRPr="00E475D0" w14:paraId="42F4AF54" w14:textId="77777777" w:rsidTr="001364F2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74692E" w14:textId="77777777" w:rsidR="008F3210" w:rsidRPr="00055FE1" w:rsidRDefault="008F3210" w:rsidP="001364F2">
            <w:pPr>
              <w:rPr>
                <w:rFonts w:hint="eastAsia"/>
                <w:sz w:val="21"/>
                <w:szCs w:val="21"/>
              </w:rPr>
            </w:pPr>
            <w:r w:rsidRPr="00055FE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用例名称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F3E067" w14:textId="77777777" w:rsidR="008F3210" w:rsidRPr="00055FE1" w:rsidRDefault="008F3210" w:rsidP="001364F2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  <w:r w:rsidRPr="00055FE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预约团操课</w:t>
            </w:r>
          </w:p>
        </w:tc>
      </w:tr>
      <w:tr w:rsidR="008F3210" w:rsidRPr="00E475D0" w14:paraId="6DBB7A50" w14:textId="77777777" w:rsidTr="001364F2">
        <w:trPr>
          <w:trHeight w:val="540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F6F02C" w14:textId="77777777" w:rsidR="008F3210" w:rsidRPr="00055FE1" w:rsidRDefault="008F3210" w:rsidP="001364F2">
            <w:pPr>
              <w:rPr>
                <w:rFonts w:hint="eastAsia"/>
                <w:sz w:val="21"/>
                <w:szCs w:val="21"/>
              </w:rPr>
            </w:pPr>
            <w:r w:rsidRPr="00055FE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执行人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68ACD6" w14:textId="77777777" w:rsidR="008F3210" w:rsidRPr="00055FE1" w:rsidRDefault="008F3210" w:rsidP="001364F2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</w:p>
        </w:tc>
      </w:tr>
      <w:tr w:rsidR="008F3210" w:rsidRPr="00E475D0" w14:paraId="666145F6" w14:textId="77777777" w:rsidTr="001364F2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50308B" w14:textId="77777777" w:rsidR="008F3210" w:rsidRPr="00055FE1" w:rsidRDefault="008F3210" w:rsidP="001364F2">
            <w:pPr>
              <w:rPr>
                <w:rFonts w:hint="eastAsia"/>
                <w:sz w:val="21"/>
                <w:szCs w:val="21"/>
              </w:rPr>
            </w:pPr>
            <w:r w:rsidRPr="00055FE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前置条件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632A79" w14:textId="77777777" w:rsidR="008F3210" w:rsidRPr="00055FE1" w:rsidRDefault="008F3210" w:rsidP="001364F2">
            <w:pPr>
              <w:rPr>
                <w:rFonts w:hint="eastAsia"/>
                <w:sz w:val="21"/>
                <w:szCs w:val="21"/>
              </w:rPr>
            </w:pPr>
            <w:r w:rsidRPr="00055FE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以</w:t>
            </w: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  <w:r w:rsidRPr="00055FE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身份登录系统成功，进入团课预约页面</w:t>
            </w:r>
          </w:p>
        </w:tc>
      </w:tr>
      <w:tr w:rsidR="008F3210" w:rsidRPr="00E475D0" w14:paraId="34FCF6B0" w14:textId="77777777" w:rsidTr="001364F2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C5DEAF" w14:textId="77777777" w:rsidR="008F3210" w:rsidRPr="00055FE1" w:rsidRDefault="008F3210" w:rsidP="001364F2">
            <w:pPr>
              <w:rPr>
                <w:rFonts w:hint="eastAsia"/>
                <w:sz w:val="21"/>
                <w:szCs w:val="21"/>
              </w:rPr>
            </w:pPr>
            <w:r w:rsidRPr="00055FE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后置条件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FCC422" w14:textId="77777777" w:rsidR="008F3210" w:rsidRPr="00055FE1" w:rsidRDefault="008F3210" w:rsidP="001364F2">
            <w:pPr>
              <w:rPr>
                <w:rFonts w:hint="eastAsia"/>
                <w:sz w:val="21"/>
                <w:szCs w:val="21"/>
              </w:rPr>
            </w:pPr>
            <w:r w:rsidRPr="00055FE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生成</w:t>
            </w:r>
            <w:r w:rsidRPr="00055FE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055FE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GroupCourseBooking</w:t>
            </w:r>
            <w:proofErr w:type="spellEnd"/>
            <w:r w:rsidRPr="00055FE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 </w:t>
            </w:r>
            <w:r w:rsidRPr="00055FE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记录，同步</w:t>
            </w:r>
            <w:r w:rsidRPr="00055FE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055FE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MemberSchedule</w:t>
            </w:r>
            <w:proofErr w:type="spellEnd"/>
          </w:p>
        </w:tc>
      </w:tr>
      <w:tr w:rsidR="008F3210" w:rsidRPr="00E475D0" w14:paraId="19A4B11C" w14:textId="77777777" w:rsidTr="001364F2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908977" w14:textId="55860188" w:rsidR="008F3210" w:rsidRPr="00055FE1" w:rsidRDefault="00916BD1" w:rsidP="001364F2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基本事件流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F677AB" w14:textId="77777777" w:rsidR="008F3210" w:rsidRDefault="008F3210" w:rsidP="001364F2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055FE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A. </w:t>
            </w:r>
            <w:r w:rsidRPr="00055FE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系统展示可预约团操课程列表</w:t>
            </w:r>
            <w:r w:rsidRPr="00055FE1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4059A201" w14:textId="77777777" w:rsidR="008F3210" w:rsidRDefault="008F3210" w:rsidP="001364F2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055FE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B. </w:t>
            </w: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  <w:r w:rsidRPr="00055FE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选择课程及上课时段</w:t>
            </w:r>
            <w:r w:rsidRPr="00055FE1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49A8D3C2" w14:textId="77777777" w:rsidR="008F3210" w:rsidRDefault="008F3210" w:rsidP="001364F2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055FE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C. </w:t>
            </w:r>
            <w:r w:rsidRPr="00055FE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系统校验课程剩余容量</w:t>
            </w:r>
            <w:r w:rsidRPr="00055FE1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6CD099AF" w14:textId="77777777" w:rsidR="008F3210" w:rsidRPr="00055FE1" w:rsidRDefault="008F3210" w:rsidP="001364F2">
            <w:pPr>
              <w:rPr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055FE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D. </w:t>
            </w: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  <w:r w:rsidRPr="00055FE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确认预约，系统保存预约记录并更新课程现存容量</w:t>
            </w:r>
          </w:p>
        </w:tc>
      </w:tr>
      <w:tr w:rsidR="008F3210" w:rsidRPr="00E475D0" w14:paraId="2E301715" w14:textId="77777777" w:rsidTr="001364F2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2B2D40" w14:textId="47018E86" w:rsidR="008F3210" w:rsidRPr="00055FE1" w:rsidRDefault="00916BD1" w:rsidP="001364F2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扩展事件流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73E54A" w14:textId="77777777" w:rsidR="008F3210" w:rsidRPr="00055FE1" w:rsidRDefault="008F3210" w:rsidP="001364F2">
            <w:pPr>
              <w:rPr>
                <w:rFonts w:hint="eastAsia"/>
                <w:sz w:val="21"/>
                <w:szCs w:val="21"/>
              </w:rPr>
            </w:pPr>
            <w:r w:rsidRPr="00055FE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A. </w:t>
            </w:r>
            <w:r w:rsidRPr="00055FE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课程已满员，系统提示无法预约</w:t>
            </w:r>
          </w:p>
        </w:tc>
      </w:tr>
    </w:tbl>
    <w:p w14:paraId="05F25A3F" w14:textId="19C3F543" w:rsidR="008F3210" w:rsidRDefault="008F3210" w:rsidP="008F3210">
      <w:pPr>
        <w:pStyle w:val="a5"/>
        <w:jc w:val="center"/>
      </w:pPr>
      <w:bookmarkStart w:id="56" w:name="_Toc234436890"/>
      <w:r>
        <w:t>表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8A17D6">
        <w:rPr>
          <w:noProof/>
        </w:rPr>
        <w:t>2.5</w:t>
      </w:r>
      <w:r>
        <w:rPr>
          <w:noProof/>
        </w:rP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2 </w:instrText>
      </w:r>
      <w:r>
        <w:fldChar w:fldCharType="separate"/>
      </w:r>
      <w:r w:rsidR="008A17D6"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>
        <w:rPr>
          <w:rFonts w:ascii="Times New Roman" w:hAnsi="Times New Roman"/>
        </w:rPr>
        <w:t>会员</w:t>
      </w:r>
      <w:r w:rsidRPr="00015AE6">
        <w:rPr>
          <w:rFonts w:ascii="Times New Roman" w:hAnsi="Times New Roman"/>
        </w:rPr>
        <w:t>预约团操课</w:t>
      </w:r>
      <w:r w:rsidRPr="00015AE6">
        <w:rPr>
          <w:rFonts w:hint="eastAsia"/>
        </w:rPr>
        <w:t>用例规约</w:t>
      </w:r>
      <w:bookmarkEnd w:id="56"/>
    </w:p>
    <w:p w14:paraId="34BF69B8" w14:textId="77777777" w:rsidR="008F3210" w:rsidRPr="008F3210" w:rsidRDefault="008F3210">
      <w:pPr>
        <w:rPr>
          <w:rFonts w:hint="eastAsia"/>
        </w:rPr>
      </w:pPr>
    </w:p>
    <w:p w14:paraId="67C31466" w14:textId="5F8D5BA2" w:rsidR="00757CE9" w:rsidRDefault="00757CE9" w:rsidP="00757CE9">
      <w:pPr>
        <w:pStyle w:val="3"/>
        <w:rPr>
          <w:rFonts w:hint="eastAsia"/>
        </w:rPr>
      </w:pPr>
      <w:bookmarkStart w:id="57" w:name="_Toc234436846"/>
      <w:r>
        <w:rPr>
          <w:rFonts w:ascii="Times New Roman" w:hAnsi="Times New Roman"/>
          <w:sz w:val="21"/>
        </w:rPr>
        <w:t>会员</w:t>
      </w:r>
      <w:r w:rsidRPr="00757CE9">
        <w:rPr>
          <w:rFonts w:ascii="Times New Roman" w:hAnsi="Times New Roman"/>
          <w:sz w:val="21"/>
        </w:rPr>
        <w:t>取消团操课预约用例分析</w:t>
      </w:r>
      <w:bookmarkEnd w:id="57"/>
    </w:p>
    <w:p w14:paraId="41F26EE9" w14:textId="44414BEF" w:rsidR="00757CE9" w:rsidRDefault="00757CE9" w:rsidP="00757CE9">
      <w:pPr>
        <w:pStyle w:val="af6"/>
        <w:ind w:firstLineChars="0" w:firstLine="0"/>
      </w:pPr>
      <w:r w:rsidRPr="000C4462">
        <w:t>简介：</w:t>
      </w:r>
      <w:r>
        <w:t>会员</w:t>
      </w:r>
      <w:r w:rsidRPr="00757CE9">
        <w:t>取消已提交的团操课预约，系统释放课程名额并同步更新相关记录。</w:t>
      </w:r>
    </w:p>
    <w:p w14:paraId="0C95C307" w14:textId="77777777" w:rsidR="00757CE9" w:rsidRPr="000C4462" w:rsidRDefault="00757CE9" w:rsidP="00757CE9">
      <w:pPr>
        <w:pStyle w:val="af6"/>
        <w:ind w:firstLineChars="0" w:firstLine="0"/>
      </w:pPr>
      <w:r>
        <w:rPr>
          <w:rFonts w:hint="eastAsia"/>
        </w:rPr>
        <w:t>用例规约：</w:t>
      </w:r>
    </w:p>
    <w:tbl>
      <w:tblPr>
        <w:tblStyle w:val="afd"/>
        <w:tblW w:w="8171" w:type="dxa"/>
        <w:tblInd w:w="41" w:type="dxa"/>
        <w:tblLayout w:type="fixed"/>
        <w:tblCellMar>
          <w:top w:w="120" w:type="dxa"/>
          <w:left w:w="60" w:type="dxa"/>
          <w:bottom w:w="120" w:type="dxa"/>
          <w:right w:w="60" w:type="dxa"/>
        </w:tblCellMar>
        <w:tblLook w:val="04A0" w:firstRow="1" w:lastRow="0" w:firstColumn="1" w:lastColumn="0" w:noHBand="0" w:noVBand="1"/>
      </w:tblPr>
      <w:tblGrid>
        <w:gridCol w:w="2478"/>
        <w:gridCol w:w="5693"/>
      </w:tblGrid>
      <w:tr w:rsidR="00FD35F3" w:rsidRPr="00E475D0" w14:paraId="01D9AD30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AC6850" w14:textId="16D5BE24" w:rsidR="00FD35F3" w:rsidRPr="00757CE9" w:rsidRDefault="00FD35F3" w:rsidP="00757CE9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 w:hint="eastAsia"/>
                <w:color w:val="333333"/>
                <w:sz w:val="21"/>
                <w:szCs w:val="21"/>
              </w:rPr>
              <w:lastRenderedPageBreak/>
              <w:t>用例编号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2AA3C5" w14:textId="20EC2B4C" w:rsidR="00FD35F3" w:rsidRDefault="00FD35F3" w:rsidP="00757CE9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14</w:t>
            </w:r>
          </w:p>
        </w:tc>
      </w:tr>
      <w:tr w:rsidR="00757CE9" w:rsidRPr="00E475D0" w14:paraId="0AFA7724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67A9F9" w14:textId="6A375410" w:rsidR="00757CE9" w:rsidRPr="00757CE9" w:rsidRDefault="00757CE9" w:rsidP="00757CE9">
            <w:pPr>
              <w:rPr>
                <w:rFonts w:hint="eastAsia"/>
                <w:sz w:val="21"/>
                <w:szCs w:val="21"/>
              </w:rPr>
            </w:pP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用例名称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F0ABC4" w14:textId="76E3A2B8" w:rsidR="00757CE9" w:rsidRPr="00757CE9" w:rsidRDefault="00757CE9" w:rsidP="00757CE9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取消团操课预约</w:t>
            </w:r>
          </w:p>
        </w:tc>
      </w:tr>
      <w:tr w:rsidR="00757CE9" w:rsidRPr="00E475D0" w14:paraId="6C2D63BE" w14:textId="77777777" w:rsidTr="00396E36">
        <w:trPr>
          <w:trHeight w:val="540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B95A26" w14:textId="2DB5A661" w:rsidR="00757CE9" w:rsidRPr="00757CE9" w:rsidRDefault="00757CE9" w:rsidP="00757CE9">
            <w:pPr>
              <w:rPr>
                <w:rFonts w:hint="eastAsia"/>
                <w:sz w:val="21"/>
                <w:szCs w:val="21"/>
              </w:rPr>
            </w:pP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执行人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C434E0" w14:textId="41A7D17D" w:rsidR="00757CE9" w:rsidRPr="00757CE9" w:rsidRDefault="00757CE9" w:rsidP="00757CE9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</w:p>
        </w:tc>
      </w:tr>
      <w:tr w:rsidR="00757CE9" w:rsidRPr="00E475D0" w14:paraId="2D3EE0FF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585F4B" w14:textId="1A264A81" w:rsidR="00757CE9" w:rsidRPr="00757CE9" w:rsidRDefault="00757CE9" w:rsidP="00757CE9">
            <w:pPr>
              <w:rPr>
                <w:rFonts w:hint="eastAsia"/>
                <w:sz w:val="21"/>
                <w:szCs w:val="21"/>
              </w:rPr>
            </w:pP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前置条件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4C900B" w14:textId="07393D5D" w:rsidR="00757CE9" w:rsidRPr="00757CE9" w:rsidRDefault="00757CE9" w:rsidP="00757CE9">
            <w:pPr>
              <w:rPr>
                <w:rFonts w:hint="eastAsia"/>
                <w:sz w:val="21"/>
                <w:szCs w:val="21"/>
              </w:rPr>
            </w:pP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以</w:t>
            </w: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身份登录系统成功；存在状态为「待确认」或「已预约」的团课预约记录；距开课时间仍满足可取消规则</w:t>
            </w:r>
          </w:p>
        </w:tc>
      </w:tr>
      <w:tr w:rsidR="00757CE9" w:rsidRPr="00E475D0" w14:paraId="136C3937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4A58CC" w14:textId="1C1A4282" w:rsidR="00757CE9" w:rsidRPr="00757CE9" w:rsidRDefault="00757CE9" w:rsidP="00757CE9">
            <w:pPr>
              <w:rPr>
                <w:rFonts w:hint="eastAsia"/>
                <w:sz w:val="21"/>
                <w:szCs w:val="21"/>
              </w:rPr>
            </w:pP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后置条件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3D72DD" w14:textId="72C71C3A" w:rsidR="00757CE9" w:rsidRPr="00757CE9" w:rsidRDefault="00757CE9" w:rsidP="00757CE9">
            <w:pPr>
              <w:rPr>
                <w:rFonts w:hint="eastAsia"/>
                <w:sz w:val="21"/>
                <w:szCs w:val="21"/>
              </w:rPr>
            </w:pP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预约状态更新为「已取消」，记录取消时间；课程现存容量加</w:t>
            </w: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 1</w:t>
            </w: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；关联</w:t>
            </w: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MemberSchedule</w:t>
            </w:r>
            <w:proofErr w:type="spellEnd"/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 </w:t>
            </w: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同步取消或移除</w:t>
            </w:r>
          </w:p>
        </w:tc>
      </w:tr>
      <w:tr w:rsidR="00757CE9" w:rsidRPr="00E475D0" w14:paraId="586799B6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DBBDE9" w14:textId="3A17CC76" w:rsidR="00757CE9" w:rsidRPr="00757CE9" w:rsidRDefault="00916BD1" w:rsidP="00757CE9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基本事件流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B6D435" w14:textId="5B0F3F91" w:rsidR="00757CE9" w:rsidRDefault="00757CE9" w:rsidP="00757CE9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A. </w:t>
            </w: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进入「我的预约」并选择待取消的团课预约</w:t>
            </w:r>
            <w:r w:rsidRPr="00757CE9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555D4B8B" w14:textId="5E14C73B" w:rsidR="00757CE9" w:rsidRDefault="00757CE9" w:rsidP="00757CE9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B. </w:t>
            </w: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确认取消操作</w:t>
            </w:r>
            <w:r w:rsidRPr="00757CE9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52BA430D" w14:textId="77777777" w:rsidR="00757CE9" w:rsidRDefault="00757CE9" w:rsidP="00757CE9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C. </w:t>
            </w: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系统校验预约状态及取消时限</w:t>
            </w:r>
            <w:r w:rsidRPr="00757CE9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483FF35A" w14:textId="7727F3A0" w:rsidR="00757CE9" w:rsidRPr="00757CE9" w:rsidRDefault="00757CE9" w:rsidP="00757CE9">
            <w:pPr>
              <w:rPr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D. </w:t>
            </w: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系统更新</w:t>
            </w: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GroupCourseBooking</w:t>
            </w:r>
            <w:proofErr w:type="spellEnd"/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 </w:t>
            </w: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状态，回写课程容量并同步会员日程</w:t>
            </w:r>
          </w:p>
        </w:tc>
      </w:tr>
      <w:tr w:rsidR="00757CE9" w:rsidRPr="00E475D0" w14:paraId="1EFD5CF0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80C90A" w14:textId="2F7FCAC0" w:rsidR="00757CE9" w:rsidRPr="00757CE9" w:rsidRDefault="00916BD1" w:rsidP="00757CE9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扩展事件流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521F0E" w14:textId="77777777" w:rsidR="00757CE9" w:rsidRDefault="00757CE9" w:rsidP="00757CE9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A. </w:t>
            </w: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预约已取消或已完成，系统提示不可重复操作</w:t>
            </w:r>
            <w:r w:rsidRPr="00757CE9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7CAD4A03" w14:textId="6E386A2A" w:rsidR="00757CE9" w:rsidRPr="00757CE9" w:rsidRDefault="00757CE9" w:rsidP="00757CE9">
            <w:pPr>
              <w:rPr>
                <w:rFonts w:hint="eastAsia"/>
                <w:sz w:val="21"/>
                <w:szCs w:val="21"/>
              </w:rPr>
            </w:pP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B. </w:t>
            </w: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课程已开始或超过取消截止时间，系统拒绝取消</w:t>
            </w:r>
          </w:p>
        </w:tc>
      </w:tr>
    </w:tbl>
    <w:p w14:paraId="78E322CC" w14:textId="412C00C6" w:rsidR="00757CE9" w:rsidRPr="00757CE9" w:rsidRDefault="00757CE9" w:rsidP="00757CE9">
      <w:pPr>
        <w:pStyle w:val="a5"/>
        <w:jc w:val="center"/>
      </w:pPr>
      <w:bookmarkStart w:id="58" w:name="_Toc234436891"/>
      <w:r>
        <w:t>表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8A17D6">
        <w:rPr>
          <w:noProof/>
        </w:rPr>
        <w:t>2.5</w:t>
      </w:r>
      <w:r>
        <w:rPr>
          <w:noProof/>
        </w:rP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2 </w:instrText>
      </w:r>
      <w:r>
        <w:fldChar w:fldCharType="separate"/>
      </w:r>
      <w:r w:rsidR="008A17D6"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>
        <w:rPr>
          <w:rFonts w:ascii="Times New Roman" w:hAnsi="Times New Roman"/>
        </w:rPr>
        <w:t>会员</w:t>
      </w:r>
      <w:r w:rsidRPr="00757CE9">
        <w:rPr>
          <w:rFonts w:ascii="Times New Roman" w:hAnsi="Times New Roman"/>
        </w:rPr>
        <w:t>取消团操课预约</w:t>
      </w:r>
      <w:r w:rsidRPr="00757CE9">
        <w:rPr>
          <w:rFonts w:hint="eastAsia"/>
        </w:rPr>
        <w:t>用例规约</w:t>
      </w:r>
      <w:bookmarkEnd w:id="58"/>
    </w:p>
    <w:p w14:paraId="51F5CC2F" w14:textId="77777777" w:rsidR="00757CE9" w:rsidRDefault="00757CE9">
      <w:pPr>
        <w:rPr>
          <w:rFonts w:hint="eastAsia"/>
        </w:rPr>
      </w:pPr>
    </w:p>
    <w:p w14:paraId="66BAE039" w14:textId="28B1AD6A" w:rsidR="00757CE9" w:rsidRDefault="00757CE9" w:rsidP="00757CE9">
      <w:pPr>
        <w:pStyle w:val="3"/>
        <w:rPr>
          <w:rFonts w:hint="eastAsia"/>
        </w:rPr>
      </w:pPr>
      <w:bookmarkStart w:id="59" w:name="_Toc234436847"/>
      <w:r>
        <w:rPr>
          <w:rFonts w:ascii="Times New Roman" w:hAnsi="Times New Roman"/>
          <w:sz w:val="21"/>
        </w:rPr>
        <w:t>会员</w:t>
      </w:r>
      <w:r>
        <w:rPr>
          <w:rFonts w:ascii="Times New Roman" w:hAnsi="Times New Roman" w:hint="eastAsia"/>
          <w:sz w:val="21"/>
        </w:rPr>
        <w:t>查看</w:t>
      </w:r>
      <w:r w:rsidRPr="00757CE9">
        <w:rPr>
          <w:rFonts w:ascii="Times New Roman" w:hAnsi="Times New Roman"/>
          <w:sz w:val="21"/>
        </w:rPr>
        <w:t>团操课预约</w:t>
      </w:r>
      <w:r w:rsidR="008F3210">
        <w:rPr>
          <w:rFonts w:ascii="Times New Roman" w:hAnsi="Times New Roman" w:hint="eastAsia"/>
          <w:sz w:val="21"/>
        </w:rPr>
        <w:t>记录</w:t>
      </w:r>
      <w:r w:rsidRPr="00757CE9">
        <w:rPr>
          <w:rFonts w:ascii="Times New Roman" w:hAnsi="Times New Roman"/>
          <w:sz w:val="21"/>
        </w:rPr>
        <w:t>用例分析</w:t>
      </w:r>
      <w:bookmarkEnd w:id="59"/>
    </w:p>
    <w:p w14:paraId="2A38EA63" w14:textId="613E1226" w:rsidR="00757CE9" w:rsidRDefault="00757CE9" w:rsidP="00757CE9">
      <w:pPr>
        <w:pStyle w:val="af6"/>
        <w:ind w:firstLineChars="0" w:firstLine="0"/>
      </w:pPr>
      <w:r w:rsidRPr="000C4462">
        <w:t>简介：</w:t>
      </w:r>
      <w:r>
        <w:t>会员</w:t>
      </w:r>
      <w:r w:rsidRPr="00757CE9">
        <w:t>查看本人团课预约历史及状态。</w:t>
      </w:r>
    </w:p>
    <w:p w14:paraId="64849F38" w14:textId="77777777" w:rsidR="00757CE9" w:rsidRPr="000C4462" w:rsidRDefault="00757CE9" w:rsidP="00757CE9">
      <w:pPr>
        <w:pStyle w:val="af6"/>
        <w:ind w:firstLineChars="0" w:firstLine="0"/>
      </w:pPr>
      <w:r>
        <w:rPr>
          <w:rFonts w:hint="eastAsia"/>
        </w:rPr>
        <w:t>用例规约：</w:t>
      </w:r>
    </w:p>
    <w:tbl>
      <w:tblPr>
        <w:tblStyle w:val="afd"/>
        <w:tblW w:w="8171" w:type="dxa"/>
        <w:tblInd w:w="41" w:type="dxa"/>
        <w:tblLayout w:type="fixed"/>
        <w:tblCellMar>
          <w:top w:w="120" w:type="dxa"/>
          <w:left w:w="60" w:type="dxa"/>
          <w:bottom w:w="120" w:type="dxa"/>
          <w:right w:w="60" w:type="dxa"/>
        </w:tblCellMar>
        <w:tblLook w:val="04A0" w:firstRow="1" w:lastRow="0" w:firstColumn="1" w:lastColumn="0" w:noHBand="0" w:noVBand="1"/>
      </w:tblPr>
      <w:tblGrid>
        <w:gridCol w:w="2478"/>
        <w:gridCol w:w="5693"/>
      </w:tblGrid>
      <w:tr w:rsidR="00FD35F3" w:rsidRPr="00E475D0" w14:paraId="17B33AD8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D10347" w14:textId="51E53AA6" w:rsidR="00FD35F3" w:rsidRPr="00757CE9" w:rsidRDefault="00FD35F3" w:rsidP="00757CE9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 w:hint="eastAsia"/>
                <w:color w:val="333333"/>
                <w:sz w:val="21"/>
                <w:szCs w:val="21"/>
              </w:rPr>
              <w:t>用例编号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7959B" w14:textId="6207C566" w:rsidR="00FD35F3" w:rsidRDefault="00FD35F3" w:rsidP="00757CE9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15</w:t>
            </w:r>
          </w:p>
        </w:tc>
      </w:tr>
      <w:tr w:rsidR="00757CE9" w:rsidRPr="00E475D0" w14:paraId="7A89F256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DD1D94" w14:textId="56953D09" w:rsidR="00757CE9" w:rsidRPr="00757CE9" w:rsidRDefault="00757CE9" w:rsidP="00757CE9">
            <w:pPr>
              <w:rPr>
                <w:rFonts w:hint="eastAsia"/>
                <w:sz w:val="21"/>
                <w:szCs w:val="21"/>
              </w:rPr>
            </w:pP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用例名称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C4A8BC" w14:textId="54B700E1" w:rsidR="00757CE9" w:rsidRPr="00757CE9" w:rsidRDefault="00AF15BD" w:rsidP="00757CE9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  <w:r w:rsidR="00757CE9"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查看团课预约记录</w:t>
            </w:r>
          </w:p>
        </w:tc>
      </w:tr>
      <w:tr w:rsidR="00757CE9" w:rsidRPr="00E475D0" w14:paraId="192E7EEE" w14:textId="77777777" w:rsidTr="00396E36">
        <w:trPr>
          <w:trHeight w:val="540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22B65F" w14:textId="0FD4345A" w:rsidR="00757CE9" w:rsidRPr="00757CE9" w:rsidRDefault="00757CE9" w:rsidP="00757CE9">
            <w:pPr>
              <w:rPr>
                <w:rFonts w:hint="eastAsia"/>
                <w:sz w:val="21"/>
                <w:szCs w:val="21"/>
              </w:rPr>
            </w:pP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执行人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BB07FE" w14:textId="03AD07A8" w:rsidR="00757CE9" w:rsidRPr="00757CE9" w:rsidRDefault="00AF15BD" w:rsidP="00757CE9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</w:p>
        </w:tc>
      </w:tr>
      <w:tr w:rsidR="00757CE9" w:rsidRPr="00E475D0" w14:paraId="328837BB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C83A44" w14:textId="7D8CA0F0" w:rsidR="00757CE9" w:rsidRPr="00757CE9" w:rsidRDefault="00757CE9" w:rsidP="00757CE9">
            <w:pPr>
              <w:rPr>
                <w:rFonts w:hint="eastAsia"/>
                <w:sz w:val="21"/>
                <w:szCs w:val="21"/>
              </w:rPr>
            </w:pP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前置条件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701952" w14:textId="713C4AFE" w:rsidR="00757CE9" w:rsidRPr="00757CE9" w:rsidRDefault="00757CE9" w:rsidP="00757CE9">
            <w:pPr>
              <w:rPr>
                <w:rFonts w:hint="eastAsia"/>
                <w:sz w:val="21"/>
                <w:szCs w:val="21"/>
              </w:rPr>
            </w:pP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以</w:t>
            </w:r>
            <w:r w:rsidR="00AF15BD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身份登录系统成功</w:t>
            </w:r>
          </w:p>
        </w:tc>
      </w:tr>
      <w:tr w:rsidR="00757CE9" w:rsidRPr="00E475D0" w14:paraId="50335C50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CECBB7" w14:textId="0A07A075" w:rsidR="00757CE9" w:rsidRPr="00757CE9" w:rsidRDefault="00757CE9" w:rsidP="00757CE9">
            <w:pPr>
              <w:rPr>
                <w:rFonts w:hint="eastAsia"/>
                <w:sz w:val="21"/>
                <w:szCs w:val="21"/>
              </w:rPr>
            </w:pP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后置条件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69E998" w14:textId="2DA0168F" w:rsidR="00757CE9" w:rsidRPr="00757CE9" w:rsidRDefault="00757CE9" w:rsidP="00757CE9">
            <w:pPr>
              <w:rPr>
                <w:rFonts w:hint="eastAsia"/>
                <w:sz w:val="21"/>
                <w:szCs w:val="21"/>
              </w:rPr>
            </w:pP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系统展示</w:t>
            </w:r>
            <w:r w:rsidR="00AF15BD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团课预约列表</w:t>
            </w:r>
          </w:p>
        </w:tc>
      </w:tr>
      <w:tr w:rsidR="00757CE9" w:rsidRPr="00E475D0" w14:paraId="4E9EFD95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6938B6" w14:textId="615592EE" w:rsidR="00757CE9" w:rsidRPr="00757CE9" w:rsidRDefault="00916BD1" w:rsidP="00757CE9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基本事件流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F87344" w14:textId="7A09C8B3" w:rsidR="00757CE9" w:rsidRDefault="00757CE9" w:rsidP="00757CE9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A. </w:t>
            </w:r>
            <w:proofErr w:type="gramStart"/>
            <w:r w:rsidR="00AF15BD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进入</w:t>
            </w: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“</w:t>
            </w: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我的预约</w:t>
            </w: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”</w:t>
            </w: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页面</w:t>
            </w:r>
            <w:proofErr w:type="gramEnd"/>
            <w:r w:rsidRPr="00757CE9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66DF16BB" w14:textId="77777777" w:rsidR="00757CE9" w:rsidRDefault="00757CE9" w:rsidP="00757CE9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B. </w:t>
            </w: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系统查询</w:t>
            </w: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GroupCourseBooking</w:t>
            </w:r>
            <w:proofErr w:type="spellEnd"/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 </w:t>
            </w: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表</w:t>
            </w:r>
            <w:r w:rsidRPr="00757CE9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301C741B" w14:textId="316ABCF0" w:rsidR="00757CE9" w:rsidRPr="00757CE9" w:rsidRDefault="00757CE9" w:rsidP="00757CE9">
            <w:pPr>
              <w:rPr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C. </w:t>
            </w: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展示预约时间、课程名称、预约状态（待确认</w:t>
            </w: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/</w:t>
            </w: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已预约</w:t>
            </w: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/</w:t>
            </w: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已取消</w:t>
            </w: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/</w:t>
            </w: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已完成）</w:t>
            </w:r>
          </w:p>
        </w:tc>
      </w:tr>
      <w:tr w:rsidR="00757CE9" w:rsidRPr="00E475D0" w14:paraId="39A586D0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732BCC" w14:textId="7FB89682" w:rsidR="00757CE9" w:rsidRPr="00757CE9" w:rsidRDefault="00916BD1" w:rsidP="00757CE9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lastRenderedPageBreak/>
              <w:t>扩展事件流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A5AB32" w14:textId="409D2710" w:rsidR="00757CE9" w:rsidRPr="00757CE9" w:rsidRDefault="00757CE9" w:rsidP="00757CE9">
            <w:pPr>
              <w:rPr>
                <w:rFonts w:hint="eastAsia"/>
                <w:sz w:val="21"/>
                <w:szCs w:val="21"/>
              </w:rPr>
            </w:pP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A. </w:t>
            </w:r>
            <w:r w:rsidRPr="00757CE9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无预约记录时显示空列表</w:t>
            </w:r>
          </w:p>
        </w:tc>
      </w:tr>
    </w:tbl>
    <w:p w14:paraId="1E31B7C0" w14:textId="3986A1C0" w:rsidR="00757CE9" w:rsidRPr="00757CE9" w:rsidRDefault="00757CE9" w:rsidP="00757CE9">
      <w:pPr>
        <w:pStyle w:val="a5"/>
        <w:jc w:val="center"/>
      </w:pPr>
      <w:bookmarkStart w:id="60" w:name="_Toc234436892"/>
      <w:r>
        <w:t>表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8A17D6">
        <w:rPr>
          <w:noProof/>
        </w:rPr>
        <w:t>2.5</w:t>
      </w:r>
      <w:r>
        <w:rPr>
          <w:noProof/>
        </w:rP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2 </w:instrText>
      </w:r>
      <w:r>
        <w:fldChar w:fldCharType="separate"/>
      </w:r>
      <w:r w:rsidR="008A17D6">
        <w:rPr>
          <w:noProof/>
        </w:rPr>
        <w:t>4</w:t>
      </w:r>
      <w:r>
        <w:fldChar w:fldCharType="end"/>
      </w:r>
      <w:r>
        <w:rPr>
          <w:rFonts w:hint="eastAsia"/>
        </w:rPr>
        <w:t xml:space="preserve"> </w:t>
      </w:r>
      <w:r>
        <w:rPr>
          <w:rFonts w:ascii="Times New Roman" w:hAnsi="Times New Roman"/>
        </w:rPr>
        <w:t>会员</w:t>
      </w:r>
      <w:r>
        <w:rPr>
          <w:rFonts w:ascii="Times New Roman" w:hAnsi="Times New Roman" w:hint="eastAsia"/>
        </w:rPr>
        <w:t>查看</w:t>
      </w:r>
      <w:r w:rsidRPr="00757CE9">
        <w:rPr>
          <w:rFonts w:ascii="Times New Roman" w:hAnsi="Times New Roman"/>
        </w:rPr>
        <w:t>团操课预约</w:t>
      </w:r>
      <w:r w:rsidR="008F3210">
        <w:rPr>
          <w:rFonts w:ascii="Times New Roman" w:hAnsi="Times New Roman" w:hint="eastAsia"/>
        </w:rPr>
        <w:t>记录</w:t>
      </w:r>
      <w:r w:rsidRPr="00757CE9">
        <w:rPr>
          <w:rFonts w:hint="eastAsia"/>
        </w:rPr>
        <w:t>用例规约</w:t>
      </w:r>
      <w:bookmarkEnd w:id="60"/>
    </w:p>
    <w:p w14:paraId="01989F35" w14:textId="77777777" w:rsidR="00757CE9" w:rsidRPr="001B17D3" w:rsidRDefault="00757CE9">
      <w:pPr>
        <w:rPr>
          <w:rFonts w:hint="eastAsia"/>
        </w:rPr>
      </w:pPr>
    </w:p>
    <w:p w14:paraId="19890C62" w14:textId="3F298BAB" w:rsidR="00151C94" w:rsidRDefault="008B4332">
      <w:pPr>
        <w:pStyle w:val="3"/>
        <w:rPr>
          <w:rFonts w:hint="eastAsia"/>
        </w:rPr>
      </w:pPr>
      <w:bookmarkStart w:id="61" w:name="_Toc234436848"/>
      <w:r w:rsidRPr="008B4332">
        <w:rPr>
          <w:rFonts w:ascii="Times New Roman" w:hAnsi="Times New Roman"/>
          <w:sz w:val="21"/>
        </w:rPr>
        <w:t>教练安排团操课程授课用例分析</w:t>
      </w:r>
      <w:bookmarkEnd w:id="61"/>
    </w:p>
    <w:p w14:paraId="652BF748" w14:textId="5E8BD4B4" w:rsidR="004D34BC" w:rsidRDefault="004D34BC" w:rsidP="004D34BC">
      <w:pPr>
        <w:pStyle w:val="af6"/>
        <w:ind w:firstLineChars="0" w:firstLine="0"/>
      </w:pPr>
      <w:r w:rsidRPr="000C4462">
        <w:t>简介：</w:t>
      </w:r>
      <w:r w:rsidR="008B4332" w:rsidRPr="008B4332">
        <w:t>教练查看并确认团操课程授课安排。</w:t>
      </w:r>
    </w:p>
    <w:p w14:paraId="62BA6DE7" w14:textId="77777777" w:rsidR="004D34BC" w:rsidRPr="000C4462" w:rsidRDefault="004D34BC" w:rsidP="004D34BC">
      <w:pPr>
        <w:pStyle w:val="af6"/>
        <w:ind w:firstLineChars="0" w:firstLine="0"/>
      </w:pPr>
      <w:r>
        <w:rPr>
          <w:rFonts w:hint="eastAsia"/>
        </w:rPr>
        <w:t>用例规约：</w:t>
      </w:r>
    </w:p>
    <w:tbl>
      <w:tblPr>
        <w:tblStyle w:val="afd"/>
        <w:tblW w:w="8171" w:type="dxa"/>
        <w:tblInd w:w="41" w:type="dxa"/>
        <w:tblLayout w:type="fixed"/>
        <w:tblCellMar>
          <w:top w:w="120" w:type="dxa"/>
          <w:left w:w="60" w:type="dxa"/>
          <w:bottom w:w="120" w:type="dxa"/>
          <w:right w:w="60" w:type="dxa"/>
        </w:tblCellMar>
        <w:tblLook w:val="04A0" w:firstRow="1" w:lastRow="0" w:firstColumn="1" w:lastColumn="0" w:noHBand="0" w:noVBand="1"/>
      </w:tblPr>
      <w:tblGrid>
        <w:gridCol w:w="2478"/>
        <w:gridCol w:w="5693"/>
      </w:tblGrid>
      <w:tr w:rsidR="00FD35F3" w:rsidRPr="00E475D0" w14:paraId="0AB199AF" w14:textId="77777777" w:rsidTr="008B4332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7BEE13" w14:textId="5A6179F5" w:rsidR="00FD35F3" w:rsidRPr="008B4332" w:rsidRDefault="00FD35F3" w:rsidP="008B4332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 w:hint="eastAsia"/>
                <w:color w:val="333333"/>
                <w:sz w:val="21"/>
                <w:szCs w:val="21"/>
              </w:rPr>
              <w:t>用例编号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6924B3" w14:textId="68908C5C" w:rsidR="00FD35F3" w:rsidRPr="008B4332" w:rsidRDefault="00FD35F3" w:rsidP="008B4332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16</w:t>
            </w:r>
          </w:p>
        </w:tc>
      </w:tr>
      <w:tr w:rsidR="008B4332" w:rsidRPr="00E475D0" w14:paraId="2E87A6EF" w14:textId="77777777" w:rsidTr="008B4332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173493" w14:textId="0FE77F8D" w:rsidR="008B4332" w:rsidRPr="008B4332" w:rsidRDefault="008B4332" w:rsidP="008B4332">
            <w:pPr>
              <w:rPr>
                <w:rFonts w:hint="eastAsia"/>
                <w:sz w:val="21"/>
                <w:szCs w:val="21"/>
              </w:rPr>
            </w:pPr>
            <w:r w:rsidRPr="008B4332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用例名称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48B656" w14:textId="2443EA9F" w:rsidR="008B4332" w:rsidRPr="008B4332" w:rsidRDefault="008B4332" w:rsidP="008B4332">
            <w:pPr>
              <w:rPr>
                <w:rFonts w:hint="eastAsia"/>
                <w:sz w:val="21"/>
                <w:szCs w:val="21"/>
              </w:rPr>
            </w:pPr>
            <w:r w:rsidRPr="008B4332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教练安排团操课程授课</w:t>
            </w:r>
          </w:p>
        </w:tc>
      </w:tr>
      <w:tr w:rsidR="008B4332" w:rsidRPr="00E475D0" w14:paraId="78D1DDE2" w14:textId="77777777" w:rsidTr="008B4332">
        <w:trPr>
          <w:trHeight w:val="540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1BE050" w14:textId="1939FB26" w:rsidR="008B4332" w:rsidRPr="008B4332" w:rsidRDefault="008B4332" w:rsidP="008B4332">
            <w:pPr>
              <w:rPr>
                <w:rFonts w:hint="eastAsia"/>
                <w:sz w:val="21"/>
                <w:szCs w:val="21"/>
              </w:rPr>
            </w:pPr>
            <w:r w:rsidRPr="008B4332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执行人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792D76" w14:textId="11735379" w:rsidR="008B4332" w:rsidRPr="008B4332" w:rsidRDefault="008B4332" w:rsidP="008B4332">
            <w:pPr>
              <w:rPr>
                <w:rFonts w:hint="eastAsia"/>
                <w:sz w:val="21"/>
                <w:szCs w:val="21"/>
              </w:rPr>
            </w:pPr>
            <w:r w:rsidRPr="008B4332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教练</w:t>
            </w:r>
          </w:p>
        </w:tc>
      </w:tr>
      <w:tr w:rsidR="008B4332" w:rsidRPr="00E475D0" w14:paraId="0699F1AB" w14:textId="77777777" w:rsidTr="008B4332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3A1506" w14:textId="4E93D68E" w:rsidR="008B4332" w:rsidRPr="008B4332" w:rsidRDefault="008B4332" w:rsidP="008B4332">
            <w:pPr>
              <w:rPr>
                <w:rFonts w:hint="eastAsia"/>
                <w:sz w:val="21"/>
                <w:szCs w:val="21"/>
              </w:rPr>
            </w:pPr>
            <w:r w:rsidRPr="008B4332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涉及人群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454CA4" w14:textId="3D26650F" w:rsidR="008B4332" w:rsidRPr="008B4332" w:rsidRDefault="00DD431D" w:rsidP="008B4332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</w:p>
        </w:tc>
      </w:tr>
      <w:tr w:rsidR="008B4332" w:rsidRPr="00E475D0" w14:paraId="003CB26B" w14:textId="77777777" w:rsidTr="008B4332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D8E88A" w14:textId="09F33FF1" w:rsidR="008B4332" w:rsidRPr="008B4332" w:rsidRDefault="008B4332" w:rsidP="008B4332">
            <w:pPr>
              <w:rPr>
                <w:rFonts w:hint="eastAsia"/>
                <w:sz w:val="21"/>
                <w:szCs w:val="21"/>
              </w:rPr>
            </w:pPr>
            <w:r w:rsidRPr="008B4332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前置条件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5DD18B" w14:textId="1FDC72E6" w:rsidR="008B4332" w:rsidRPr="008B4332" w:rsidRDefault="008B4332" w:rsidP="008B4332">
            <w:pPr>
              <w:rPr>
                <w:rFonts w:hint="eastAsia"/>
                <w:sz w:val="21"/>
                <w:szCs w:val="21"/>
              </w:rPr>
            </w:pPr>
            <w:r w:rsidRPr="008B4332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以教练身份登录系统成功</w:t>
            </w:r>
          </w:p>
        </w:tc>
      </w:tr>
      <w:tr w:rsidR="008B4332" w:rsidRPr="00E475D0" w14:paraId="39D56A26" w14:textId="77777777" w:rsidTr="008B4332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955C15" w14:textId="52AECD94" w:rsidR="008B4332" w:rsidRPr="008B4332" w:rsidRDefault="008B4332" w:rsidP="008B4332">
            <w:pPr>
              <w:rPr>
                <w:rFonts w:hint="eastAsia"/>
                <w:sz w:val="21"/>
                <w:szCs w:val="21"/>
              </w:rPr>
            </w:pPr>
            <w:r w:rsidRPr="008B4332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后置条件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D6D5D0" w14:textId="183A0C8F" w:rsidR="008B4332" w:rsidRPr="008B4332" w:rsidRDefault="008B4332" w:rsidP="008B4332">
            <w:pPr>
              <w:rPr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8B4332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教练日程表同步更新</w:t>
            </w:r>
          </w:p>
        </w:tc>
      </w:tr>
      <w:tr w:rsidR="008B4332" w:rsidRPr="00E475D0" w14:paraId="278A6A3D" w14:textId="77777777" w:rsidTr="008B4332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5608A0" w14:textId="39E4A822" w:rsidR="008B4332" w:rsidRPr="008B4332" w:rsidRDefault="00916BD1" w:rsidP="008B4332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基本事件流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53BFD7" w14:textId="77777777" w:rsidR="008B4332" w:rsidRDefault="008B4332" w:rsidP="008B4332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8B4332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A. </w:t>
            </w:r>
            <w:r w:rsidRPr="008B4332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系统展示教练负责的团操课程及</w:t>
            </w:r>
            <w:r w:rsidRPr="008B4332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8B4332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Time_slot_instance</w:t>
            </w:r>
            <w:proofErr w:type="spellEnd"/>
            <w:r w:rsidRPr="008B4332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46C8CEDA" w14:textId="77777777" w:rsidR="008B4332" w:rsidRDefault="008B4332" w:rsidP="008B4332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8B4332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B. </w:t>
            </w:r>
            <w:r w:rsidRPr="008B4332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教练查看课程详情与预约人数</w:t>
            </w:r>
            <w:r w:rsidRPr="008B4332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0F255DC1" w14:textId="7BF37B29" w:rsidR="008B4332" w:rsidRPr="008B4332" w:rsidRDefault="008B4332" w:rsidP="008B4332">
            <w:pPr>
              <w:rPr>
                <w:rFonts w:hint="eastAsia"/>
                <w:sz w:val="21"/>
                <w:szCs w:val="21"/>
              </w:rPr>
            </w:pPr>
            <w:r w:rsidRPr="008B4332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C. </w:t>
            </w:r>
            <w:r w:rsidRPr="008B4332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系统同步写入</w:t>
            </w:r>
            <w:r w:rsidRPr="008B4332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8B4332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CoachSchedule</w:t>
            </w:r>
            <w:proofErr w:type="spellEnd"/>
            <w:r w:rsidRPr="008B4332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 </w:t>
            </w:r>
            <w:r w:rsidRPr="008B4332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记录</w:t>
            </w:r>
          </w:p>
        </w:tc>
      </w:tr>
      <w:tr w:rsidR="008B4332" w:rsidRPr="00E475D0" w14:paraId="2D1583AB" w14:textId="77777777" w:rsidTr="008B4332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E43D63" w14:textId="3FA150AD" w:rsidR="008B4332" w:rsidRPr="008B4332" w:rsidRDefault="00916BD1" w:rsidP="008B4332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 w:hint="eastAsia"/>
                <w:color w:val="333333"/>
                <w:sz w:val="21"/>
                <w:szCs w:val="21"/>
              </w:rPr>
              <w:t>扩展事件流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13C911" w14:textId="50AD875C" w:rsidR="008B4332" w:rsidRPr="008B4332" w:rsidRDefault="008B4332" w:rsidP="008B4332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 w:hint="eastAsia"/>
                <w:color w:val="333333"/>
                <w:sz w:val="21"/>
                <w:szCs w:val="21"/>
              </w:rPr>
              <w:t>A.</w:t>
            </w:r>
            <w:r w:rsidRPr="008B4332">
              <w:t xml:space="preserve"> </w:t>
            </w:r>
            <w:r w:rsidRPr="008B4332">
              <w:rPr>
                <w:rFonts w:ascii="Open Sans" w:hAnsi="Open Sans" w:cs="Open Sans"/>
                <w:color w:val="333333"/>
                <w:sz w:val="21"/>
                <w:szCs w:val="21"/>
              </w:rPr>
              <w:t>所选时段</w:t>
            </w:r>
            <w:proofErr w:type="spellStart"/>
            <w:r w:rsidRPr="008B4332">
              <w:rPr>
                <w:rFonts w:ascii="Open Sans" w:hAnsi="Open Sans" w:cs="Open Sans"/>
                <w:color w:val="333333"/>
                <w:sz w:val="21"/>
                <w:szCs w:val="21"/>
              </w:rPr>
              <w:t>Time_slot_instance</w:t>
            </w:r>
            <w:proofErr w:type="spellEnd"/>
            <w:r w:rsidRPr="008B4332">
              <w:rPr>
                <w:rFonts w:ascii="Open Sans" w:hAnsi="Open Sans" w:cs="Open Sans"/>
                <w:color w:val="333333"/>
                <w:sz w:val="21"/>
                <w:szCs w:val="21"/>
              </w:rPr>
              <w:t>已被其他教练占用，无法安排授课，提示更换时段</w:t>
            </w:r>
          </w:p>
        </w:tc>
      </w:tr>
    </w:tbl>
    <w:p w14:paraId="011D6F98" w14:textId="789F12A4" w:rsidR="001B17D3" w:rsidRDefault="001B17D3" w:rsidP="001B17D3">
      <w:pPr>
        <w:pStyle w:val="a5"/>
        <w:jc w:val="center"/>
      </w:pPr>
      <w:bookmarkStart w:id="62" w:name="_Toc234436893"/>
      <w:r>
        <w:t>表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8A17D6">
        <w:rPr>
          <w:noProof/>
        </w:rPr>
        <w:t>2.5</w:t>
      </w:r>
      <w:r>
        <w:rPr>
          <w:noProof/>
        </w:rP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2 </w:instrText>
      </w:r>
      <w:r>
        <w:fldChar w:fldCharType="separate"/>
      </w:r>
      <w:r w:rsidR="008A17D6">
        <w:rPr>
          <w:noProof/>
        </w:rPr>
        <w:t>5</w:t>
      </w:r>
      <w:r>
        <w:fldChar w:fldCharType="end"/>
      </w:r>
      <w:r>
        <w:rPr>
          <w:rFonts w:hint="eastAsia"/>
        </w:rPr>
        <w:t xml:space="preserve"> </w:t>
      </w:r>
      <w:r w:rsidR="00015AE6" w:rsidRPr="00015AE6">
        <w:rPr>
          <w:rFonts w:ascii="Times New Roman" w:hAnsi="Times New Roman"/>
        </w:rPr>
        <w:t>教练安排团操课程授课</w:t>
      </w:r>
      <w:r w:rsidRPr="00015AE6">
        <w:rPr>
          <w:rFonts w:hint="eastAsia"/>
        </w:rPr>
        <w:t>用例规约</w:t>
      </w:r>
      <w:bookmarkEnd w:id="62"/>
    </w:p>
    <w:p w14:paraId="357D0294" w14:textId="77777777" w:rsidR="00151C94" w:rsidRPr="001B17D3" w:rsidRDefault="00151C94">
      <w:pPr>
        <w:rPr>
          <w:rFonts w:hint="eastAsia"/>
        </w:rPr>
      </w:pPr>
    </w:p>
    <w:p w14:paraId="17D8C162" w14:textId="17556968" w:rsidR="00151C94" w:rsidRDefault="008B4332">
      <w:pPr>
        <w:pStyle w:val="3"/>
        <w:rPr>
          <w:rFonts w:hint="eastAsia"/>
        </w:rPr>
      </w:pPr>
      <w:bookmarkStart w:id="63" w:name="_Toc234436849"/>
      <w:r w:rsidRPr="008B4332">
        <w:rPr>
          <w:rFonts w:ascii="Times New Roman" w:hAnsi="Times New Roman"/>
          <w:sz w:val="21"/>
        </w:rPr>
        <w:t>员工管理团操课程用例分析</w:t>
      </w:r>
      <w:bookmarkEnd w:id="63"/>
    </w:p>
    <w:p w14:paraId="041A77B0" w14:textId="5A7EE12F" w:rsidR="004D34BC" w:rsidRDefault="004D34BC" w:rsidP="004D34BC">
      <w:pPr>
        <w:pStyle w:val="af6"/>
        <w:ind w:firstLineChars="0" w:firstLine="0"/>
      </w:pPr>
      <w:r w:rsidRPr="000C4462">
        <w:t>简介：</w:t>
      </w:r>
      <w:r w:rsidR="008B4332" w:rsidRPr="008B4332">
        <w:t>员工维护团操课程、课程类型及上课时段。</w:t>
      </w:r>
    </w:p>
    <w:p w14:paraId="066E4008" w14:textId="77777777" w:rsidR="004D34BC" w:rsidRPr="000C4462" w:rsidRDefault="004D34BC" w:rsidP="004D34BC">
      <w:pPr>
        <w:pStyle w:val="af6"/>
        <w:ind w:firstLineChars="0" w:firstLine="0"/>
      </w:pPr>
      <w:r>
        <w:rPr>
          <w:rFonts w:hint="eastAsia"/>
        </w:rPr>
        <w:t>用例规约：</w:t>
      </w:r>
    </w:p>
    <w:tbl>
      <w:tblPr>
        <w:tblStyle w:val="afd"/>
        <w:tblW w:w="8171" w:type="dxa"/>
        <w:tblInd w:w="41" w:type="dxa"/>
        <w:tblLayout w:type="fixed"/>
        <w:tblCellMar>
          <w:top w:w="120" w:type="dxa"/>
          <w:left w:w="60" w:type="dxa"/>
          <w:bottom w:w="120" w:type="dxa"/>
          <w:right w:w="60" w:type="dxa"/>
        </w:tblCellMar>
        <w:tblLook w:val="04A0" w:firstRow="1" w:lastRow="0" w:firstColumn="1" w:lastColumn="0" w:noHBand="0" w:noVBand="1"/>
      </w:tblPr>
      <w:tblGrid>
        <w:gridCol w:w="2478"/>
        <w:gridCol w:w="5693"/>
      </w:tblGrid>
      <w:tr w:rsidR="00FD35F3" w:rsidRPr="00E475D0" w14:paraId="39033AD6" w14:textId="77777777" w:rsidTr="00F963FE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87DA75" w14:textId="4BF4E7C7" w:rsidR="00FD35F3" w:rsidRPr="00F963FE" w:rsidRDefault="00FD35F3" w:rsidP="00F963FE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 w:hint="eastAsia"/>
                <w:color w:val="333333"/>
                <w:sz w:val="21"/>
                <w:szCs w:val="21"/>
              </w:rPr>
              <w:t>用例编号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D4AD25" w14:textId="0D6C9470" w:rsidR="00FD35F3" w:rsidRPr="00F963FE" w:rsidRDefault="00FD35F3" w:rsidP="00F963FE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17</w:t>
            </w:r>
          </w:p>
        </w:tc>
      </w:tr>
      <w:tr w:rsidR="00F963FE" w:rsidRPr="00E475D0" w14:paraId="43B96CBD" w14:textId="77777777" w:rsidTr="00F963FE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9B2302" w14:textId="7C06D987" w:rsidR="00F963FE" w:rsidRPr="00F963FE" w:rsidRDefault="00F963FE" w:rsidP="00F963FE">
            <w:pPr>
              <w:rPr>
                <w:rFonts w:hint="eastAsia"/>
                <w:sz w:val="21"/>
                <w:szCs w:val="21"/>
              </w:rPr>
            </w:pPr>
            <w:r w:rsidRPr="00F963F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用例名称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9AF518" w14:textId="3CBC4468" w:rsidR="00F963FE" w:rsidRPr="00F963FE" w:rsidRDefault="00F963FE" w:rsidP="00F963FE">
            <w:pPr>
              <w:rPr>
                <w:rFonts w:hint="eastAsia"/>
                <w:sz w:val="21"/>
                <w:szCs w:val="21"/>
              </w:rPr>
            </w:pPr>
            <w:r w:rsidRPr="00F963F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员工管理团操课程</w:t>
            </w:r>
          </w:p>
        </w:tc>
      </w:tr>
      <w:tr w:rsidR="00F963FE" w:rsidRPr="00E475D0" w14:paraId="51D0B2F1" w14:textId="77777777" w:rsidTr="00F963FE">
        <w:trPr>
          <w:trHeight w:val="540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8D7264" w14:textId="1900A507" w:rsidR="00F963FE" w:rsidRPr="00F963FE" w:rsidRDefault="00F963FE" w:rsidP="00F963FE">
            <w:pPr>
              <w:rPr>
                <w:rFonts w:hint="eastAsia"/>
                <w:sz w:val="21"/>
                <w:szCs w:val="21"/>
              </w:rPr>
            </w:pPr>
            <w:r w:rsidRPr="00F963F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执行人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6A371A" w14:textId="3300DA68" w:rsidR="00F963FE" w:rsidRPr="00F963FE" w:rsidRDefault="00F963FE" w:rsidP="00F963FE">
            <w:pPr>
              <w:rPr>
                <w:rFonts w:hint="eastAsia"/>
                <w:sz w:val="21"/>
                <w:szCs w:val="21"/>
              </w:rPr>
            </w:pPr>
            <w:r w:rsidRPr="00F963F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员工</w:t>
            </w:r>
          </w:p>
        </w:tc>
      </w:tr>
      <w:tr w:rsidR="00F963FE" w:rsidRPr="00E475D0" w14:paraId="33BE3328" w14:textId="77777777" w:rsidTr="00F963FE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6DA0DD" w14:textId="7FAA0144" w:rsidR="00F963FE" w:rsidRPr="00F963FE" w:rsidRDefault="00F963FE" w:rsidP="00F963FE">
            <w:pPr>
              <w:rPr>
                <w:rFonts w:hint="eastAsia"/>
                <w:sz w:val="21"/>
                <w:szCs w:val="21"/>
              </w:rPr>
            </w:pPr>
            <w:r w:rsidRPr="00F963F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lastRenderedPageBreak/>
              <w:t>涉及人群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C12BE7" w14:textId="629EBA76" w:rsidR="00F963FE" w:rsidRPr="00F963FE" w:rsidRDefault="00F963FE" w:rsidP="00F963FE">
            <w:pPr>
              <w:rPr>
                <w:rFonts w:hint="eastAsia"/>
                <w:sz w:val="21"/>
                <w:szCs w:val="21"/>
              </w:rPr>
            </w:pPr>
            <w:r w:rsidRPr="00F963F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教练、</w:t>
            </w:r>
            <w:r w:rsidR="00DD431D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</w:p>
        </w:tc>
      </w:tr>
      <w:tr w:rsidR="00F963FE" w:rsidRPr="00E475D0" w14:paraId="168BFA3E" w14:textId="77777777" w:rsidTr="00F963FE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BD5123" w14:textId="6C148724" w:rsidR="00F963FE" w:rsidRPr="00F963FE" w:rsidRDefault="00F963FE" w:rsidP="00F963FE">
            <w:pPr>
              <w:rPr>
                <w:rFonts w:hint="eastAsia"/>
                <w:sz w:val="21"/>
                <w:szCs w:val="21"/>
              </w:rPr>
            </w:pPr>
            <w:r w:rsidRPr="00F963F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前置条件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DE69C1" w14:textId="667F437E" w:rsidR="00F963FE" w:rsidRPr="00F963FE" w:rsidRDefault="00F963FE" w:rsidP="00F963FE">
            <w:pPr>
              <w:rPr>
                <w:rFonts w:hint="eastAsia"/>
                <w:sz w:val="21"/>
                <w:szCs w:val="21"/>
              </w:rPr>
            </w:pPr>
            <w:r w:rsidRPr="00F963F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以员工身份登录系统成功，进入课程管理页面</w:t>
            </w:r>
          </w:p>
        </w:tc>
      </w:tr>
      <w:tr w:rsidR="00F963FE" w:rsidRPr="00E475D0" w14:paraId="23B05996" w14:textId="77777777" w:rsidTr="00F963FE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0BC9EF" w14:textId="1A8757E7" w:rsidR="00F963FE" w:rsidRPr="00F963FE" w:rsidRDefault="00F963FE" w:rsidP="00F963FE">
            <w:pPr>
              <w:rPr>
                <w:rFonts w:hint="eastAsia"/>
                <w:sz w:val="21"/>
                <w:szCs w:val="21"/>
              </w:rPr>
            </w:pPr>
            <w:r w:rsidRPr="00F963F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后置条件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C4F9CF" w14:textId="2C4BF3C9" w:rsidR="00F963FE" w:rsidRPr="00F963FE" w:rsidRDefault="00F963FE" w:rsidP="00F963FE">
            <w:pPr>
              <w:rPr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F963F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团操课程及时段信息更新成功</w:t>
            </w:r>
          </w:p>
        </w:tc>
      </w:tr>
      <w:tr w:rsidR="00F963FE" w:rsidRPr="00E475D0" w14:paraId="15D7322C" w14:textId="77777777" w:rsidTr="00F963FE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698BBC" w14:textId="343DBC31" w:rsidR="00F963FE" w:rsidRPr="00F963FE" w:rsidRDefault="00916BD1" w:rsidP="00F963FE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基本事件流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2FC8AC" w14:textId="77777777" w:rsidR="00F963FE" w:rsidRDefault="00F963FE" w:rsidP="00F963FE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F963F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A. </w:t>
            </w:r>
            <w:r w:rsidRPr="00F963F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员工维护</w:t>
            </w:r>
            <w:r w:rsidRPr="00F963F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F963F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CourseType</w:t>
            </w:r>
            <w:proofErr w:type="spellEnd"/>
            <w:r w:rsidRPr="00F963F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、</w:t>
            </w:r>
            <w:r w:rsidRPr="00F963F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Course </w:t>
            </w:r>
            <w:r w:rsidRPr="00F963F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基本信息</w:t>
            </w:r>
            <w:r w:rsidRPr="00F963FE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63730A5B" w14:textId="77777777" w:rsidR="00F963FE" w:rsidRDefault="00F963FE" w:rsidP="00F963FE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F963F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B. </w:t>
            </w:r>
            <w:r w:rsidRPr="00F963F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员工配置</w:t>
            </w:r>
            <w:r w:rsidRPr="00F963F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F963F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Time_slot_template</w:t>
            </w:r>
            <w:proofErr w:type="spellEnd"/>
            <w:r w:rsidRPr="00F963F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 </w:t>
            </w:r>
            <w:r w:rsidRPr="00F963F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并生成</w:t>
            </w:r>
            <w:r w:rsidRPr="00F963F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F963F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Time_slot_instance</w:t>
            </w:r>
            <w:proofErr w:type="spellEnd"/>
            <w:r w:rsidRPr="00F963FE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5F52280A" w14:textId="77777777" w:rsidR="00F963FE" w:rsidRDefault="00F963FE" w:rsidP="00F963FE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F963F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C. </w:t>
            </w:r>
            <w:r w:rsidRPr="00F963F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员工指定授课教练及最大容量</w:t>
            </w:r>
            <w:r w:rsidRPr="00F963FE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7A93DECC" w14:textId="4F61359A" w:rsidR="00F963FE" w:rsidRPr="00F963FE" w:rsidRDefault="00F963FE" w:rsidP="00F963FE">
            <w:pPr>
              <w:rPr>
                <w:rFonts w:hint="eastAsia"/>
                <w:sz w:val="21"/>
                <w:szCs w:val="21"/>
              </w:rPr>
            </w:pPr>
            <w:r w:rsidRPr="00F963F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D. </w:t>
            </w:r>
            <w:r w:rsidRPr="00F963FE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系统保存至数据库</w:t>
            </w:r>
          </w:p>
        </w:tc>
      </w:tr>
      <w:tr w:rsidR="00F963FE" w:rsidRPr="00E475D0" w14:paraId="46BDC566" w14:textId="77777777" w:rsidTr="00F963FE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2BFB5A" w14:textId="76089EBD" w:rsidR="00F963FE" w:rsidRPr="00F963FE" w:rsidRDefault="00916BD1" w:rsidP="00F963FE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 w:hint="eastAsia"/>
                <w:color w:val="333333"/>
                <w:sz w:val="21"/>
                <w:szCs w:val="21"/>
              </w:rPr>
              <w:t>扩展事件流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568875" w14:textId="6FA7B06E" w:rsidR="00F963FE" w:rsidRPr="00F963FE" w:rsidRDefault="00F963FE" w:rsidP="00F963FE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 w:hint="eastAsia"/>
                <w:color w:val="333333"/>
                <w:sz w:val="21"/>
                <w:szCs w:val="21"/>
              </w:rPr>
              <w:t>A</w:t>
            </w:r>
            <w:r>
              <w:rPr>
                <w:rStyle w:val="md-plain"/>
                <w:rFonts w:ascii="Open Sans" w:hAnsi="Open Sans" w:cs="Open Sans" w:hint="eastAsia"/>
                <w:color w:val="333333"/>
                <w:sz w:val="21"/>
                <w:szCs w:val="21"/>
              </w:rPr>
              <w:t>．</w:t>
            </w:r>
            <w:r w:rsidRPr="00F963FE">
              <w:rPr>
                <w:rFonts w:ascii="Open Sans" w:hAnsi="Open Sans" w:cs="Open Sans"/>
                <w:color w:val="333333"/>
                <w:sz w:val="21"/>
                <w:szCs w:val="21"/>
              </w:rPr>
              <w:t>新建时段与已有课程时段重叠，存在时间冲突，无法生成时段实例</w:t>
            </w:r>
          </w:p>
        </w:tc>
      </w:tr>
    </w:tbl>
    <w:p w14:paraId="614EC633" w14:textId="6BB4107E" w:rsidR="001B17D3" w:rsidRPr="00015AE6" w:rsidRDefault="001B17D3" w:rsidP="001B17D3">
      <w:pPr>
        <w:pStyle w:val="a5"/>
        <w:jc w:val="center"/>
      </w:pPr>
      <w:bookmarkStart w:id="64" w:name="_Toc234436894"/>
      <w:r>
        <w:t>表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8A17D6">
        <w:rPr>
          <w:noProof/>
        </w:rPr>
        <w:t>2.5</w:t>
      </w:r>
      <w:r>
        <w:rPr>
          <w:noProof/>
        </w:rP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2 </w:instrText>
      </w:r>
      <w:r>
        <w:fldChar w:fldCharType="separate"/>
      </w:r>
      <w:r w:rsidR="008A17D6">
        <w:rPr>
          <w:noProof/>
        </w:rPr>
        <w:t>6</w:t>
      </w:r>
      <w:r>
        <w:fldChar w:fldCharType="end"/>
      </w:r>
      <w:r>
        <w:rPr>
          <w:rFonts w:hint="eastAsia"/>
        </w:rPr>
        <w:t xml:space="preserve"> </w:t>
      </w:r>
      <w:r w:rsidR="00015AE6" w:rsidRPr="00015AE6">
        <w:rPr>
          <w:rFonts w:ascii="Times New Roman" w:hAnsi="Times New Roman"/>
        </w:rPr>
        <w:t>员工管理团操课程</w:t>
      </w:r>
      <w:r w:rsidRPr="00015AE6">
        <w:rPr>
          <w:rFonts w:hint="eastAsia"/>
        </w:rPr>
        <w:t>用例规约</w:t>
      </w:r>
      <w:bookmarkEnd w:id="64"/>
    </w:p>
    <w:p w14:paraId="75E304C8" w14:textId="77777777" w:rsidR="00151C94" w:rsidRPr="001B17D3" w:rsidRDefault="00151C94">
      <w:pPr>
        <w:rPr>
          <w:rFonts w:hint="eastAsia"/>
        </w:rPr>
      </w:pPr>
    </w:p>
    <w:p w14:paraId="213B5422" w14:textId="5CCAE1F8" w:rsidR="00151C94" w:rsidRDefault="00BD4F4F">
      <w:pPr>
        <w:pStyle w:val="2"/>
      </w:pPr>
      <w:bookmarkStart w:id="65" w:name="_Toc234436850"/>
      <w:r w:rsidRPr="00BD4F4F">
        <w:rPr>
          <w:rFonts w:ascii="Times New Roman" w:hAnsi="Times New Roman"/>
        </w:rPr>
        <w:t>私教课包与预约用例包分析</w:t>
      </w:r>
      <w:bookmarkEnd w:id="65"/>
    </w:p>
    <w:p w14:paraId="58D9A3B6" w14:textId="20C855E8" w:rsidR="004F00AA" w:rsidRDefault="00154D0A" w:rsidP="00603B81">
      <w:pPr>
        <w:pStyle w:val="af6"/>
        <w:jc w:val="center"/>
      </w:pPr>
      <w:r>
        <w:rPr>
          <w:noProof/>
        </w:rPr>
        <w:drawing>
          <wp:inline distT="0" distB="0" distL="0" distR="0" wp14:anchorId="40946DAA" wp14:editId="398629AA">
            <wp:extent cx="3730694" cy="3904967"/>
            <wp:effectExtent l="0" t="0" r="317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0771" cy="39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06C5" w14:textId="2AE99408" w:rsidR="00015AE6" w:rsidRDefault="00015AE6" w:rsidP="00015AE6">
      <w:pPr>
        <w:pStyle w:val="a5"/>
        <w:jc w:val="center"/>
        <w:rPr>
          <w:rFonts w:eastAsia="宋体"/>
        </w:rPr>
      </w:pPr>
      <w:bookmarkStart w:id="66" w:name="_Toc234436874"/>
      <w:r>
        <w:t>图</w:t>
      </w:r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 w:rsidR="008A17D6">
        <w:rPr>
          <w:noProof/>
        </w:rPr>
        <w:t>2</w:t>
      </w:r>
      <w:r>
        <w:rPr>
          <w:noProof/>
        </w:rP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\s 1 </w:instrText>
      </w:r>
      <w:r>
        <w:fldChar w:fldCharType="separate"/>
      </w:r>
      <w:r w:rsidR="008A17D6">
        <w:rPr>
          <w:noProof/>
        </w:rPr>
        <w:t>6</w:t>
      </w:r>
      <w:r>
        <w:fldChar w:fldCharType="end"/>
      </w:r>
      <w:r>
        <w:rPr>
          <w:rFonts w:hint="eastAsia"/>
        </w:rPr>
        <w:t xml:space="preserve"> </w:t>
      </w:r>
      <w:r w:rsidR="00D6157B" w:rsidRPr="00BD4F4F">
        <w:rPr>
          <w:rFonts w:ascii="Times New Roman" w:hAnsi="Times New Roman"/>
        </w:rPr>
        <w:t>私教课包与预约</w:t>
      </w:r>
      <w:r>
        <w:rPr>
          <w:rFonts w:hint="eastAsia"/>
        </w:rPr>
        <w:t>用例图</w:t>
      </w:r>
      <w:bookmarkEnd w:id="66"/>
    </w:p>
    <w:p w14:paraId="6C6EB466" w14:textId="77777777" w:rsidR="00BD4F4F" w:rsidRDefault="00BD4F4F" w:rsidP="004F00AA">
      <w:pPr>
        <w:pStyle w:val="af6"/>
      </w:pPr>
    </w:p>
    <w:p w14:paraId="2A3DD190" w14:textId="6289761A" w:rsidR="00151C94" w:rsidRDefault="00DD431D">
      <w:pPr>
        <w:pStyle w:val="3"/>
        <w:rPr>
          <w:rFonts w:hint="eastAsia"/>
        </w:rPr>
      </w:pPr>
      <w:bookmarkStart w:id="67" w:name="_Toc234436851"/>
      <w:r>
        <w:rPr>
          <w:rFonts w:ascii="Times New Roman" w:hAnsi="Times New Roman"/>
          <w:sz w:val="21"/>
        </w:rPr>
        <w:lastRenderedPageBreak/>
        <w:t>会员</w:t>
      </w:r>
      <w:r w:rsidR="00734485" w:rsidRPr="00734485">
        <w:rPr>
          <w:rFonts w:ascii="Times New Roman" w:hAnsi="Times New Roman"/>
          <w:sz w:val="21"/>
        </w:rPr>
        <w:t>购买私教课包用例分析</w:t>
      </w:r>
      <w:bookmarkEnd w:id="67"/>
    </w:p>
    <w:p w14:paraId="32899E11" w14:textId="65C02FB7" w:rsidR="004D34BC" w:rsidRDefault="004D34BC" w:rsidP="004D34BC">
      <w:pPr>
        <w:pStyle w:val="af6"/>
        <w:ind w:firstLineChars="0" w:firstLine="0"/>
      </w:pPr>
      <w:r w:rsidRPr="000C4462">
        <w:t>简介：</w:t>
      </w:r>
      <w:r w:rsidR="00DD431D">
        <w:t>会员</w:t>
      </w:r>
      <w:r w:rsidR="00734485" w:rsidRPr="00734485">
        <w:t>购买私教课包，获得固定课时与有效期。</w:t>
      </w:r>
    </w:p>
    <w:p w14:paraId="6481C9EA" w14:textId="77777777" w:rsidR="004D34BC" w:rsidRPr="000C4462" w:rsidRDefault="004D34BC" w:rsidP="004D34BC">
      <w:pPr>
        <w:pStyle w:val="af6"/>
        <w:ind w:firstLineChars="0" w:firstLine="0"/>
      </w:pPr>
      <w:r>
        <w:rPr>
          <w:rFonts w:hint="eastAsia"/>
        </w:rPr>
        <w:t>用例规约：</w:t>
      </w:r>
    </w:p>
    <w:tbl>
      <w:tblPr>
        <w:tblStyle w:val="afd"/>
        <w:tblW w:w="8171" w:type="dxa"/>
        <w:tblInd w:w="41" w:type="dxa"/>
        <w:tblLayout w:type="fixed"/>
        <w:tblCellMar>
          <w:top w:w="120" w:type="dxa"/>
          <w:left w:w="60" w:type="dxa"/>
          <w:bottom w:w="120" w:type="dxa"/>
          <w:right w:w="60" w:type="dxa"/>
        </w:tblCellMar>
        <w:tblLook w:val="04A0" w:firstRow="1" w:lastRow="0" w:firstColumn="1" w:lastColumn="0" w:noHBand="0" w:noVBand="1"/>
      </w:tblPr>
      <w:tblGrid>
        <w:gridCol w:w="2478"/>
        <w:gridCol w:w="5693"/>
      </w:tblGrid>
      <w:tr w:rsidR="00FD35F3" w:rsidRPr="00E475D0" w14:paraId="369B6EDA" w14:textId="77777777" w:rsidTr="00734485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A977F7" w14:textId="03F86529" w:rsidR="00FD35F3" w:rsidRPr="00734485" w:rsidRDefault="00FD35F3" w:rsidP="00734485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 w:hint="eastAsia"/>
                <w:color w:val="333333"/>
                <w:sz w:val="21"/>
                <w:szCs w:val="21"/>
              </w:rPr>
              <w:t>用例编号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6C162B" w14:textId="6B4D7FB4" w:rsidR="00FD35F3" w:rsidRDefault="00FD35F3" w:rsidP="00734485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18</w:t>
            </w:r>
          </w:p>
        </w:tc>
      </w:tr>
      <w:tr w:rsidR="00734485" w:rsidRPr="00E475D0" w14:paraId="2F0C9201" w14:textId="77777777" w:rsidTr="00734485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2C0ABF" w14:textId="7E7B135C" w:rsidR="00734485" w:rsidRPr="00734485" w:rsidRDefault="00734485" w:rsidP="00734485">
            <w:pPr>
              <w:rPr>
                <w:rFonts w:hint="eastAsia"/>
                <w:sz w:val="21"/>
                <w:szCs w:val="21"/>
              </w:rPr>
            </w:pP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用例名称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A51B13" w14:textId="4EE0E07B" w:rsidR="00734485" w:rsidRPr="00734485" w:rsidRDefault="00DD431D" w:rsidP="00734485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  <w:r w:rsidR="00734485"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购买私教课包</w:t>
            </w:r>
          </w:p>
        </w:tc>
      </w:tr>
      <w:tr w:rsidR="00734485" w:rsidRPr="00E475D0" w14:paraId="2A123050" w14:textId="77777777" w:rsidTr="00734485">
        <w:trPr>
          <w:trHeight w:val="540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49EBA3" w14:textId="2874F1C3" w:rsidR="00734485" w:rsidRPr="00734485" w:rsidRDefault="00734485" w:rsidP="00734485">
            <w:pPr>
              <w:rPr>
                <w:rFonts w:hint="eastAsia"/>
                <w:sz w:val="21"/>
                <w:szCs w:val="21"/>
              </w:rPr>
            </w:pP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执行人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E17353" w14:textId="2EE4456E" w:rsidR="00734485" w:rsidRPr="00734485" w:rsidRDefault="00DD431D" w:rsidP="00734485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</w:p>
        </w:tc>
      </w:tr>
      <w:tr w:rsidR="00734485" w:rsidRPr="00E475D0" w14:paraId="00095F36" w14:textId="77777777" w:rsidTr="00734485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D43BF7" w14:textId="1C768D27" w:rsidR="00734485" w:rsidRPr="00734485" w:rsidRDefault="00734485" w:rsidP="00734485">
            <w:pPr>
              <w:rPr>
                <w:rFonts w:hint="eastAsia"/>
                <w:sz w:val="21"/>
                <w:szCs w:val="21"/>
              </w:rPr>
            </w:pP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前置条件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0D3078" w14:textId="202CD436" w:rsidR="00734485" w:rsidRPr="00734485" w:rsidRDefault="00734485" w:rsidP="00734485">
            <w:pPr>
              <w:rPr>
                <w:rFonts w:hint="eastAsia"/>
                <w:sz w:val="21"/>
                <w:szCs w:val="21"/>
              </w:rPr>
            </w:pP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以</w:t>
            </w:r>
            <w:r w:rsidR="00DD431D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身份登录系统成功</w:t>
            </w:r>
          </w:p>
        </w:tc>
      </w:tr>
      <w:tr w:rsidR="00734485" w:rsidRPr="00E475D0" w14:paraId="71A3222C" w14:textId="77777777" w:rsidTr="00734485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965883" w14:textId="0AD5F6D4" w:rsidR="00734485" w:rsidRPr="00734485" w:rsidRDefault="00734485" w:rsidP="00734485">
            <w:pPr>
              <w:rPr>
                <w:rFonts w:hint="eastAsia"/>
                <w:sz w:val="21"/>
                <w:szCs w:val="21"/>
              </w:rPr>
            </w:pP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后置条件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CE4E6A" w14:textId="150CE476" w:rsidR="00734485" w:rsidRPr="00734485" w:rsidRDefault="00734485" w:rsidP="00734485">
            <w:pPr>
              <w:rPr>
                <w:rFonts w:hint="eastAsia"/>
                <w:sz w:val="21"/>
                <w:szCs w:val="21"/>
              </w:rPr>
            </w:pP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生成</w:t>
            </w: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PersonalPackage</w:t>
            </w:r>
            <w:proofErr w:type="spellEnd"/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 </w:t>
            </w: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记录，剩余节数初始化为总节数</w:t>
            </w:r>
          </w:p>
        </w:tc>
      </w:tr>
      <w:tr w:rsidR="00734485" w:rsidRPr="00E475D0" w14:paraId="76AE02B5" w14:textId="77777777" w:rsidTr="00734485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62EEAB" w14:textId="4DFA2342" w:rsidR="00734485" w:rsidRPr="00734485" w:rsidRDefault="00916BD1" w:rsidP="00734485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基本事件流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2972A9" w14:textId="112E699B" w:rsidR="00734485" w:rsidRDefault="00734485" w:rsidP="00734485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A. </w:t>
            </w:r>
            <w:r w:rsidR="00DD431D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选择私教课程及课包规格</w:t>
            </w:r>
            <w:r w:rsidRPr="00734485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74E8C157" w14:textId="77777777" w:rsidR="00734485" w:rsidRDefault="00734485" w:rsidP="00734485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B. </w:t>
            </w: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系统展示价格并生成支付订单</w:t>
            </w:r>
            <w:r w:rsidRPr="00734485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7036B053" w14:textId="678BD5F6" w:rsidR="00734485" w:rsidRDefault="00734485" w:rsidP="00734485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C. </w:t>
            </w:r>
            <w:r w:rsidR="00DD431D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完成支付</w:t>
            </w:r>
            <w:r w:rsidRPr="00734485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2105CD9F" w14:textId="204E2037" w:rsidR="00734485" w:rsidRPr="00734485" w:rsidRDefault="00734485" w:rsidP="00734485">
            <w:pPr>
              <w:rPr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D. </w:t>
            </w: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系统创建课包记录，关联会员与授课教练</w:t>
            </w:r>
          </w:p>
        </w:tc>
      </w:tr>
      <w:tr w:rsidR="00734485" w:rsidRPr="00E475D0" w14:paraId="2D9D3891" w14:textId="77777777" w:rsidTr="00734485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AAD191" w14:textId="043A4551" w:rsidR="00734485" w:rsidRPr="00734485" w:rsidRDefault="00916BD1" w:rsidP="00734485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扩展事件流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E31B5B" w14:textId="02AD8DD8" w:rsidR="00734485" w:rsidRPr="00734485" w:rsidRDefault="00734485" w:rsidP="00734485">
            <w:pPr>
              <w:rPr>
                <w:rFonts w:hint="eastAsia"/>
                <w:sz w:val="21"/>
                <w:szCs w:val="21"/>
              </w:rPr>
            </w:pP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A. </w:t>
            </w: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支付失败，不生成课包</w:t>
            </w:r>
          </w:p>
        </w:tc>
      </w:tr>
    </w:tbl>
    <w:p w14:paraId="26168446" w14:textId="5CB8977A" w:rsidR="001B17D3" w:rsidRPr="00015AE6" w:rsidRDefault="001B17D3" w:rsidP="001B17D3">
      <w:pPr>
        <w:pStyle w:val="a5"/>
        <w:jc w:val="center"/>
      </w:pPr>
      <w:bookmarkStart w:id="68" w:name="_Toc234436895"/>
      <w:r>
        <w:t>表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8A17D6">
        <w:rPr>
          <w:noProof/>
        </w:rPr>
        <w:t>2.6</w:t>
      </w:r>
      <w:r>
        <w:rPr>
          <w:noProof/>
        </w:rP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2 </w:instrText>
      </w:r>
      <w:r>
        <w:fldChar w:fldCharType="separate"/>
      </w:r>
      <w:r w:rsidR="008A17D6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 w:rsidR="00DD431D">
        <w:rPr>
          <w:rFonts w:ascii="Times New Roman" w:hAnsi="Times New Roman"/>
        </w:rPr>
        <w:t>会员</w:t>
      </w:r>
      <w:r w:rsidR="00015AE6" w:rsidRPr="00015AE6">
        <w:rPr>
          <w:rFonts w:ascii="Times New Roman" w:hAnsi="Times New Roman"/>
        </w:rPr>
        <w:t>购买私教课包</w:t>
      </w:r>
      <w:r w:rsidRPr="00015AE6">
        <w:rPr>
          <w:rFonts w:hint="eastAsia"/>
        </w:rPr>
        <w:t>用例规约</w:t>
      </w:r>
      <w:bookmarkEnd w:id="68"/>
    </w:p>
    <w:p w14:paraId="5C95438E" w14:textId="77777777" w:rsidR="00151C94" w:rsidRPr="001B17D3" w:rsidRDefault="00151C94">
      <w:pPr>
        <w:rPr>
          <w:rFonts w:hint="eastAsia"/>
        </w:rPr>
      </w:pPr>
    </w:p>
    <w:p w14:paraId="654D7FFE" w14:textId="42BA4D4C" w:rsidR="00151C94" w:rsidRDefault="00DD431D">
      <w:pPr>
        <w:pStyle w:val="3"/>
        <w:rPr>
          <w:rFonts w:hint="eastAsia"/>
        </w:rPr>
      </w:pPr>
      <w:bookmarkStart w:id="69" w:name="_Toc234436852"/>
      <w:r>
        <w:rPr>
          <w:rFonts w:ascii="Times New Roman" w:hAnsi="Times New Roman"/>
          <w:sz w:val="21"/>
        </w:rPr>
        <w:t>会员</w:t>
      </w:r>
      <w:r w:rsidR="00734485" w:rsidRPr="00734485">
        <w:rPr>
          <w:rFonts w:ascii="Times New Roman" w:hAnsi="Times New Roman"/>
          <w:sz w:val="21"/>
        </w:rPr>
        <w:t>预约私教课用例分析</w:t>
      </w:r>
      <w:bookmarkEnd w:id="69"/>
    </w:p>
    <w:p w14:paraId="038FE999" w14:textId="64A1DA4E" w:rsidR="004D34BC" w:rsidRDefault="004D34BC" w:rsidP="004D34BC">
      <w:pPr>
        <w:pStyle w:val="af6"/>
        <w:ind w:firstLineChars="0" w:firstLine="0"/>
      </w:pPr>
      <w:r w:rsidRPr="000C4462">
        <w:t>简介：</w:t>
      </w:r>
      <w:r w:rsidR="00DD431D">
        <w:t>会员</w:t>
      </w:r>
      <w:r w:rsidR="00734485" w:rsidRPr="00734485">
        <w:t>基于已购课包预约私教上课时间。</w:t>
      </w:r>
    </w:p>
    <w:p w14:paraId="43013AAB" w14:textId="77777777" w:rsidR="004D34BC" w:rsidRPr="000C4462" w:rsidRDefault="004D34BC" w:rsidP="004D34BC">
      <w:pPr>
        <w:pStyle w:val="af6"/>
        <w:ind w:firstLineChars="0" w:firstLine="0"/>
      </w:pPr>
      <w:r>
        <w:rPr>
          <w:rFonts w:hint="eastAsia"/>
        </w:rPr>
        <w:t>用例规约：</w:t>
      </w:r>
    </w:p>
    <w:tbl>
      <w:tblPr>
        <w:tblStyle w:val="afd"/>
        <w:tblW w:w="8171" w:type="dxa"/>
        <w:tblInd w:w="41" w:type="dxa"/>
        <w:tblLayout w:type="fixed"/>
        <w:tblCellMar>
          <w:top w:w="120" w:type="dxa"/>
          <w:left w:w="60" w:type="dxa"/>
          <w:bottom w:w="120" w:type="dxa"/>
          <w:right w:w="60" w:type="dxa"/>
        </w:tblCellMar>
        <w:tblLook w:val="04A0" w:firstRow="1" w:lastRow="0" w:firstColumn="1" w:lastColumn="0" w:noHBand="0" w:noVBand="1"/>
      </w:tblPr>
      <w:tblGrid>
        <w:gridCol w:w="2478"/>
        <w:gridCol w:w="5693"/>
      </w:tblGrid>
      <w:tr w:rsidR="00FD35F3" w:rsidRPr="00E475D0" w14:paraId="2A5C7F3A" w14:textId="77777777" w:rsidTr="00734485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DE982C" w14:textId="3989A5F8" w:rsidR="00FD35F3" w:rsidRPr="00734485" w:rsidRDefault="00FD35F3" w:rsidP="00734485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 w:hint="eastAsia"/>
                <w:color w:val="333333"/>
                <w:sz w:val="21"/>
                <w:szCs w:val="21"/>
              </w:rPr>
              <w:t>用例编号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80918C" w14:textId="70B0E306" w:rsidR="00FD35F3" w:rsidRDefault="00FD35F3" w:rsidP="00734485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19</w:t>
            </w:r>
          </w:p>
        </w:tc>
      </w:tr>
      <w:tr w:rsidR="00734485" w:rsidRPr="00E475D0" w14:paraId="20FCB313" w14:textId="77777777" w:rsidTr="00734485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3492C8" w14:textId="336887E6" w:rsidR="00734485" w:rsidRPr="00734485" w:rsidRDefault="00734485" w:rsidP="00734485">
            <w:pPr>
              <w:rPr>
                <w:rFonts w:hint="eastAsia"/>
                <w:sz w:val="21"/>
                <w:szCs w:val="21"/>
              </w:rPr>
            </w:pP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用例名称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EFC244" w14:textId="43F1FD4C" w:rsidR="00734485" w:rsidRPr="00734485" w:rsidRDefault="00DD431D" w:rsidP="00734485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  <w:r w:rsidR="00734485"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预约私教课</w:t>
            </w:r>
          </w:p>
        </w:tc>
      </w:tr>
      <w:tr w:rsidR="00734485" w:rsidRPr="00E475D0" w14:paraId="0557F83D" w14:textId="77777777" w:rsidTr="00734485">
        <w:trPr>
          <w:trHeight w:val="540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6EA9DC" w14:textId="72C8C778" w:rsidR="00734485" w:rsidRPr="00734485" w:rsidRDefault="00734485" w:rsidP="00734485">
            <w:pPr>
              <w:rPr>
                <w:rFonts w:hint="eastAsia"/>
                <w:sz w:val="21"/>
                <w:szCs w:val="21"/>
              </w:rPr>
            </w:pP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执行人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771B1D" w14:textId="4F1F02D2" w:rsidR="00734485" w:rsidRPr="00734485" w:rsidRDefault="00DD431D" w:rsidP="00734485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</w:p>
        </w:tc>
      </w:tr>
      <w:tr w:rsidR="00734485" w:rsidRPr="00E475D0" w14:paraId="41BA09BD" w14:textId="77777777" w:rsidTr="00734485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DAE154" w14:textId="1CF84A47" w:rsidR="00734485" w:rsidRPr="00734485" w:rsidRDefault="00734485" w:rsidP="00734485">
            <w:pPr>
              <w:rPr>
                <w:rFonts w:hint="eastAsia"/>
                <w:sz w:val="21"/>
                <w:szCs w:val="21"/>
              </w:rPr>
            </w:pP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涉及人群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030A96" w14:textId="32066494" w:rsidR="00734485" w:rsidRPr="00734485" w:rsidRDefault="00734485" w:rsidP="00734485">
            <w:pPr>
              <w:rPr>
                <w:rFonts w:hint="eastAsia"/>
                <w:sz w:val="21"/>
                <w:szCs w:val="21"/>
              </w:rPr>
            </w:pP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教练</w:t>
            </w:r>
          </w:p>
        </w:tc>
      </w:tr>
      <w:tr w:rsidR="00734485" w:rsidRPr="00E475D0" w14:paraId="418597C7" w14:textId="77777777" w:rsidTr="00734485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146B0F" w14:textId="41EBBB92" w:rsidR="00734485" w:rsidRPr="00734485" w:rsidRDefault="00734485" w:rsidP="00734485">
            <w:pPr>
              <w:rPr>
                <w:rFonts w:hint="eastAsia"/>
                <w:sz w:val="21"/>
                <w:szCs w:val="21"/>
              </w:rPr>
            </w:pP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前置条件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5BD84B" w14:textId="10CDF84B" w:rsidR="00734485" w:rsidRPr="00734485" w:rsidRDefault="00DD431D" w:rsidP="00734485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  <w:r w:rsidR="00734485"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持有有效私教课包（剩余节</w:t>
            </w:r>
            <w:proofErr w:type="gramStart"/>
            <w:r w:rsidR="00734485"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数</w:t>
            </w:r>
            <w:r w:rsidR="00734485"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&gt;</w:t>
            </w:r>
            <w:proofErr w:type="gramEnd"/>
            <w:r w:rsidR="00734485"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0</w:t>
            </w:r>
            <w:r w:rsidR="00734485"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且未过期）</w:t>
            </w:r>
          </w:p>
        </w:tc>
      </w:tr>
      <w:tr w:rsidR="00734485" w:rsidRPr="00E475D0" w14:paraId="39F7D32F" w14:textId="77777777" w:rsidTr="00734485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1C81AA" w14:textId="7FEFBB26" w:rsidR="00734485" w:rsidRPr="00734485" w:rsidRDefault="00734485" w:rsidP="00734485">
            <w:pPr>
              <w:rPr>
                <w:rFonts w:hint="eastAsia"/>
                <w:sz w:val="21"/>
                <w:szCs w:val="21"/>
              </w:rPr>
            </w:pP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后置条件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5FE598" w14:textId="2CE5B78A" w:rsidR="00734485" w:rsidRPr="00734485" w:rsidRDefault="00734485" w:rsidP="00734485">
            <w:pPr>
              <w:rPr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生成</w:t>
            </w: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PTBooking</w:t>
            </w:r>
            <w:proofErr w:type="spellEnd"/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 </w:t>
            </w: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记录，状态为待教练确认</w:t>
            </w:r>
          </w:p>
        </w:tc>
      </w:tr>
      <w:tr w:rsidR="00734485" w:rsidRPr="00E475D0" w14:paraId="3DF7747B" w14:textId="77777777" w:rsidTr="00734485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6D792E" w14:textId="53E7710A" w:rsidR="00734485" w:rsidRPr="00734485" w:rsidRDefault="00916BD1" w:rsidP="00734485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lastRenderedPageBreak/>
              <w:t>基本事件流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0DE25A" w14:textId="4986FBAC" w:rsidR="00734485" w:rsidRDefault="00734485" w:rsidP="00734485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A. </w:t>
            </w:r>
            <w:r w:rsidR="00DD431D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选择课包及期望上课时间</w:t>
            </w:r>
            <w:r w:rsidRPr="00734485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0480EC88" w14:textId="77777777" w:rsidR="00734485" w:rsidRDefault="00734485" w:rsidP="00734485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B. </w:t>
            </w: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系统校验课包有效性</w:t>
            </w:r>
            <w:r w:rsidRPr="00734485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2CE205C8" w14:textId="5CDAA16D" w:rsidR="00734485" w:rsidRDefault="00734485" w:rsidP="00734485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C. </w:t>
            </w:r>
            <w:r w:rsidR="00DD431D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提交预约</w:t>
            </w:r>
            <w:r w:rsidRPr="00734485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1BF5C0F0" w14:textId="60FEDFF1" w:rsidR="00734485" w:rsidRPr="00734485" w:rsidRDefault="00734485" w:rsidP="00734485">
            <w:pPr>
              <w:rPr>
                <w:rFonts w:hint="eastAsia"/>
                <w:sz w:val="21"/>
                <w:szCs w:val="21"/>
              </w:rPr>
            </w:pP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D. </w:t>
            </w: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系统创建预约记录并通知教练</w:t>
            </w:r>
          </w:p>
        </w:tc>
      </w:tr>
      <w:tr w:rsidR="00734485" w:rsidRPr="00E475D0" w14:paraId="5D685740" w14:textId="77777777" w:rsidTr="00734485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F0DE73" w14:textId="76CF61E3" w:rsidR="00734485" w:rsidRPr="00734485" w:rsidRDefault="00916BD1" w:rsidP="00734485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 w:hint="eastAsia"/>
                <w:color w:val="333333"/>
                <w:sz w:val="21"/>
                <w:szCs w:val="21"/>
              </w:rPr>
              <w:t>扩展事件流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92B64B" w14:textId="1ADB66DA" w:rsidR="00734485" w:rsidRPr="00734485" w:rsidRDefault="00734485" w:rsidP="00734485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 w:rsidRPr="00734485">
              <w:rPr>
                <w:rFonts w:ascii="Open Sans" w:hAnsi="Open Sans" w:cs="Open Sans"/>
                <w:color w:val="333333"/>
                <w:sz w:val="21"/>
                <w:szCs w:val="21"/>
              </w:rPr>
              <w:t xml:space="preserve">A. </w:t>
            </w:r>
            <w:r w:rsidRPr="00734485">
              <w:rPr>
                <w:rFonts w:ascii="Open Sans" w:hAnsi="Open Sans" w:cs="Open Sans"/>
                <w:color w:val="333333"/>
                <w:sz w:val="21"/>
                <w:szCs w:val="21"/>
              </w:rPr>
              <w:t>课包无效或节数不足，系统拒绝预约</w:t>
            </w:r>
          </w:p>
        </w:tc>
      </w:tr>
    </w:tbl>
    <w:p w14:paraId="48DD2607" w14:textId="44780754" w:rsidR="001B17D3" w:rsidRDefault="001B17D3" w:rsidP="001B17D3">
      <w:pPr>
        <w:pStyle w:val="a5"/>
        <w:jc w:val="center"/>
      </w:pPr>
      <w:bookmarkStart w:id="70" w:name="_Toc234436896"/>
      <w:r>
        <w:t>表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8A17D6">
        <w:rPr>
          <w:noProof/>
        </w:rPr>
        <w:t>2.6</w:t>
      </w:r>
      <w:r>
        <w:rPr>
          <w:noProof/>
        </w:rP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2 </w:instrText>
      </w:r>
      <w:r>
        <w:fldChar w:fldCharType="separate"/>
      </w:r>
      <w:r w:rsidR="008A17D6"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 w:rsidR="00DD431D">
        <w:t>会员</w:t>
      </w:r>
      <w:r w:rsidR="00015AE6" w:rsidRPr="00015AE6">
        <w:t>预约私教课</w:t>
      </w:r>
      <w:r>
        <w:rPr>
          <w:rFonts w:hint="eastAsia"/>
        </w:rPr>
        <w:t>用例规约</w:t>
      </w:r>
      <w:bookmarkEnd w:id="70"/>
    </w:p>
    <w:p w14:paraId="0EA43331" w14:textId="77777777" w:rsidR="00151C94" w:rsidRDefault="00151C94">
      <w:pPr>
        <w:rPr>
          <w:rFonts w:hint="eastAsia"/>
        </w:rPr>
      </w:pPr>
    </w:p>
    <w:p w14:paraId="23E64886" w14:textId="298D183C" w:rsidR="00AF15BD" w:rsidRDefault="00AF15BD" w:rsidP="00AF15BD">
      <w:pPr>
        <w:pStyle w:val="3"/>
        <w:rPr>
          <w:rFonts w:hint="eastAsia"/>
        </w:rPr>
      </w:pPr>
      <w:bookmarkStart w:id="71" w:name="_Toc234436853"/>
      <w:r>
        <w:rPr>
          <w:rFonts w:ascii="Times New Roman" w:hAnsi="Times New Roman"/>
          <w:sz w:val="21"/>
        </w:rPr>
        <w:t>会员</w:t>
      </w:r>
      <w:r>
        <w:rPr>
          <w:rFonts w:ascii="Times New Roman" w:hAnsi="Times New Roman" w:hint="eastAsia"/>
          <w:sz w:val="21"/>
        </w:rPr>
        <w:t>取消</w:t>
      </w:r>
      <w:r w:rsidRPr="00734485">
        <w:rPr>
          <w:rFonts w:ascii="Times New Roman" w:hAnsi="Times New Roman"/>
          <w:sz w:val="21"/>
        </w:rPr>
        <w:t>私教</w:t>
      </w:r>
      <w:r>
        <w:rPr>
          <w:rFonts w:ascii="Times New Roman" w:hAnsi="Times New Roman" w:hint="eastAsia"/>
          <w:sz w:val="21"/>
        </w:rPr>
        <w:t>预约</w:t>
      </w:r>
      <w:r w:rsidRPr="00734485">
        <w:rPr>
          <w:rFonts w:ascii="Times New Roman" w:hAnsi="Times New Roman"/>
          <w:sz w:val="21"/>
        </w:rPr>
        <w:t>用例分析</w:t>
      </w:r>
      <w:bookmarkEnd w:id="71"/>
    </w:p>
    <w:p w14:paraId="54790B94" w14:textId="42BC2E48" w:rsidR="00AF15BD" w:rsidRDefault="00AF15BD" w:rsidP="00AF15BD">
      <w:pPr>
        <w:pStyle w:val="af6"/>
        <w:ind w:firstLineChars="0" w:firstLine="0"/>
      </w:pPr>
      <w:r w:rsidRPr="000C4462">
        <w:t>简介：</w:t>
      </w:r>
      <w:r w:rsidR="00C80074">
        <w:t>会员</w:t>
      </w:r>
      <w:r w:rsidRPr="00AF15BD">
        <w:t>取消已提交的私教预约；按预约状态决定是否回退课包节数。</w:t>
      </w:r>
    </w:p>
    <w:p w14:paraId="42BE10DF" w14:textId="77777777" w:rsidR="00AF15BD" w:rsidRPr="000C4462" w:rsidRDefault="00AF15BD" w:rsidP="00AF15BD">
      <w:pPr>
        <w:pStyle w:val="af6"/>
        <w:ind w:firstLineChars="0" w:firstLine="0"/>
      </w:pPr>
      <w:r>
        <w:rPr>
          <w:rFonts w:hint="eastAsia"/>
        </w:rPr>
        <w:t>用例规约：</w:t>
      </w:r>
    </w:p>
    <w:tbl>
      <w:tblPr>
        <w:tblStyle w:val="afd"/>
        <w:tblW w:w="8171" w:type="dxa"/>
        <w:tblInd w:w="41" w:type="dxa"/>
        <w:tblLayout w:type="fixed"/>
        <w:tblCellMar>
          <w:top w:w="120" w:type="dxa"/>
          <w:left w:w="60" w:type="dxa"/>
          <w:bottom w:w="120" w:type="dxa"/>
          <w:right w:w="60" w:type="dxa"/>
        </w:tblCellMar>
        <w:tblLook w:val="04A0" w:firstRow="1" w:lastRow="0" w:firstColumn="1" w:lastColumn="0" w:noHBand="0" w:noVBand="1"/>
      </w:tblPr>
      <w:tblGrid>
        <w:gridCol w:w="2478"/>
        <w:gridCol w:w="5693"/>
      </w:tblGrid>
      <w:tr w:rsidR="00FD35F3" w:rsidRPr="00E475D0" w14:paraId="3A59D392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BDBBAD" w14:textId="231669D3" w:rsidR="00FD35F3" w:rsidRPr="00734485" w:rsidRDefault="00FD35F3" w:rsidP="00396E36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 w:hint="eastAsia"/>
                <w:color w:val="333333"/>
                <w:sz w:val="21"/>
                <w:szCs w:val="21"/>
              </w:rPr>
              <w:t>用例编号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D5C7AC" w14:textId="2DE678B4" w:rsidR="00FD35F3" w:rsidRDefault="00FD35F3" w:rsidP="00396E36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20</w:t>
            </w:r>
          </w:p>
        </w:tc>
      </w:tr>
      <w:tr w:rsidR="00AF15BD" w:rsidRPr="00E475D0" w14:paraId="12A46069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9A0844" w14:textId="77777777" w:rsidR="00AF15BD" w:rsidRPr="00734485" w:rsidRDefault="00AF15BD" w:rsidP="00396E36">
            <w:pPr>
              <w:rPr>
                <w:rFonts w:hint="eastAsia"/>
                <w:sz w:val="21"/>
                <w:szCs w:val="21"/>
              </w:rPr>
            </w:pP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用例名称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3BD699" w14:textId="4ECBEE31" w:rsidR="00AF15BD" w:rsidRPr="00734485" w:rsidRDefault="00AF15BD" w:rsidP="00396E36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  <w:r>
              <w:rPr>
                <w:rStyle w:val="md-plain"/>
                <w:rFonts w:ascii="Open Sans" w:hAnsi="Open Sans" w:cs="Open Sans" w:hint="eastAsia"/>
                <w:color w:val="333333"/>
                <w:sz w:val="21"/>
                <w:szCs w:val="21"/>
              </w:rPr>
              <w:t>取消</w:t>
            </w: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私教</w:t>
            </w:r>
            <w:r>
              <w:rPr>
                <w:rStyle w:val="md-plain"/>
                <w:rFonts w:ascii="Open Sans" w:hAnsi="Open Sans" w:cs="Open Sans" w:hint="eastAsia"/>
                <w:color w:val="333333"/>
                <w:sz w:val="21"/>
                <w:szCs w:val="21"/>
              </w:rPr>
              <w:t>预约</w:t>
            </w:r>
          </w:p>
        </w:tc>
      </w:tr>
      <w:tr w:rsidR="00AF15BD" w:rsidRPr="00E475D0" w14:paraId="6888A1C3" w14:textId="77777777" w:rsidTr="00396E36">
        <w:trPr>
          <w:trHeight w:val="540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1351CB" w14:textId="77777777" w:rsidR="00AF15BD" w:rsidRPr="00734485" w:rsidRDefault="00AF15BD" w:rsidP="00396E36">
            <w:pPr>
              <w:rPr>
                <w:rFonts w:hint="eastAsia"/>
                <w:sz w:val="21"/>
                <w:szCs w:val="21"/>
              </w:rPr>
            </w:pP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执行人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35C30D" w14:textId="77777777" w:rsidR="00AF15BD" w:rsidRPr="00734485" w:rsidRDefault="00AF15BD" w:rsidP="00396E36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</w:p>
        </w:tc>
      </w:tr>
      <w:tr w:rsidR="00AF15BD" w:rsidRPr="00E475D0" w14:paraId="6129688B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B2A016" w14:textId="77777777" w:rsidR="00AF15BD" w:rsidRPr="00734485" w:rsidRDefault="00AF15BD" w:rsidP="00396E36">
            <w:pPr>
              <w:rPr>
                <w:rFonts w:hint="eastAsia"/>
                <w:sz w:val="21"/>
                <w:szCs w:val="21"/>
              </w:rPr>
            </w:pP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涉及人群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B45B8F" w14:textId="77777777" w:rsidR="00AF15BD" w:rsidRPr="00734485" w:rsidRDefault="00AF15BD" w:rsidP="00396E36">
            <w:pPr>
              <w:rPr>
                <w:rFonts w:hint="eastAsia"/>
                <w:sz w:val="21"/>
                <w:szCs w:val="21"/>
              </w:rPr>
            </w:pP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教练</w:t>
            </w:r>
          </w:p>
        </w:tc>
      </w:tr>
      <w:tr w:rsidR="00AF15BD" w:rsidRPr="00E475D0" w14:paraId="15EDFD9B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9C9668" w14:textId="77777777" w:rsidR="00AF15BD" w:rsidRPr="00734485" w:rsidRDefault="00AF15BD" w:rsidP="00396E36">
            <w:pPr>
              <w:rPr>
                <w:rFonts w:hint="eastAsia"/>
                <w:sz w:val="21"/>
                <w:szCs w:val="21"/>
              </w:rPr>
            </w:pP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前置条件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42DB8F" w14:textId="18A4ADF3" w:rsidR="00AF15BD" w:rsidRPr="00734485" w:rsidRDefault="00AF15BD" w:rsidP="00396E36">
            <w:pPr>
              <w:rPr>
                <w:rFonts w:hint="eastAsia"/>
                <w:sz w:val="21"/>
                <w:szCs w:val="21"/>
              </w:rPr>
            </w:pPr>
            <w:r w:rsidRPr="00AF15BD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以</w:t>
            </w:r>
            <w:r w:rsidR="00C80074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  <w:r w:rsidRPr="00AF15BD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身份登录系统成功；存在状态为「待教练确认」或「待会员确认</w:t>
            </w:r>
            <w:r w:rsidRPr="00AF15BD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/</w:t>
            </w:r>
            <w:r w:rsidRPr="00AF15BD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已预约」的私教预约；距上课时间仍满足可取消规则</w:t>
            </w:r>
          </w:p>
        </w:tc>
      </w:tr>
      <w:tr w:rsidR="00AF15BD" w:rsidRPr="00E475D0" w14:paraId="2ECEF078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26D223" w14:textId="77777777" w:rsidR="00AF15BD" w:rsidRPr="00734485" w:rsidRDefault="00AF15BD" w:rsidP="00396E36">
            <w:pPr>
              <w:rPr>
                <w:rFonts w:hint="eastAsia"/>
                <w:sz w:val="21"/>
                <w:szCs w:val="21"/>
              </w:rPr>
            </w:pP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后置条件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5876B5" w14:textId="78873495" w:rsidR="00AF15BD" w:rsidRPr="00734485" w:rsidRDefault="00AF15BD" w:rsidP="00396E36">
            <w:pPr>
              <w:rPr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AF15BD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预约状态更新为「已取消」，记录取消时间；若已预扣课包节数则回退；通知教练；同步更新</w:t>
            </w:r>
            <w:r w:rsidRPr="00AF15BD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AF15BD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MemberSchedule</w:t>
            </w:r>
            <w:proofErr w:type="spellEnd"/>
            <w:r w:rsidRPr="00AF15BD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、</w:t>
            </w:r>
            <w:proofErr w:type="spellStart"/>
            <w:r w:rsidRPr="00AF15BD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CoachSchedule</w:t>
            </w:r>
            <w:proofErr w:type="spellEnd"/>
          </w:p>
        </w:tc>
      </w:tr>
      <w:tr w:rsidR="00AF15BD" w:rsidRPr="00E475D0" w14:paraId="56790C46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EC0907" w14:textId="1DB5ECE2" w:rsidR="00AF15BD" w:rsidRPr="00734485" w:rsidRDefault="00916BD1" w:rsidP="00396E36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基本事件流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839F4C" w14:textId="45DE4116" w:rsidR="00AF15BD" w:rsidRDefault="00AF15BD" w:rsidP="00396E36">
            <w:pPr>
              <w:rPr>
                <w:rFonts w:ascii="Open Sans" w:hAnsi="Open Sans" w:cs="Open Sans"/>
                <w:color w:val="333333"/>
                <w:sz w:val="21"/>
                <w:szCs w:val="21"/>
              </w:rPr>
            </w:pPr>
            <w:r w:rsidRPr="00AF15BD">
              <w:rPr>
                <w:rFonts w:ascii="Open Sans" w:hAnsi="Open Sans" w:cs="Open Sans"/>
                <w:color w:val="333333"/>
                <w:sz w:val="21"/>
                <w:szCs w:val="21"/>
              </w:rPr>
              <w:t xml:space="preserve">A. </w:t>
            </w:r>
            <w:r w:rsidR="00C80074">
              <w:rPr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  <w:r w:rsidRPr="00AF15BD">
              <w:rPr>
                <w:rFonts w:ascii="Open Sans" w:hAnsi="Open Sans" w:cs="Open Sans"/>
                <w:color w:val="333333"/>
                <w:sz w:val="21"/>
                <w:szCs w:val="21"/>
              </w:rPr>
              <w:t>进入「我的预约」并选择待取消的私教预约</w:t>
            </w:r>
            <w:r w:rsidRPr="00AF15BD">
              <w:rPr>
                <w:rFonts w:ascii="Open Sans" w:hAnsi="Open Sans" w:cs="Open Sans"/>
                <w:color w:val="333333"/>
                <w:sz w:val="21"/>
                <w:szCs w:val="21"/>
              </w:rPr>
              <w:t xml:space="preserve"> </w:t>
            </w:r>
          </w:p>
          <w:p w14:paraId="3AD52E8F" w14:textId="48480885" w:rsidR="00AF15BD" w:rsidRDefault="00AF15BD" w:rsidP="00396E36">
            <w:pPr>
              <w:rPr>
                <w:rFonts w:ascii="Open Sans" w:hAnsi="Open Sans" w:cs="Open Sans"/>
                <w:color w:val="333333"/>
                <w:sz w:val="21"/>
                <w:szCs w:val="21"/>
              </w:rPr>
            </w:pPr>
            <w:r w:rsidRPr="00AF15BD">
              <w:rPr>
                <w:rFonts w:ascii="Open Sans" w:hAnsi="Open Sans" w:cs="Open Sans"/>
                <w:color w:val="333333"/>
                <w:sz w:val="21"/>
                <w:szCs w:val="21"/>
              </w:rPr>
              <w:t xml:space="preserve">B. </w:t>
            </w:r>
            <w:r w:rsidR="00C80074">
              <w:rPr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  <w:r w:rsidRPr="00AF15BD">
              <w:rPr>
                <w:rFonts w:ascii="Open Sans" w:hAnsi="Open Sans" w:cs="Open Sans"/>
                <w:color w:val="333333"/>
                <w:sz w:val="21"/>
                <w:szCs w:val="21"/>
              </w:rPr>
              <w:t>确认取消操作</w:t>
            </w:r>
            <w:r w:rsidRPr="00AF15BD">
              <w:rPr>
                <w:rFonts w:ascii="Open Sans" w:hAnsi="Open Sans" w:cs="Open Sans"/>
                <w:color w:val="333333"/>
                <w:sz w:val="21"/>
                <w:szCs w:val="21"/>
              </w:rPr>
              <w:t xml:space="preserve"> </w:t>
            </w:r>
          </w:p>
          <w:p w14:paraId="7094A1AD" w14:textId="77777777" w:rsidR="00AF15BD" w:rsidRDefault="00AF15BD" w:rsidP="00396E36">
            <w:pPr>
              <w:rPr>
                <w:rFonts w:ascii="Open Sans" w:hAnsi="Open Sans" w:cs="Open Sans"/>
                <w:color w:val="333333"/>
                <w:sz w:val="21"/>
                <w:szCs w:val="21"/>
              </w:rPr>
            </w:pPr>
            <w:r w:rsidRPr="00AF15BD">
              <w:rPr>
                <w:rFonts w:ascii="Open Sans" w:hAnsi="Open Sans" w:cs="Open Sans"/>
                <w:color w:val="333333"/>
                <w:sz w:val="21"/>
                <w:szCs w:val="21"/>
              </w:rPr>
              <w:t xml:space="preserve">C. </w:t>
            </w:r>
            <w:r w:rsidRPr="00AF15BD">
              <w:rPr>
                <w:rFonts w:ascii="Open Sans" w:hAnsi="Open Sans" w:cs="Open Sans"/>
                <w:color w:val="333333"/>
                <w:sz w:val="21"/>
                <w:szCs w:val="21"/>
              </w:rPr>
              <w:t>系统校验预约状态及取消时限</w:t>
            </w:r>
            <w:r w:rsidRPr="00AF15BD">
              <w:rPr>
                <w:rFonts w:ascii="Open Sans" w:hAnsi="Open Sans" w:cs="Open Sans"/>
                <w:color w:val="333333"/>
                <w:sz w:val="21"/>
                <w:szCs w:val="21"/>
              </w:rPr>
              <w:t xml:space="preserve"> </w:t>
            </w:r>
          </w:p>
          <w:p w14:paraId="25BCC908" w14:textId="1F67EA4F" w:rsidR="00AF15BD" w:rsidRPr="00734485" w:rsidRDefault="00AF15BD" w:rsidP="00396E36">
            <w:pPr>
              <w:rPr>
                <w:rFonts w:hint="eastAsia"/>
                <w:sz w:val="21"/>
                <w:szCs w:val="21"/>
              </w:rPr>
            </w:pPr>
            <w:r w:rsidRPr="00AF15BD">
              <w:rPr>
                <w:rFonts w:ascii="Open Sans" w:hAnsi="Open Sans" w:cs="Open Sans"/>
                <w:color w:val="333333"/>
                <w:sz w:val="21"/>
                <w:szCs w:val="21"/>
              </w:rPr>
              <w:t xml:space="preserve">D. </w:t>
            </w:r>
            <w:r w:rsidRPr="00AF15BD">
              <w:rPr>
                <w:rFonts w:ascii="Open Sans" w:hAnsi="Open Sans" w:cs="Open Sans"/>
                <w:color w:val="333333"/>
                <w:sz w:val="21"/>
                <w:szCs w:val="21"/>
              </w:rPr>
              <w:t>系统更新</w:t>
            </w:r>
            <w:r w:rsidRPr="00AF15BD">
              <w:rPr>
                <w:rFonts w:ascii="Open Sans" w:hAnsi="Open Sans" w:cs="Open Sans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AF15BD">
              <w:rPr>
                <w:rFonts w:ascii="Open Sans" w:hAnsi="Open Sans" w:cs="Open Sans"/>
                <w:color w:val="333333"/>
                <w:sz w:val="21"/>
                <w:szCs w:val="21"/>
              </w:rPr>
              <w:t>PTBooking</w:t>
            </w:r>
            <w:proofErr w:type="spellEnd"/>
            <w:r w:rsidRPr="00AF15BD">
              <w:rPr>
                <w:rFonts w:ascii="Open Sans" w:hAnsi="Open Sans" w:cs="Open Sans"/>
                <w:color w:val="333333"/>
                <w:sz w:val="21"/>
                <w:szCs w:val="21"/>
              </w:rPr>
              <w:t xml:space="preserve"> </w:t>
            </w:r>
            <w:r w:rsidRPr="00AF15BD">
              <w:rPr>
                <w:rFonts w:ascii="Open Sans" w:hAnsi="Open Sans" w:cs="Open Sans"/>
                <w:color w:val="333333"/>
                <w:sz w:val="21"/>
                <w:szCs w:val="21"/>
              </w:rPr>
              <w:t>状态，按规则回退课包节数并通知教练</w:t>
            </w:r>
          </w:p>
        </w:tc>
      </w:tr>
      <w:tr w:rsidR="00AF15BD" w:rsidRPr="00E475D0" w14:paraId="4011ED87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D8C77F" w14:textId="353811D7" w:rsidR="00AF15BD" w:rsidRPr="00734485" w:rsidRDefault="00916BD1" w:rsidP="00396E36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 w:hint="eastAsia"/>
                <w:color w:val="333333"/>
                <w:sz w:val="21"/>
                <w:szCs w:val="21"/>
              </w:rPr>
              <w:t>扩展事件流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60E62" w14:textId="77777777" w:rsidR="00AF15BD" w:rsidRDefault="00AF15BD" w:rsidP="00396E36">
            <w:pPr>
              <w:rPr>
                <w:rFonts w:ascii="Open Sans" w:hAnsi="Open Sans" w:cs="Open Sans"/>
                <w:color w:val="333333"/>
                <w:sz w:val="21"/>
                <w:szCs w:val="21"/>
              </w:rPr>
            </w:pPr>
            <w:r w:rsidRPr="00AF15BD">
              <w:rPr>
                <w:rFonts w:ascii="Open Sans" w:hAnsi="Open Sans" w:cs="Open Sans"/>
                <w:color w:val="333333"/>
                <w:sz w:val="21"/>
                <w:szCs w:val="21"/>
              </w:rPr>
              <w:t xml:space="preserve">A. </w:t>
            </w:r>
            <w:r w:rsidRPr="00AF15BD">
              <w:rPr>
                <w:rFonts w:ascii="Open Sans" w:hAnsi="Open Sans" w:cs="Open Sans"/>
                <w:color w:val="333333"/>
                <w:sz w:val="21"/>
                <w:szCs w:val="21"/>
              </w:rPr>
              <w:t>预约已取消或已完成，系统提示不可重复操作</w:t>
            </w:r>
            <w:r w:rsidRPr="00AF15BD">
              <w:rPr>
                <w:rFonts w:ascii="Open Sans" w:hAnsi="Open Sans" w:cs="Open Sans"/>
                <w:color w:val="333333"/>
                <w:sz w:val="21"/>
                <w:szCs w:val="21"/>
              </w:rPr>
              <w:t xml:space="preserve"> </w:t>
            </w:r>
          </w:p>
          <w:p w14:paraId="236A4CD3" w14:textId="392882FE" w:rsidR="00AF15BD" w:rsidRPr="00734485" w:rsidRDefault="00AF15BD" w:rsidP="00396E36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 w:rsidRPr="00AF15BD">
              <w:rPr>
                <w:rFonts w:ascii="Open Sans" w:hAnsi="Open Sans" w:cs="Open Sans"/>
                <w:color w:val="333333"/>
                <w:sz w:val="21"/>
                <w:szCs w:val="21"/>
              </w:rPr>
              <w:t xml:space="preserve">B. </w:t>
            </w:r>
            <w:r w:rsidRPr="00AF15BD">
              <w:rPr>
                <w:rFonts w:ascii="Open Sans" w:hAnsi="Open Sans" w:cs="Open Sans"/>
                <w:color w:val="333333"/>
                <w:sz w:val="21"/>
                <w:szCs w:val="21"/>
              </w:rPr>
              <w:t>课程已开始或超过取消截止时间，系统拒绝取消</w:t>
            </w:r>
          </w:p>
        </w:tc>
      </w:tr>
    </w:tbl>
    <w:p w14:paraId="0AD23AB3" w14:textId="1AC375EF" w:rsidR="00AF15BD" w:rsidRDefault="00AF15BD" w:rsidP="00AF15BD">
      <w:pPr>
        <w:pStyle w:val="a5"/>
        <w:jc w:val="center"/>
      </w:pPr>
      <w:bookmarkStart w:id="72" w:name="_Toc234436897"/>
      <w:r>
        <w:t>表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8A17D6">
        <w:rPr>
          <w:noProof/>
        </w:rPr>
        <w:t>2.6</w:t>
      </w:r>
      <w:r>
        <w:rPr>
          <w:noProof/>
        </w:rP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2 </w:instrText>
      </w:r>
      <w:r>
        <w:fldChar w:fldCharType="separate"/>
      </w:r>
      <w:r w:rsidR="008A17D6"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>
        <w:t>会员</w:t>
      </w:r>
      <w:r>
        <w:rPr>
          <w:rFonts w:hint="eastAsia"/>
        </w:rPr>
        <w:t>取消</w:t>
      </w:r>
      <w:r w:rsidRPr="00015AE6">
        <w:t>私教</w:t>
      </w:r>
      <w:r>
        <w:rPr>
          <w:rFonts w:hint="eastAsia"/>
        </w:rPr>
        <w:t>预约用例规约</w:t>
      </w:r>
      <w:bookmarkEnd w:id="72"/>
    </w:p>
    <w:p w14:paraId="3A325493" w14:textId="77777777" w:rsidR="00AF15BD" w:rsidRPr="001B17D3" w:rsidRDefault="00AF15BD">
      <w:pPr>
        <w:rPr>
          <w:rFonts w:hint="eastAsia"/>
        </w:rPr>
      </w:pPr>
    </w:p>
    <w:p w14:paraId="4C4C8F35" w14:textId="0144DB92" w:rsidR="00151C94" w:rsidRDefault="00734485">
      <w:pPr>
        <w:pStyle w:val="3"/>
        <w:rPr>
          <w:rFonts w:hint="eastAsia"/>
        </w:rPr>
      </w:pPr>
      <w:bookmarkStart w:id="73" w:name="_Toc234436854"/>
      <w:r w:rsidRPr="00734485">
        <w:rPr>
          <w:rFonts w:ascii="Times New Roman" w:hAnsi="Times New Roman"/>
          <w:sz w:val="21"/>
        </w:rPr>
        <w:t>教练确认私教预约用例分析</w:t>
      </w:r>
      <w:bookmarkEnd w:id="73"/>
    </w:p>
    <w:p w14:paraId="593C5C7D" w14:textId="6FEC410B" w:rsidR="004D34BC" w:rsidRDefault="004D34BC" w:rsidP="004D34BC">
      <w:pPr>
        <w:pStyle w:val="af6"/>
        <w:ind w:firstLineChars="0" w:firstLine="0"/>
      </w:pPr>
      <w:r w:rsidRPr="000C4462">
        <w:t>简介：</w:t>
      </w:r>
      <w:r w:rsidR="00734485" w:rsidRPr="00734485">
        <w:t>教练接收并确认或拒绝</w:t>
      </w:r>
      <w:r w:rsidR="00DD431D">
        <w:t>会员</w:t>
      </w:r>
      <w:r w:rsidR="00734485" w:rsidRPr="00734485">
        <w:t>的私教预约。</w:t>
      </w:r>
    </w:p>
    <w:p w14:paraId="7BB4FE06" w14:textId="77777777" w:rsidR="004D34BC" w:rsidRPr="000C4462" w:rsidRDefault="004D34BC" w:rsidP="004D34BC">
      <w:pPr>
        <w:pStyle w:val="af6"/>
        <w:ind w:firstLineChars="0" w:firstLine="0"/>
      </w:pPr>
      <w:r>
        <w:rPr>
          <w:rFonts w:hint="eastAsia"/>
        </w:rPr>
        <w:lastRenderedPageBreak/>
        <w:t>用例规约：</w:t>
      </w:r>
    </w:p>
    <w:tbl>
      <w:tblPr>
        <w:tblStyle w:val="afd"/>
        <w:tblW w:w="8171" w:type="dxa"/>
        <w:tblInd w:w="41" w:type="dxa"/>
        <w:tblLayout w:type="fixed"/>
        <w:tblCellMar>
          <w:top w:w="120" w:type="dxa"/>
          <w:left w:w="60" w:type="dxa"/>
          <w:bottom w:w="120" w:type="dxa"/>
          <w:right w:w="60" w:type="dxa"/>
        </w:tblCellMar>
        <w:tblLook w:val="04A0" w:firstRow="1" w:lastRow="0" w:firstColumn="1" w:lastColumn="0" w:noHBand="0" w:noVBand="1"/>
      </w:tblPr>
      <w:tblGrid>
        <w:gridCol w:w="2478"/>
        <w:gridCol w:w="5693"/>
      </w:tblGrid>
      <w:tr w:rsidR="00FD35F3" w:rsidRPr="00E475D0" w14:paraId="4192CB5F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34EBA7" w14:textId="3790DE31" w:rsidR="00FD35F3" w:rsidRPr="00734485" w:rsidRDefault="00FD35F3" w:rsidP="00734485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 w:hint="eastAsia"/>
                <w:color w:val="333333"/>
                <w:sz w:val="21"/>
                <w:szCs w:val="21"/>
              </w:rPr>
              <w:t>用例编号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414221" w14:textId="4BA8E01B" w:rsidR="00FD35F3" w:rsidRPr="00734485" w:rsidRDefault="00FD35F3" w:rsidP="00734485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21</w:t>
            </w:r>
          </w:p>
        </w:tc>
      </w:tr>
      <w:tr w:rsidR="00734485" w:rsidRPr="00E475D0" w14:paraId="28EE56C1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C3172F" w14:textId="24BD4A73" w:rsidR="00734485" w:rsidRPr="00734485" w:rsidRDefault="00734485" w:rsidP="00734485">
            <w:pPr>
              <w:rPr>
                <w:rFonts w:hint="eastAsia"/>
                <w:sz w:val="21"/>
                <w:szCs w:val="21"/>
              </w:rPr>
            </w:pP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用例名称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5D3607" w14:textId="366668A1" w:rsidR="00734485" w:rsidRPr="00734485" w:rsidRDefault="00734485" w:rsidP="00734485">
            <w:pPr>
              <w:rPr>
                <w:rFonts w:hint="eastAsia"/>
                <w:sz w:val="21"/>
                <w:szCs w:val="21"/>
              </w:rPr>
            </w:pP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教练确认私教预约</w:t>
            </w:r>
          </w:p>
        </w:tc>
      </w:tr>
      <w:tr w:rsidR="00734485" w:rsidRPr="00E475D0" w14:paraId="567D9607" w14:textId="77777777" w:rsidTr="00396E36">
        <w:trPr>
          <w:trHeight w:val="540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82E408" w14:textId="5BDFB8B0" w:rsidR="00734485" w:rsidRPr="00734485" w:rsidRDefault="00734485" w:rsidP="00734485">
            <w:pPr>
              <w:rPr>
                <w:rFonts w:hint="eastAsia"/>
                <w:sz w:val="21"/>
                <w:szCs w:val="21"/>
              </w:rPr>
            </w:pP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执行人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72F067" w14:textId="644823F5" w:rsidR="00734485" w:rsidRPr="00734485" w:rsidRDefault="00734485" w:rsidP="00734485">
            <w:pPr>
              <w:rPr>
                <w:rFonts w:hint="eastAsia"/>
                <w:sz w:val="21"/>
                <w:szCs w:val="21"/>
              </w:rPr>
            </w:pP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教练</w:t>
            </w:r>
          </w:p>
        </w:tc>
      </w:tr>
      <w:tr w:rsidR="00734485" w:rsidRPr="00E475D0" w14:paraId="093A77C1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F178FD" w14:textId="7684130C" w:rsidR="00734485" w:rsidRPr="00734485" w:rsidRDefault="00734485" w:rsidP="00734485">
            <w:pPr>
              <w:rPr>
                <w:rFonts w:hint="eastAsia"/>
                <w:sz w:val="21"/>
                <w:szCs w:val="21"/>
              </w:rPr>
            </w:pP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涉及人群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BB51B6" w14:textId="66111E16" w:rsidR="00734485" w:rsidRPr="00734485" w:rsidRDefault="00DD431D" w:rsidP="00734485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</w:p>
        </w:tc>
      </w:tr>
      <w:tr w:rsidR="00734485" w:rsidRPr="00E475D0" w14:paraId="4703BB01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10E947" w14:textId="6C0486DC" w:rsidR="00734485" w:rsidRPr="00734485" w:rsidRDefault="00734485" w:rsidP="00734485">
            <w:pPr>
              <w:rPr>
                <w:rFonts w:hint="eastAsia"/>
                <w:sz w:val="21"/>
                <w:szCs w:val="21"/>
              </w:rPr>
            </w:pP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前置条件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D20B2E" w14:textId="6A35F7A7" w:rsidR="00734485" w:rsidRPr="00734485" w:rsidRDefault="00734485" w:rsidP="00734485">
            <w:pPr>
              <w:rPr>
                <w:rFonts w:hint="eastAsia"/>
                <w:sz w:val="21"/>
                <w:szCs w:val="21"/>
              </w:rPr>
            </w:pP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以教练身份登录，存在待确认私教预约</w:t>
            </w:r>
          </w:p>
        </w:tc>
      </w:tr>
      <w:tr w:rsidR="00734485" w:rsidRPr="00E475D0" w14:paraId="0C6A708A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29E04A" w14:textId="20A804AE" w:rsidR="00734485" w:rsidRPr="00734485" w:rsidRDefault="00734485" w:rsidP="00734485">
            <w:pPr>
              <w:rPr>
                <w:rFonts w:hint="eastAsia"/>
                <w:sz w:val="21"/>
                <w:szCs w:val="21"/>
              </w:rPr>
            </w:pP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后置条件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8E694C" w14:textId="652F9BB8" w:rsidR="00734485" w:rsidRPr="00734485" w:rsidRDefault="00734485" w:rsidP="00734485">
            <w:pPr>
              <w:rPr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预约状态更新；会员与教练均确认后预约生效</w:t>
            </w:r>
          </w:p>
        </w:tc>
      </w:tr>
      <w:tr w:rsidR="00734485" w:rsidRPr="00E475D0" w14:paraId="7F303283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6C0F22" w14:textId="1D946232" w:rsidR="00734485" w:rsidRPr="00734485" w:rsidRDefault="00916BD1" w:rsidP="00734485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基本事件流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C13D3F" w14:textId="77777777" w:rsidR="00734485" w:rsidRDefault="00734485" w:rsidP="00734485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A. </w:t>
            </w: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教练查看待确认预约列表</w:t>
            </w:r>
            <w:r w:rsidRPr="00734485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5674BBFA" w14:textId="77777777" w:rsidR="00734485" w:rsidRDefault="00734485" w:rsidP="00734485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B. </w:t>
            </w: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教练选择接受或拒绝</w:t>
            </w:r>
            <w:r w:rsidRPr="00734485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0AA9950F" w14:textId="77777777" w:rsidR="00734485" w:rsidRDefault="00734485" w:rsidP="00734485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C. </w:t>
            </w: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若接受，更新</w:t>
            </w: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coach_confirmed</w:t>
            </w:r>
            <w:proofErr w:type="spellEnd"/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 </w:t>
            </w: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状态</w:t>
            </w:r>
            <w:r w:rsidRPr="00734485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4468AFE1" w14:textId="575C4AAC" w:rsidR="00734485" w:rsidRPr="00734485" w:rsidRDefault="00734485" w:rsidP="00734485">
            <w:pPr>
              <w:rPr>
                <w:rFonts w:hint="eastAsia"/>
                <w:sz w:val="21"/>
                <w:szCs w:val="21"/>
              </w:rPr>
            </w:pP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D. </w:t>
            </w: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会员确认后，预约正式生效并写入日程</w:t>
            </w:r>
          </w:p>
        </w:tc>
      </w:tr>
      <w:tr w:rsidR="00734485" w:rsidRPr="00E475D0" w14:paraId="6A1FD847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0EBB61" w14:textId="083B34FE" w:rsidR="00734485" w:rsidRPr="00734485" w:rsidRDefault="00916BD1" w:rsidP="00734485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扩展事件流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3778BE" w14:textId="7EE51320" w:rsidR="00734485" w:rsidRPr="00734485" w:rsidRDefault="00734485" w:rsidP="00734485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A. </w:t>
            </w: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教练拒绝后，系统通知</w:t>
            </w:r>
            <w:r w:rsidR="00DD431D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并更新预约状态</w:t>
            </w:r>
          </w:p>
        </w:tc>
      </w:tr>
    </w:tbl>
    <w:p w14:paraId="6708C803" w14:textId="42EAB7D2" w:rsidR="001B17D3" w:rsidRDefault="001B17D3" w:rsidP="001B17D3">
      <w:pPr>
        <w:pStyle w:val="a5"/>
        <w:jc w:val="center"/>
      </w:pPr>
      <w:bookmarkStart w:id="74" w:name="_Toc234436898"/>
      <w:r>
        <w:t>表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8A17D6">
        <w:rPr>
          <w:noProof/>
        </w:rPr>
        <w:t>2.6</w:t>
      </w:r>
      <w:r>
        <w:rPr>
          <w:noProof/>
        </w:rP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2 </w:instrText>
      </w:r>
      <w:r>
        <w:fldChar w:fldCharType="separate"/>
      </w:r>
      <w:r w:rsidR="008A17D6">
        <w:rPr>
          <w:noProof/>
        </w:rPr>
        <w:t>4</w:t>
      </w:r>
      <w:r>
        <w:fldChar w:fldCharType="end"/>
      </w:r>
      <w:r>
        <w:rPr>
          <w:rFonts w:hint="eastAsia"/>
        </w:rPr>
        <w:t xml:space="preserve"> </w:t>
      </w:r>
      <w:r w:rsidR="00015AE6" w:rsidRPr="00015AE6">
        <w:t>教练确认私教预约</w:t>
      </w:r>
      <w:r>
        <w:rPr>
          <w:rFonts w:hint="eastAsia"/>
        </w:rPr>
        <w:t>用例规约</w:t>
      </w:r>
      <w:bookmarkEnd w:id="74"/>
    </w:p>
    <w:p w14:paraId="54FFF9F4" w14:textId="77777777" w:rsidR="00151C94" w:rsidRPr="001B17D3" w:rsidRDefault="00151C94">
      <w:pPr>
        <w:rPr>
          <w:rFonts w:hint="eastAsia"/>
        </w:rPr>
      </w:pPr>
    </w:p>
    <w:p w14:paraId="50CF3BC6" w14:textId="0B48E17B" w:rsidR="00734485" w:rsidRDefault="00734485" w:rsidP="00734485">
      <w:pPr>
        <w:pStyle w:val="3"/>
        <w:rPr>
          <w:rFonts w:hint="eastAsia"/>
        </w:rPr>
      </w:pPr>
      <w:bookmarkStart w:id="75" w:name="_Toc234436855"/>
      <w:r w:rsidRPr="00734485">
        <w:rPr>
          <w:rFonts w:ascii="Times New Roman" w:hAnsi="Times New Roman"/>
          <w:sz w:val="21"/>
        </w:rPr>
        <w:t>员工管理私教课包商品用例分析</w:t>
      </w:r>
      <w:bookmarkEnd w:id="75"/>
    </w:p>
    <w:p w14:paraId="39350B79" w14:textId="45E69779" w:rsidR="00734485" w:rsidRDefault="00734485" w:rsidP="00734485">
      <w:pPr>
        <w:pStyle w:val="af6"/>
        <w:ind w:firstLineChars="0" w:firstLine="0"/>
      </w:pPr>
      <w:r w:rsidRPr="000C4462">
        <w:t>简介：</w:t>
      </w:r>
      <w:r w:rsidRPr="00734485">
        <w:t>员工维护私教课程及课包商品定义。</w:t>
      </w:r>
    </w:p>
    <w:p w14:paraId="4305F40D" w14:textId="77777777" w:rsidR="00734485" w:rsidRPr="000C4462" w:rsidRDefault="00734485" w:rsidP="00734485">
      <w:pPr>
        <w:pStyle w:val="af6"/>
        <w:ind w:firstLineChars="0" w:firstLine="0"/>
      </w:pPr>
      <w:r>
        <w:rPr>
          <w:rFonts w:hint="eastAsia"/>
        </w:rPr>
        <w:t>用例规约：</w:t>
      </w:r>
    </w:p>
    <w:tbl>
      <w:tblPr>
        <w:tblStyle w:val="afd"/>
        <w:tblW w:w="8171" w:type="dxa"/>
        <w:tblInd w:w="41" w:type="dxa"/>
        <w:tblLayout w:type="fixed"/>
        <w:tblCellMar>
          <w:top w:w="120" w:type="dxa"/>
          <w:left w:w="60" w:type="dxa"/>
          <w:bottom w:w="120" w:type="dxa"/>
          <w:right w:w="60" w:type="dxa"/>
        </w:tblCellMar>
        <w:tblLook w:val="04A0" w:firstRow="1" w:lastRow="0" w:firstColumn="1" w:lastColumn="0" w:noHBand="0" w:noVBand="1"/>
      </w:tblPr>
      <w:tblGrid>
        <w:gridCol w:w="2478"/>
        <w:gridCol w:w="5693"/>
      </w:tblGrid>
      <w:tr w:rsidR="00FD35F3" w:rsidRPr="00E475D0" w14:paraId="11A39044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CCF8B8" w14:textId="4AE228B7" w:rsidR="00FD35F3" w:rsidRPr="00734485" w:rsidRDefault="00FD35F3" w:rsidP="00734485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 w:hint="eastAsia"/>
                <w:color w:val="333333"/>
                <w:sz w:val="21"/>
                <w:szCs w:val="21"/>
              </w:rPr>
              <w:t>用例编号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6E6848" w14:textId="6140CE2B" w:rsidR="00FD35F3" w:rsidRPr="00734485" w:rsidRDefault="00FD35F3" w:rsidP="00734485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22</w:t>
            </w:r>
          </w:p>
        </w:tc>
      </w:tr>
      <w:tr w:rsidR="00734485" w:rsidRPr="00E475D0" w14:paraId="6E8A4F55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70816B" w14:textId="5AADC519" w:rsidR="00734485" w:rsidRPr="00734485" w:rsidRDefault="00734485" w:rsidP="00734485">
            <w:pPr>
              <w:rPr>
                <w:rFonts w:hint="eastAsia"/>
                <w:sz w:val="21"/>
                <w:szCs w:val="21"/>
              </w:rPr>
            </w:pP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用例名称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21D8E3" w14:textId="6068803B" w:rsidR="00734485" w:rsidRPr="00734485" w:rsidRDefault="00734485" w:rsidP="00734485">
            <w:pPr>
              <w:rPr>
                <w:rFonts w:hint="eastAsia"/>
                <w:sz w:val="21"/>
                <w:szCs w:val="21"/>
              </w:rPr>
            </w:pP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员工管理私教课包商品</w:t>
            </w:r>
          </w:p>
        </w:tc>
      </w:tr>
      <w:tr w:rsidR="00734485" w:rsidRPr="00E475D0" w14:paraId="29E19823" w14:textId="77777777" w:rsidTr="00396E36">
        <w:trPr>
          <w:trHeight w:val="540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126C09" w14:textId="041E4CD8" w:rsidR="00734485" w:rsidRPr="00734485" w:rsidRDefault="00734485" w:rsidP="00734485">
            <w:pPr>
              <w:rPr>
                <w:rFonts w:hint="eastAsia"/>
                <w:sz w:val="21"/>
                <w:szCs w:val="21"/>
              </w:rPr>
            </w:pP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执行人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C76E5D" w14:textId="7AC7D9E4" w:rsidR="00734485" w:rsidRPr="00734485" w:rsidRDefault="00734485" w:rsidP="00734485">
            <w:pPr>
              <w:rPr>
                <w:rFonts w:hint="eastAsia"/>
                <w:sz w:val="21"/>
                <w:szCs w:val="21"/>
              </w:rPr>
            </w:pP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员工</w:t>
            </w:r>
          </w:p>
        </w:tc>
      </w:tr>
      <w:tr w:rsidR="00734485" w:rsidRPr="00E475D0" w14:paraId="2C11DEDE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9652F3" w14:textId="538BD1D8" w:rsidR="00734485" w:rsidRPr="00734485" w:rsidRDefault="00734485" w:rsidP="00734485">
            <w:pPr>
              <w:rPr>
                <w:rFonts w:hint="eastAsia"/>
                <w:sz w:val="21"/>
                <w:szCs w:val="21"/>
              </w:rPr>
            </w:pP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前置条件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F9251E" w14:textId="72A4F0F6" w:rsidR="00734485" w:rsidRPr="00734485" w:rsidRDefault="00734485" w:rsidP="00734485">
            <w:pPr>
              <w:rPr>
                <w:rFonts w:hint="eastAsia"/>
                <w:sz w:val="21"/>
                <w:szCs w:val="21"/>
              </w:rPr>
            </w:pP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以员工身份登录系统成功</w:t>
            </w:r>
          </w:p>
        </w:tc>
      </w:tr>
      <w:tr w:rsidR="00734485" w:rsidRPr="00E475D0" w14:paraId="4B3F975D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9FC4F0" w14:textId="3BC70B79" w:rsidR="00734485" w:rsidRPr="00734485" w:rsidRDefault="00734485" w:rsidP="00734485">
            <w:pPr>
              <w:rPr>
                <w:rFonts w:hint="eastAsia"/>
                <w:sz w:val="21"/>
                <w:szCs w:val="21"/>
              </w:rPr>
            </w:pP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后置条件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53004E" w14:textId="264053D8" w:rsidR="00734485" w:rsidRPr="00734485" w:rsidRDefault="00734485" w:rsidP="00734485">
            <w:pPr>
              <w:rPr>
                <w:rFonts w:hint="eastAsia"/>
                <w:sz w:val="21"/>
                <w:szCs w:val="21"/>
              </w:rPr>
            </w:pP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私教课程及课包配置更新成功</w:t>
            </w:r>
          </w:p>
        </w:tc>
      </w:tr>
      <w:tr w:rsidR="00734485" w:rsidRPr="00E475D0" w14:paraId="68F131D3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9E9B42" w14:textId="578D425E" w:rsidR="00734485" w:rsidRPr="00734485" w:rsidRDefault="00916BD1" w:rsidP="00734485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基本事件流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02D984" w14:textId="77777777" w:rsidR="00734485" w:rsidRDefault="00734485" w:rsidP="00734485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A. </w:t>
            </w: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员工维护</w:t>
            </w: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PersonalCourse</w:t>
            </w:r>
            <w:proofErr w:type="spellEnd"/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 </w:t>
            </w: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信息</w:t>
            </w:r>
            <w:r w:rsidRPr="00734485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0E1E60CC" w14:textId="77777777" w:rsidR="00734485" w:rsidRDefault="00734485" w:rsidP="00734485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B. </w:t>
            </w: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员工配置课包课时数、有效期及定价</w:t>
            </w:r>
            <w:r w:rsidRPr="00734485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4E8BEC33" w14:textId="485F6123" w:rsidR="00734485" w:rsidRPr="00734485" w:rsidRDefault="00734485" w:rsidP="00734485">
            <w:pPr>
              <w:rPr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C. </w:t>
            </w: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系统保存至数据库</w:t>
            </w:r>
          </w:p>
        </w:tc>
      </w:tr>
      <w:tr w:rsidR="00734485" w:rsidRPr="00E475D0" w14:paraId="63FB1852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114891" w14:textId="005A80AC" w:rsidR="00734485" w:rsidRPr="00734485" w:rsidRDefault="00916BD1" w:rsidP="00734485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lastRenderedPageBreak/>
              <w:t>扩展事件流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199F25" w14:textId="657DF171" w:rsidR="00734485" w:rsidRPr="00734485" w:rsidRDefault="00734485" w:rsidP="00734485">
            <w:pPr>
              <w:rPr>
                <w:rFonts w:hint="eastAsia"/>
                <w:sz w:val="21"/>
                <w:szCs w:val="21"/>
              </w:rPr>
            </w:pPr>
            <w:r w:rsidRPr="00734485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A.</w:t>
            </w:r>
            <w:r w:rsidR="00F0521A">
              <w:rPr>
                <w:rStyle w:val="md-plain"/>
                <w:rFonts w:ascii="Open Sans" w:hAnsi="Open Sans" w:cs="Open Sans" w:hint="eastAsia"/>
                <w:color w:val="333333"/>
                <w:sz w:val="21"/>
                <w:szCs w:val="21"/>
              </w:rPr>
              <w:t xml:space="preserve"> </w:t>
            </w:r>
            <w:r w:rsidRPr="00734485">
              <w:rPr>
                <w:rFonts w:ascii="Open Sans" w:hAnsi="Open Sans" w:cs="Open Sans"/>
                <w:color w:val="333333"/>
                <w:sz w:val="21"/>
                <w:szCs w:val="21"/>
              </w:rPr>
              <w:t>配置的定价与已存在价格记录冲突，提示重新设置标准定价</w:t>
            </w:r>
          </w:p>
        </w:tc>
      </w:tr>
    </w:tbl>
    <w:p w14:paraId="56EE0364" w14:textId="05395538" w:rsidR="001B17D3" w:rsidRDefault="001B17D3" w:rsidP="001B17D3">
      <w:pPr>
        <w:pStyle w:val="a5"/>
        <w:jc w:val="center"/>
      </w:pPr>
      <w:bookmarkStart w:id="76" w:name="_Toc234436899"/>
      <w:r>
        <w:t>表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8A17D6">
        <w:rPr>
          <w:noProof/>
        </w:rPr>
        <w:t>2.6</w:t>
      </w:r>
      <w:r>
        <w:rPr>
          <w:noProof/>
        </w:rP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2 </w:instrText>
      </w:r>
      <w:r>
        <w:fldChar w:fldCharType="separate"/>
      </w:r>
      <w:r w:rsidR="008A17D6">
        <w:rPr>
          <w:noProof/>
        </w:rPr>
        <w:t>5</w:t>
      </w:r>
      <w:r>
        <w:fldChar w:fldCharType="end"/>
      </w:r>
      <w:r>
        <w:rPr>
          <w:rFonts w:hint="eastAsia"/>
        </w:rPr>
        <w:t xml:space="preserve"> </w:t>
      </w:r>
      <w:r w:rsidR="00015AE6" w:rsidRPr="00015AE6">
        <w:t>员工管理私教课包商品</w:t>
      </w:r>
      <w:r>
        <w:rPr>
          <w:rFonts w:hint="eastAsia"/>
        </w:rPr>
        <w:t>用例规约</w:t>
      </w:r>
      <w:bookmarkEnd w:id="76"/>
    </w:p>
    <w:p w14:paraId="6921CD56" w14:textId="77777777" w:rsidR="00734485" w:rsidRPr="001B17D3" w:rsidRDefault="00734485">
      <w:pPr>
        <w:rPr>
          <w:rFonts w:hint="eastAsia"/>
        </w:rPr>
      </w:pPr>
    </w:p>
    <w:p w14:paraId="7B24F07C" w14:textId="03C177B8" w:rsidR="00151C94" w:rsidRDefault="00F0521A">
      <w:pPr>
        <w:pStyle w:val="2"/>
      </w:pPr>
      <w:bookmarkStart w:id="77" w:name="_Toc234436856"/>
      <w:r w:rsidRPr="00F0521A">
        <w:rPr>
          <w:rFonts w:ascii="Times New Roman" w:hAnsi="Times New Roman"/>
        </w:rPr>
        <w:t>支付与营销用例包分析</w:t>
      </w:r>
      <w:bookmarkEnd w:id="77"/>
    </w:p>
    <w:p w14:paraId="7CAD6E9E" w14:textId="378CDE03" w:rsidR="004F00AA" w:rsidRDefault="00603B81" w:rsidP="00603B81">
      <w:pPr>
        <w:pStyle w:val="af6"/>
        <w:jc w:val="center"/>
      </w:pPr>
      <w:r>
        <w:rPr>
          <w:noProof/>
        </w:rPr>
        <w:drawing>
          <wp:inline distT="0" distB="0" distL="0" distR="0" wp14:anchorId="7257E5BC" wp14:editId="062513BE">
            <wp:extent cx="3981450" cy="3260423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925" cy="32714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FED05C" w14:textId="309559B6" w:rsidR="00015AE6" w:rsidRDefault="00015AE6" w:rsidP="00015AE6">
      <w:pPr>
        <w:pStyle w:val="a5"/>
        <w:jc w:val="center"/>
        <w:rPr>
          <w:rFonts w:eastAsia="宋体"/>
        </w:rPr>
      </w:pPr>
      <w:bookmarkStart w:id="78" w:name="_Toc234436875"/>
      <w:r>
        <w:t>图</w:t>
      </w:r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 w:rsidR="008A17D6">
        <w:rPr>
          <w:noProof/>
        </w:rPr>
        <w:t>2</w:t>
      </w:r>
      <w:r>
        <w:rPr>
          <w:noProof/>
        </w:rP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\s 1 </w:instrText>
      </w:r>
      <w:r>
        <w:fldChar w:fldCharType="separate"/>
      </w:r>
      <w:r w:rsidR="008A17D6">
        <w:rPr>
          <w:noProof/>
        </w:rPr>
        <w:t>7</w:t>
      </w:r>
      <w:r>
        <w:fldChar w:fldCharType="end"/>
      </w:r>
      <w:r>
        <w:rPr>
          <w:rFonts w:hint="eastAsia"/>
        </w:rPr>
        <w:t xml:space="preserve"> </w:t>
      </w:r>
      <w:r w:rsidR="00D6157B" w:rsidRPr="00F0521A">
        <w:rPr>
          <w:rFonts w:ascii="Times New Roman" w:hAnsi="Times New Roman"/>
        </w:rPr>
        <w:t>支付与营销</w:t>
      </w:r>
      <w:r>
        <w:rPr>
          <w:rFonts w:hint="eastAsia"/>
        </w:rPr>
        <w:t>用例图</w:t>
      </w:r>
      <w:bookmarkEnd w:id="78"/>
    </w:p>
    <w:p w14:paraId="2AFAB8B5" w14:textId="00387CE8" w:rsidR="00151C94" w:rsidRDefault="00DD431D">
      <w:pPr>
        <w:pStyle w:val="3"/>
        <w:rPr>
          <w:rFonts w:hint="eastAsia"/>
        </w:rPr>
      </w:pPr>
      <w:bookmarkStart w:id="79" w:name="_Toc234436857"/>
      <w:r>
        <w:rPr>
          <w:rFonts w:ascii="Times New Roman" w:hAnsi="Times New Roman"/>
          <w:sz w:val="21"/>
        </w:rPr>
        <w:t>会员</w:t>
      </w:r>
      <w:r w:rsidR="00F0521A" w:rsidRPr="00F0521A">
        <w:rPr>
          <w:rFonts w:ascii="Times New Roman" w:hAnsi="Times New Roman"/>
          <w:sz w:val="21"/>
        </w:rPr>
        <w:t>使用优惠券用例分析</w:t>
      </w:r>
      <w:bookmarkEnd w:id="79"/>
    </w:p>
    <w:p w14:paraId="0596987F" w14:textId="63F67991" w:rsidR="004D34BC" w:rsidRDefault="004D34BC" w:rsidP="004D34BC">
      <w:pPr>
        <w:pStyle w:val="af6"/>
        <w:ind w:firstLineChars="0" w:firstLine="0"/>
      </w:pPr>
      <w:r w:rsidRPr="000C4462">
        <w:t>简介：</w:t>
      </w:r>
      <w:r w:rsidR="00DD431D">
        <w:t>会员</w:t>
      </w:r>
      <w:r w:rsidR="00F0521A" w:rsidRPr="00F0521A">
        <w:t>在购买会员卡或课包时使用优惠券抵扣。</w:t>
      </w:r>
    </w:p>
    <w:p w14:paraId="7D64E96B" w14:textId="77777777" w:rsidR="004D34BC" w:rsidRPr="000C4462" w:rsidRDefault="004D34BC" w:rsidP="004D34BC">
      <w:pPr>
        <w:pStyle w:val="af6"/>
        <w:ind w:firstLineChars="0" w:firstLine="0"/>
      </w:pPr>
      <w:r>
        <w:rPr>
          <w:rFonts w:hint="eastAsia"/>
        </w:rPr>
        <w:t>用例规约：</w:t>
      </w:r>
    </w:p>
    <w:tbl>
      <w:tblPr>
        <w:tblStyle w:val="afd"/>
        <w:tblW w:w="8171" w:type="dxa"/>
        <w:tblInd w:w="41" w:type="dxa"/>
        <w:tblLayout w:type="fixed"/>
        <w:tblCellMar>
          <w:top w:w="120" w:type="dxa"/>
          <w:left w:w="60" w:type="dxa"/>
          <w:bottom w:w="120" w:type="dxa"/>
          <w:right w:w="60" w:type="dxa"/>
        </w:tblCellMar>
        <w:tblLook w:val="04A0" w:firstRow="1" w:lastRow="0" w:firstColumn="1" w:lastColumn="0" w:noHBand="0" w:noVBand="1"/>
      </w:tblPr>
      <w:tblGrid>
        <w:gridCol w:w="2478"/>
        <w:gridCol w:w="5693"/>
      </w:tblGrid>
      <w:tr w:rsidR="00FD35F3" w:rsidRPr="00E475D0" w14:paraId="7ACEA91A" w14:textId="77777777" w:rsidTr="00F60D1C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9EB2CC" w14:textId="653A4DF1" w:rsidR="00FD35F3" w:rsidRPr="00F60D1C" w:rsidRDefault="00FD35F3" w:rsidP="00F60D1C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 w:hint="eastAsia"/>
                <w:color w:val="333333"/>
                <w:sz w:val="21"/>
                <w:szCs w:val="21"/>
              </w:rPr>
              <w:t>用例编号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3E0EE8" w14:textId="08CD0E5D" w:rsidR="00FD35F3" w:rsidRDefault="00FD35F3" w:rsidP="00F60D1C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23</w:t>
            </w:r>
          </w:p>
        </w:tc>
      </w:tr>
      <w:tr w:rsidR="00F60D1C" w:rsidRPr="00E475D0" w14:paraId="0D5AC9D6" w14:textId="77777777" w:rsidTr="00F60D1C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5BB14C" w14:textId="25DC91CC" w:rsidR="00F60D1C" w:rsidRPr="00F60D1C" w:rsidRDefault="00F60D1C" w:rsidP="00F60D1C">
            <w:pPr>
              <w:rPr>
                <w:rFonts w:hint="eastAsia"/>
                <w:sz w:val="21"/>
                <w:szCs w:val="21"/>
              </w:rPr>
            </w:pP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用例名称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AD7B2B" w14:textId="575C5244" w:rsidR="00F60D1C" w:rsidRPr="00F60D1C" w:rsidRDefault="00DD431D" w:rsidP="00F60D1C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  <w:r w:rsidR="00F60D1C"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使用优惠券</w:t>
            </w:r>
          </w:p>
        </w:tc>
      </w:tr>
      <w:tr w:rsidR="00F60D1C" w:rsidRPr="00E475D0" w14:paraId="476AFC4F" w14:textId="77777777" w:rsidTr="00F60D1C">
        <w:trPr>
          <w:trHeight w:val="540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FDC678" w14:textId="7170E20F" w:rsidR="00F60D1C" w:rsidRPr="00F60D1C" w:rsidRDefault="00F60D1C" w:rsidP="00F60D1C">
            <w:pPr>
              <w:rPr>
                <w:rFonts w:hint="eastAsia"/>
                <w:sz w:val="21"/>
                <w:szCs w:val="21"/>
              </w:rPr>
            </w:pP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执行人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B3DE7C" w14:textId="4CD48C31" w:rsidR="00F60D1C" w:rsidRPr="00F60D1C" w:rsidRDefault="00DD431D" w:rsidP="00F60D1C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</w:p>
        </w:tc>
      </w:tr>
      <w:tr w:rsidR="00F60D1C" w:rsidRPr="00E475D0" w14:paraId="04E8399B" w14:textId="77777777" w:rsidTr="00F60D1C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5E448E" w14:textId="3772F0E1" w:rsidR="00F60D1C" w:rsidRPr="00F60D1C" w:rsidRDefault="00F60D1C" w:rsidP="00F60D1C">
            <w:pPr>
              <w:rPr>
                <w:rFonts w:hint="eastAsia"/>
                <w:sz w:val="21"/>
                <w:szCs w:val="21"/>
              </w:rPr>
            </w:pP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前置条件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78DDF8" w14:textId="22A32264" w:rsidR="00F60D1C" w:rsidRPr="00F60D1C" w:rsidRDefault="00DD431D" w:rsidP="00F60D1C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  <w:r w:rsidR="00F60D1C"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持有有效优惠券（</w:t>
            </w:r>
            <w:r w:rsidR="00F60D1C"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Voucher </w:t>
            </w:r>
            <w:r w:rsidR="00F60D1C"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状态可用且未过期）</w:t>
            </w:r>
          </w:p>
        </w:tc>
      </w:tr>
      <w:tr w:rsidR="00F60D1C" w:rsidRPr="00E475D0" w14:paraId="34E59FF5" w14:textId="77777777" w:rsidTr="00F60D1C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F69FDC" w14:textId="271A2375" w:rsidR="00F60D1C" w:rsidRPr="00F60D1C" w:rsidRDefault="00F60D1C" w:rsidP="00F60D1C">
            <w:pPr>
              <w:rPr>
                <w:rFonts w:hint="eastAsia"/>
                <w:sz w:val="21"/>
                <w:szCs w:val="21"/>
              </w:rPr>
            </w:pP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后置条件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5FAFBD" w14:textId="0F158FCE" w:rsidR="00F60D1C" w:rsidRPr="00F60D1C" w:rsidRDefault="00F60D1C" w:rsidP="00F60D1C">
            <w:pPr>
              <w:rPr>
                <w:rFonts w:hint="eastAsia"/>
                <w:sz w:val="21"/>
                <w:szCs w:val="21"/>
              </w:rPr>
            </w:pP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订单金额扣减，优惠券标记为已使用</w:t>
            </w:r>
          </w:p>
        </w:tc>
      </w:tr>
      <w:tr w:rsidR="00F60D1C" w:rsidRPr="00E475D0" w14:paraId="19AD3305" w14:textId="77777777" w:rsidTr="00F60D1C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36399E" w14:textId="38326AEE" w:rsidR="00F60D1C" w:rsidRPr="00F60D1C" w:rsidRDefault="00916BD1" w:rsidP="00F60D1C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基本事件流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5A3A18" w14:textId="12D69951" w:rsidR="00F60D1C" w:rsidRDefault="00F60D1C" w:rsidP="00F60D1C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A. </w:t>
            </w:r>
            <w:r w:rsidR="00DD431D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在支付页面选择可用优惠券</w:t>
            </w:r>
            <w:r w:rsidRPr="00F60D1C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4AB5188D" w14:textId="77777777" w:rsidR="00F60D1C" w:rsidRDefault="00F60D1C" w:rsidP="00F60D1C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lastRenderedPageBreak/>
              <w:t xml:space="preserve">B. </w:t>
            </w: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系统校验优惠券有效性及优惠额度</w:t>
            </w:r>
            <w:r w:rsidRPr="00F60D1C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45F88E52" w14:textId="77777777" w:rsidR="00F60D1C" w:rsidRDefault="00F60D1C" w:rsidP="00F60D1C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C. </w:t>
            </w: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系统重新计算订单总金额</w:t>
            </w:r>
            <w:r w:rsidRPr="00F60D1C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27844DE6" w14:textId="207BBC6E" w:rsidR="00F60D1C" w:rsidRPr="00F60D1C" w:rsidRDefault="00F60D1C" w:rsidP="00F60D1C">
            <w:pPr>
              <w:rPr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D. </w:t>
            </w: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支付完成后更新</w:t>
            </w: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 Voucher </w:t>
            </w: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状态</w:t>
            </w:r>
          </w:p>
        </w:tc>
      </w:tr>
      <w:tr w:rsidR="00F60D1C" w:rsidRPr="00E475D0" w14:paraId="32D63308" w14:textId="77777777" w:rsidTr="00F60D1C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8AFEB7" w14:textId="45684746" w:rsidR="00F60D1C" w:rsidRPr="00F60D1C" w:rsidRDefault="00916BD1" w:rsidP="00F60D1C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lastRenderedPageBreak/>
              <w:t>扩展事件流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EBD84F" w14:textId="4198AA54" w:rsidR="00F60D1C" w:rsidRPr="00F60D1C" w:rsidRDefault="00F60D1C" w:rsidP="00F60D1C">
            <w:pPr>
              <w:rPr>
                <w:rFonts w:hint="eastAsia"/>
                <w:sz w:val="21"/>
                <w:szCs w:val="21"/>
              </w:rPr>
            </w:pP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A. </w:t>
            </w: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优惠券已过期或已使用，系统提示不可用</w:t>
            </w:r>
          </w:p>
        </w:tc>
      </w:tr>
    </w:tbl>
    <w:p w14:paraId="0404E72D" w14:textId="5BE6D91E" w:rsidR="001B17D3" w:rsidRDefault="001B17D3" w:rsidP="001B17D3">
      <w:pPr>
        <w:pStyle w:val="a5"/>
        <w:jc w:val="center"/>
      </w:pPr>
      <w:bookmarkStart w:id="80" w:name="_Toc234436900"/>
      <w:r>
        <w:t>表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8A17D6">
        <w:rPr>
          <w:noProof/>
        </w:rPr>
        <w:t>2.7</w:t>
      </w:r>
      <w:r>
        <w:rPr>
          <w:noProof/>
        </w:rP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2 </w:instrText>
      </w:r>
      <w:r>
        <w:fldChar w:fldCharType="separate"/>
      </w:r>
      <w:r w:rsidR="008A17D6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 w:rsidR="00DD431D">
        <w:t>会员</w:t>
      </w:r>
      <w:r w:rsidR="00015AE6" w:rsidRPr="00015AE6">
        <w:t>使用优惠券</w:t>
      </w:r>
      <w:r>
        <w:rPr>
          <w:rFonts w:hint="eastAsia"/>
        </w:rPr>
        <w:t>用例规约</w:t>
      </w:r>
      <w:bookmarkEnd w:id="80"/>
    </w:p>
    <w:p w14:paraId="7F38D032" w14:textId="77777777" w:rsidR="00151C94" w:rsidRPr="001B17D3" w:rsidRDefault="00151C94">
      <w:pPr>
        <w:rPr>
          <w:rFonts w:hint="eastAsia"/>
        </w:rPr>
      </w:pPr>
    </w:p>
    <w:p w14:paraId="4197FD48" w14:textId="0779E162" w:rsidR="00151C94" w:rsidRDefault="00DD431D">
      <w:pPr>
        <w:pStyle w:val="3"/>
        <w:rPr>
          <w:rFonts w:hint="eastAsia"/>
        </w:rPr>
      </w:pPr>
      <w:bookmarkStart w:id="81" w:name="_Toc234436858"/>
      <w:r>
        <w:rPr>
          <w:rFonts w:ascii="Times New Roman" w:hAnsi="Times New Roman"/>
          <w:sz w:val="21"/>
        </w:rPr>
        <w:t>会员</w:t>
      </w:r>
      <w:r w:rsidR="00F60D1C" w:rsidRPr="00F60D1C">
        <w:rPr>
          <w:rFonts w:ascii="Times New Roman" w:hAnsi="Times New Roman"/>
          <w:sz w:val="21"/>
        </w:rPr>
        <w:t>查看支付订单用例分析</w:t>
      </w:r>
      <w:bookmarkEnd w:id="81"/>
    </w:p>
    <w:p w14:paraId="5E7075B3" w14:textId="3BE753B0" w:rsidR="004D34BC" w:rsidRDefault="004D34BC" w:rsidP="004D34BC">
      <w:pPr>
        <w:pStyle w:val="af6"/>
        <w:ind w:firstLineChars="0" w:firstLine="0"/>
      </w:pPr>
      <w:r w:rsidRPr="000C4462">
        <w:t>简介：</w:t>
      </w:r>
      <w:r w:rsidR="00DD431D">
        <w:t>会员</w:t>
      </w:r>
      <w:r w:rsidR="00F60D1C" w:rsidRPr="00F60D1C">
        <w:t>查看历史支付订单及明细。</w:t>
      </w:r>
    </w:p>
    <w:p w14:paraId="1B602BEC" w14:textId="77777777" w:rsidR="004D34BC" w:rsidRPr="000C4462" w:rsidRDefault="004D34BC" w:rsidP="004D34BC">
      <w:pPr>
        <w:pStyle w:val="af6"/>
        <w:ind w:firstLineChars="0" w:firstLine="0"/>
      </w:pPr>
      <w:r>
        <w:rPr>
          <w:rFonts w:hint="eastAsia"/>
        </w:rPr>
        <w:t>用例规约：</w:t>
      </w:r>
    </w:p>
    <w:tbl>
      <w:tblPr>
        <w:tblStyle w:val="afd"/>
        <w:tblW w:w="8171" w:type="dxa"/>
        <w:tblInd w:w="41" w:type="dxa"/>
        <w:tblLayout w:type="fixed"/>
        <w:tblCellMar>
          <w:top w:w="120" w:type="dxa"/>
          <w:left w:w="60" w:type="dxa"/>
          <w:bottom w:w="120" w:type="dxa"/>
          <w:right w:w="60" w:type="dxa"/>
        </w:tblCellMar>
        <w:tblLook w:val="04A0" w:firstRow="1" w:lastRow="0" w:firstColumn="1" w:lastColumn="0" w:noHBand="0" w:noVBand="1"/>
      </w:tblPr>
      <w:tblGrid>
        <w:gridCol w:w="2478"/>
        <w:gridCol w:w="5693"/>
      </w:tblGrid>
      <w:tr w:rsidR="00FD35F3" w:rsidRPr="00E475D0" w14:paraId="6B607C28" w14:textId="77777777" w:rsidTr="00F60D1C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A55EAA" w14:textId="6F87FFCB" w:rsidR="00FD35F3" w:rsidRPr="00F60D1C" w:rsidRDefault="00FD35F3" w:rsidP="00F60D1C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 w:hint="eastAsia"/>
                <w:color w:val="333333"/>
                <w:sz w:val="21"/>
                <w:szCs w:val="21"/>
              </w:rPr>
              <w:t>用例编号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2D4FF0" w14:textId="4F6CF2ED" w:rsidR="00FD35F3" w:rsidRDefault="00FD35F3" w:rsidP="00F60D1C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24</w:t>
            </w:r>
          </w:p>
        </w:tc>
      </w:tr>
      <w:tr w:rsidR="00F60D1C" w:rsidRPr="00E475D0" w14:paraId="631D6BAA" w14:textId="77777777" w:rsidTr="00F60D1C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81B2AF" w14:textId="2705A574" w:rsidR="00F60D1C" w:rsidRPr="00F60D1C" w:rsidRDefault="00F60D1C" w:rsidP="00F60D1C">
            <w:pPr>
              <w:rPr>
                <w:rFonts w:hint="eastAsia"/>
                <w:sz w:val="21"/>
                <w:szCs w:val="21"/>
              </w:rPr>
            </w:pP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用例名称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B0B506" w14:textId="089F45C7" w:rsidR="00F60D1C" w:rsidRPr="00F60D1C" w:rsidRDefault="00DD431D" w:rsidP="00F60D1C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  <w:r w:rsidR="00F60D1C"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查看支付订单</w:t>
            </w:r>
          </w:p>
        </w:tc>
      </w:tr>
      <w:tr w:rsidR="00F60D1C" w:rsidRPr="00E475D0" w14:paraId="39B65EE9" w14:textId="77777777" w:rsidTr="00F60D1C">
        <w:trPr>
          <w:trHeight w:val="540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B83358" w14:textId="0A020E68" w:rsidR="00F60D1C" w:rsidRPr="00F60D1C" w:rsidRDefault="00F60D1C" w:rsidP="00F60D1C">
            <w:pPr>
              <w:rPr>
                <w:rFonts w:hint="eastAsia"/>
                <w:sz w:val="21"/>
                <w:szCs w:val="21"/>
              </w:rPr>
            </w:pP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执行人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96A7F7" w14:textId="222D34A6" w:rsidR="00F60D1C" w:rsidRPr="00F60D1C" w:rsidRDefault="00DD431D" w:rsidP="00F60D1C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</w:p>
        </w:tc>
      </w:tr>
      <w:tr w:rsidR="00F60D1C" w:rsidRPr="00E475D0" w14:paraId="5007C5B7" w14:textId="77777777" w:rsidTr="00F60D1C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63E29E" w14:textId="4D85B260" w:rsidR="00F60D1C" w:rsidRPr="00F60D1C" w:rsidRDefault="00F60D1C" w:rsidP="00F60D1C">
            <w:pPr>
              <w:rPr>
                <w:rFonts w:hint="eastAsia"/>
                <w:sz w:val="21"/>
                <w:szCs w:val="21"/>
              </w:rPr>
            </w:pP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前置条件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F9964D" w14:textId="11CC088C" w:rsidR="00F60D1C" w:rsidRPr="00F60D1C" w:rsidRDefault="00F60D1C" w:rsidP="00F60D1C">
            <w:pPr>
              <w:rPr>
                <w:rFonts w:hint="eastAsia"/>
                <w:sz w:val="21"/>
                <w:szCs w:val="21"/>
              </w:rPr>
            </w:pP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以</w:t>
            </w:r>
            <w:r w:rsidR="00DD431D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身份登录系统成功</w:t>
            </w:r>
          </w:p>
        </w:tc>
      </w:tr>
      <w:tr w:rsidR="00F60D1C" w:rsidRPr="00E475D0" w14:paraId="1865A8A1" w14:textId="77777777" w:rsidTr="00F60D1C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38CABB" w14:textId="27A4650C" w:rsidR="00F60D1C" w:rsidRPr="00F60D1C" w:rsidRDefault="00F60D1C" w:rsidP="00F60D1C">
            <w:pPr>
              <w:rPr>
                <w:rFonts w:hint="eastAsia"/>
                <w:sz w:val="21"/>
                <w:szCs w:val="21"/>
              </w:rPr>
            </w:pP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后置条件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C64C2F" w14:textId="0C2411CF" w:rsidR="00F60D1C" w:rsidRPr="00F60D1C" w:rsidRDefault="00F60D1C" w:rsidP="00F60D1C">
            <w:pPr>
              <w:rPr>
                <w:rFonts w:hint="eastAsia"/>
                <w:sz w:val="21"/>
                <w:szCs w:val="21"/>
              </w:rPr>
            </w:pP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系统展示</w:t>
            </w:r>
            <w:r w:rsidR="00DD431D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支付订单列表</w:t>
            </w:r>
          </w:p>
        </w:tc>
      </w:tr>
      <w:tr w:rsidR="00F60D1C" w:rsidRPr="00E475D0" w14:paraId="7FAF3DC1" w14:textId="77777777" w:rsidTr="00F60D1C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02DE37" w14:textId="1AC06553" w:rsidR="00F60D1C" w:rsidRPr="00F60D1C" w:rsidRDefault="00916BD1" w:rsidP="00F60D1C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基本事件流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4575E6" w14:textId="52058F30" w:rsidR="00F60D1C" w:rsidRDefault="00F60D1C" w:rsidP="00F60D1C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A. </w:t>
            </w:r>
            <w:proofErr w:type="gramStart"/>
            <w:r w:rsidR="00DD431D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进入</w:t>
            </w: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“</w:t>
            </w: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我的订单</w:t>
            </w: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”</w:t>
            </w: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页面</w:t>
            </w:r>
            <w:proofErr w:type="gramEnd"/>
            <w:r w:rsidRPr="00F60D1C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2C2A512D" w14:textId="77777777" w:rsidR="00F60D1C" w:rsidRDefault="00F60D1C" w:rsidP="00F60D1C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B. </w:t>
            </w: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系统查询</w:t>
            </w: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Payment_order</w:t>
            </w:r>
            <w:proofErr w:type="spellEnd"/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 </w:t>
            </w: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及</w:t>
            </w: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Payment_detail</w:t>
            </w:r>
            <w:proofErr w:type="spellEnd"/>
            <w:r w:rsidRPr="00F60D1C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7166614A" w14:textId="79C8EC9E" w:rsidR="00F60D1C" w:rsidRPr="00F60D1C" w:rsidRDefault="00F60D1C" w:rsidP="00F60D1C">
            <w:pPr>
              <w:rPr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C. </w:t>
            </w: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展示订单金额、支付状态、下单时间、商品明细</w:t>
            </w:r>
          </w:p>
        </w:tc>
      </w:tr>
      <w:tr w:rsidR="00F60D1C" w:rsidRPr="00E475D0" w14:paraId="4164E041" w14:textId="77777777" w:rsidTr="00F60D1C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E10848" w14:textId="5E0E5F81" w:rsidR="00F60D1C" w:rsidRPr="00F60D1C" w:rsidRDefault="00916BD1" w:rsidP="00F60D1C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扩展事件流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E0FD5E" w14:textId="5225CC25" w:rsidR="00F60D1C" w:rsidRPr="00F60D1C" w:rsidRDefault="00F60D1C" w:rsidP="00F60D1C">
            <w:pPr>
              <w:rPr>
                <w:rFonts w:hint="eastAsia"/>
                <w:sz w:val="21"/>
                <w:szCs w:val="21"/>
              </w:rPr>
            </w:pP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A. </w:t>
            </w: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无订单记录时显示空列表</w:t>
            </w:r>
          </w:p>
        </w:tc>
      </w:tr>
    </w:tbl>
    <w:p w14:paraId="26494A2E" w14:textId="3F5EDE26" w:rsidR="001B17D3" w:rsidRDefault="001B17D3" w:rsidP="001B17D3">
      <w:pPr>
        <w:pStyle w:val="a5"/>
        <w:jc w:val="center"/>
      </w:pPr>
      <w:bookmarkStart w:id="82" w:name="_Toc234436901"/>
      <w:r>
        <w:t>表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8A17D6">
        <w:rPr>
          <w:noProof/>
        </w:rPr>
        <w:t>2.7</w:t>
      </w:r>
      <w:r>
        <w:rPr>
          <w:noProof/>
        </w:rP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2 </w:instrText>
      </w:r>
      <w:r>
        <w:fldChar w:fldCharType="separate"/>
      </w:r>
      <w:r w:rsidR="008A17D6"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 w:rsidR="00DD431D">
        <w:t>会员</w:t>
      </w:r>
      <w:r w:rsidR="00015AE6" w:rsidRPr="00015AE6">
        <w:t>查看支付订单</w:t>
      </w:r>
      <w:r>
        <w:rPr>
          <w:rFonts w:hint="eastAsia"/>
        </w:rPr>
        <w:t>用例规约</w:t>
      </w:r>
      <w:bookmarkEnd w:id="82"/>
    </w:p>
    <w:p w14:paraId="3DD55C42" w14:textId="77777777" w:rsidR="00151C94" w:rsidRPr="001B17D3" w:rsidRDefault="00151C94">
      <w:pPr>
        <w:rPr>
          <w:rFonts w:hint="eastAsia"/>
        </w:rPr>
      </w:pPr>
    </w:p>
    <w:p w14:paraId="3D412B51" w14:textId="631BD7D5" w:rsidR="00151C94" w:rsidRDefault="00F60D1C">
      <w:pPr>
        <w:pStyle w:val="3"/>
        <w:rPr>
          <w:rFonts w:hint="eastAsia"/>
        </w:rPr>
      </w:pPr>
      <w:bookmarkStart w:id="83" w:name="_Toc234436859"/>
      <w:r w:rsidRPr="00F60D1C">
        <w:rPr>
          <w:rFonts w:ascii="Times New Roman" w:hAnsi="Times New Roman"/>
          <w:sz w:val="21"/>
        </w:rPr>
        <w:t>员工管理优惠券用例分析</w:t>
      </w:r>
      <w:bookmarkEnd w:id="83"/>
    </w:p>
    <w:p w14:paraId="55FC0709" w14:textId="6183DABD" w:rsidR="004D34BC" w:rsidRDefault="004D34BC" w:rsidP="004D34BC">
      <w:pPr>
        <w:pStyle w:val="af6"/>
        <w:ind w:firstLineChars="0" w:firstLine="0"/>
      </w:pPr>
      <w:r w:rsidRPr="000C4462">
        <w:t>简介：</w:t>
      </w:r>
      <w:r w:rsidR="00F60D1C" w:rsidRPr="00F60D1C">
        <w:t>员工定义并向会员发放优惠券。</w:t>
      </w:r>
    </w:p>
    <w:p w14:paraId="40A6D3EA" w14:textId="77777777" w:rsidR="004D34BC" w:rsidRPr="000C4462" w:rsidRDefault="004D34BC" w:rsidP="004D34BC">
      <w:pPr>
        <w:pStyle w:val="af6"/>
        <w:ind w:firstLineChars="0" w:firstLine="0"/>
      </w:pPr>
      <w:r>
        <w:rPr>
          <w:rFonts w:hint="eastAsia"/>
        </w:rPr>
        <w:t>用例规约：</w:t>
      </w:r>
    </w:p>
    <w:tbl>
      <w:tblPr>
        <w:tblStyle w:val="afd"/>
        <w:tblW w:w="8171" w:type="dxa"/>
        <w:tblInd w:w="41" w:type="dxa"/>
        <w:tblLayout w:type="fixed"/>
        <w:tblCellMar>
          <w:top w:w="120" w:type="dxa"/>
          <w:left w:w="60" w:type="dxa"/>
          <w:bottom w:w="120" w:type="dxa"/>
          <w:right w:w="60" w:type="dxa"/>
        </w:tblCellMar>
        <w:tblLook w:val="04A0" w:firstRow="1" w:lastRow="0" w:firstColumn="1" w:lastColumn="0" w:noHBand="0" w:noVBand="1"/>
      </w:tblPr>
      <w:tblGrid>
        <w:gridCol w:w="2478"/>
        <w:gridCol w:w="5693"/>
      </w:tblGrid>
      <w:tr w:rsidR="00FD35F3" w:rsidRPr="00E475D0" w14:paraId="19B26F56" w14:textId="77777777" w:rsidTr="00F60D1C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0E9C66" w14:textId="6D65EF69" w:rsidR="00FD35F3" w:rsidRPr="00F60D1C" w:rsidRDefault="00FD35F3" w:rsidP="00F60D1C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 w:hint="eastAsia"/>
                <w:color w:val="333333"/>
                <w:sz w:val="21"/>
                <w:szCs w:val="21"/>
              </w:rPr>
              <w:t>用例编号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92F449" w14:textId="7A9E7FAF" w:rsidR="00FD35F3" w:rsidRPr="00F60D1C" w:rsidRDefault="00FD35F3" w:rsidP="00F60D1C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25</w:t>
            </w:r>
          </w:p>
        </w:tc>
      </w:tr>
      <w:tr w:rsidR="00F60D1C" w:rsidRPr="00E475D0" w14:paraId="1EC7FD28" w14:textId="77777777" w:rsidTr="00F60D1C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1C8435" w14:textId="0FD4EC77" w:rsidR="00F60D1C" w:rsidRPr="00F60D1C" w:rsidRDefault="00F60D1C" w:rsidP="00F60D1C">
            <w:pPr>
              <w:rPr>
                <w:rFonts w:hint="eastAsia"/>
                <w:sz w:val="21"/>
                <w:szCs w:val="21"/>
              </w:rPr>
            </w:pP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用例名称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08DB0A" w14:textId="306E75B9" w:rsidR="00F60D1C" w:rsidRPr="00F60D1C" w:rsidRDefault="00F60D1C" w:rsidP="00F60D1C">
            <w:pPr>
              <w:rPr>
                <w:rFonts w:hint="eastAsia"/>
                <w:sz w:val="21"/>
                <w:szCs w:val="21"/>
              </w:rPr>
            </w:pP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员工管理优惠券</w:t>
            </w:r>
          </w:p>
        </w:tc>
      </w:tr>
      <w:tr w:rsidR="00F60D1C" w:rsidRPr="00E475D0" w14:paraId="61FB2FF7" w14:textId="77777777" w:rsidTr="00F60D1C">
        <w:trPr>
          <w:trHeight w:val="540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479802" w14:textId="59FB8196" w:rsidR="00F60D1C" w:rsidRPr="00F60D1C" w:rsidRDefault="00F60D1C" w:rsidP="00F60D1C">
            <w:pPr>
              <w:rPr>
                <w:rFonts w:hint="eastAsia"/>
                <w:sz w:val="21"/>
                <w:szCs w:val="21"/>
              </w:rPr>
            </w:pP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执行人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9F7292" w14:textId="4A418E5C" w:rsidR="00F60D1C" w:rsidRPr="00F60D1C" w:rsidRDefault="00F60D1C" w:rsidP="00F60D1C">
            <w:pPr>
              <w:rPr>
                <w:rFonts w:hint="eastAsia"/>
                <w:sz w:val="21"/>
                <w:szCs w:val="21"/>
              </w:rPr>
            </w:pP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员工</w:t>
            </w:r>
          </w:p>
        </w:tc>
      </w:tr>
      <w:tr w:rsidR="00F60D1C" w:rsidRPr="00E475D0" w14:paraId="4E761A14" w14:textId="77777777" w:rsidTr="00F60D1C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6C0A44" w14:textId="0D728EF2" w:rsidR="00F60D1C" w:rsidRPr="00F60D1C" w:rsidRDefault="00F60D1C" w:rsidP="00F60D1C">
            <w:pPr>
              <w:rPr>
                <w:rFonts w:hint="eastAsia"/>
                <w:sz w:val="21"/>
                <w:szCs w:val="21"/>
              </w:rPr>
            </w:pP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lastRenderedPageBreak/>
              <w:t>涉及人群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D2D65A" w14:textId="39798813" w:rsidR="00F60D1C" w:rsidRPr="00F60D1C" w:rsidRDefault="00DD431D" w:rsidP="00F60D1C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</w:p>
        </w:tc>
      </w:tr>
      <w:tr w:rsidR="00F60D1C" w:rsidRPr="00E475D0" w14:paraId="6B80D947" w14:textId="77777777" w:rsidTr="00F60D1C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D353E0" w14:textId="4F9F5A89" w:rsidR="00F60D1C" w:rsidRPr="00F60D1C" w:rsidRDefault="00F60D1C" w:rsidP="00F60D1C">
            <w:pPr>
              <w:rPr>
                <w:rFonts w:hint="eastAsia"/>
                <w:sz w:val="21"/>
                <w:szCs w:val="21"/>
              </w:rPr>
            </w:pP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前置条件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456D59" w14:textId="3A065BAC" w:rsidR="00F60D1C" w:rsidRPr="00F60D1C" w:rsidRDefault="00F60D1C" w:rsidP="00F60D1C">
            <w:pPr>
              <w:rPr>
                <w:rFonts w:hint="eastAsia"/>
                <w:sz w:val="21"/>
                <w:szCs w:val="21"/>
              </w:rPr>
            </w:pP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以员工身份登录系统成功</w:t>
            </w:r>
          </w:p>
        </w:tc>
      </w:tr>
      <w:tr w:rsidR="00F60D1C" w:rsidRPr="00E475D0" w14:paraId="58912BEE" w14:textId="77777777" w:rsidTr="00F60D1C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1C7300" w14:textId="589AD9FF" w:rsidR="00F60D1C" w:rsidRPr="00F60D1C" w:rsidRDefault="00F60D1C" w:rsidP="00F60D1C">
            <w:pPr>
              <w:rPr>
                <w:rFonts w:hint="eastAsia"/>
                <w:sz w:val="21"/>
                <w:szCs w:val="21"/>
              </w:rPr>
            </w:pP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后置条件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AAB291" w14:textId="5D78F81C" w:rsidR="00F60D1C" w:rsidRPr="00F60D1C" w:rsidRDefault="00F60D1C" w:rsidP="00F60D1C">
            <w:pPr>
              <w:rPr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优惠券信息创建或更新成功</w:t>
            </w:r>
          </w:p>
        </w:tc>
      </w:tr>
      <w:tr w:rsidR="00F60D1C" w:rsidRPr="00E475D0" w14:paraId="65BED0F3" w14:textId="77777777" w:rsidTr="00F60D1C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4F3FB2" w14:textId="14F68337" w:rsidR="00F60D1C" w:rsidRPr="00F60D1C" w:rsidRDefault="00916BD1" w:rsidP="00F60D1C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基本事件流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C62E76" w14:textId="77777777" w:rsidR="00F60D1C" w:rsidRDefault="00F60D1C" w:rsidP="00F60D1C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A. </w:t>
            </w: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员工创建优惠券（类型、优惠额度、有效期）</w:t>
            </w:r>
            <w:r w:rsidRPr="00F60D1C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1D9A2DEA" w14:textId="77777777" w:rsidR="00F60D1C" w:rsidRDefault="00F60D1C" w:rsidP="00F60D1C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B. </w:t>
            </w: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员工指定发放对象或批量发放给会员</w:t>
            </w:r>
            <w:r w:rsidRPr="00F60D1C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0EB8E1E5" w14:textId="38F156C2" w:rsidR="00F60D1C" w:rsidRPr="00F60D1C" w:rsidRDefault="00F60D1C" w:rsidP="00F60D1C">
            <w:pPr>
              <w:rPr>
                <w:rFonts w:hint="eastAsia"/>
                <w:sz w:val="21"/>
                <w:szCs w:val="21"/>
              </w:rPr>
            </w:pP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C. </w:t>
            </w: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系统写入</w:t>
            </w: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 Voucher </w:t>
            </w: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表</w:t>
            </w:r>
          </w:p>
        </w:tc>
      </w:tr>
      <w:tr w:rsidR="00F60D1C" w:rsidRPr="00E475D0" w14:paraId="0EF3ADAF" w14:textId="77777777" w:rsidTr="00F60D1C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D2039E" w14:textId="14D5A405" w:rsidR="00F60D1C" w:rsidRPr="00F60D1C" w:rsidRDefault="00916BD1" w:rsidP="00F60D1C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 w:hint="eastAsia"/>
                <w:color w:val="333333"/>
                <w:sz w:val="21"/>
                <w:szCs w:val="21"/>
              </w:rPr>
              <w:t>扩展事件流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E193E5" w14:textId="64569344" w:rsidR="00F60D1C" w:rsidRPr="00F60D1C" w:rsidRDefault="00F60D1C" w:rsidP="00F60D1C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 w:hint="eastAsia"/>
                <w:color w:val="333333"/>
                <w:sz w:val="21"/>
                <w:szCs w:val="21"/>
              </w:rPr>
              <w:t xml:space="preserve">A. </w:t>
            </w:r>
            <w:r w:rsidRPr="00F60D1C">
              <w:rPr>
                <w:rFonts w:ascii="Open Sans" w:hAnsi="Open Sans" w:cs="Open Sans"/>
                <w:color w:val="333333"/>
                <w:sz w:val="21"/>
                <w:szCs w:val="21"/>
              </w:rPr>
              <w:t>表单参数校验不通过：优惠额度、有效期、使用门槛填写负数或空值</w:t>
            </w:r>
            <w:r w:rsidRPr="00F60D1C">
              <w:rPr>
                <w:rStyle w:val="md-plain"/>
                <w:rFonts w:ascii="Open Sans" w:hAnsi="Open Sans" w:cs="Open Sans" w:hint="eastAsia"/>
                <w:color w:val="333333"/>
                <w:sz w:val="21"/>
                <w:szCs w:val="21"/>
              </w:rPr>
              <w:t xml:space="preserve"> </w:t>
            </w:r>
          </w:p>
        </w:tc>
      </w:tr>
    </w:tbl>
    <w:p w14:paraId="59C644C6" w14:textId="19D72828" w:rsidR="001B17D3" w:rsidRPr="00665782" w:rsidRDefault="001B17D3" w:rsidP="001B17D3">
      <w:pPr>
        <w:pStyle w:val="a5"/>
        <w:jc w:val="center"/>
      </w:pPr>
      <w:bookmarkStart w:id="84" w:name="_Toc234436902"/>
      <w:r>
        <w:t>表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8A17D6">
        <w:rPr>
          <w:noProof/>
        </w:rPr>
        <w:t>2.7</w:t>
      </w:r>
      <w:r>
        <w:rPr>
          <w:noProof/>
        </w:rP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2 </w:instrText>
      </w:r>
      <w:r>
        <w:fldChar w:fldCharType="separate"/>
      </w:r>
      <w:r w:rsidR="008A17D6"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 w:rsidR="00665782" w:rsidRPr="00665782">
        <w:rPr>
          <w:rFonts w:ascii="Times New Roman" w:hAnsi="Times New Roman"/>
        </w:rPr>
        <w:t>员工管理优惠券</w:t>
      </w:r>
      <w:r w:rsidRPr="00665782">
        <w:rPr>
          <w:rFonts w:hint="eastAsia"/>
        </w:rPr>
        <w:t>用例规约</w:t>
      </w:r>
      <w:bookmarkEnd w:id="84"/>
    </w:p>
    <w:p w14:paraId="54C78E03" w14:textId="77777777" w:rsidR="00151C94" w:rsidRPr="001B17D3" w:rsidRDefault="00151C94">
      <w:pPr>
        <w:rPr>
          <w:rFonts w:hint="eastAsia"/>
        </w:rPr>
      </w:pPr>
    </w:p>
    <w:p w14:paraId="069FDD63" w14:textId="697CB61D" w:rsidR="00151C94" w:rsidRDefault="00F60D1C">
      <w:pPr>
        <w:pStyle w:val="3"/>
        <w:rPr>
          <w:rFonts w:hint="eastAsia"/>
        </w:rPr>
      </w:pPr>
      <w:bookmarkStart w:id="85" w:name="_Toc234436860"/>
      <w:r w:rsidRPr="00F60D1C">
        <w:rPr>
          <w:rFonts w:ascii="Times New Roman" w:hAnsi="Times New Roman"/>
          <w:sz w:val="21"/>
        </w:rPr>
        <w:t>员工审核和管理支付订单用例分析</w:t>
      </w:r>
      <w:bookmarkEnd w:id="85"/>
    </w:p>
    <w:p w14:paraId="6462F469" w14:textId="0D532CA6" w:rsidR="004D34BC" w:rsidRDefault="004D34BC" w:rsidP="004D34BC">
      <w:pPr>
        <w:pStyle w:val="af6"/>
        <w:ind w:firstLineChars="0" w:firstLine="0"/>
      </w:pPr>
      <w:r w:rsidRPr="000C4462">
        <w:t>简介：</w:t>
      </w:r>
      <w:r w:rsidR="00F60D1C" w:rsidRPr="00F60D1C">
        <w:t>员工查看并管理会员支付订单。</w:t>
      </w:r>
    </w:p>
    <w:p w14:paraId="43473CD5" w14:textId="77777777" w:rsidR="004D34BC" w:rsidRPr="000C4462" w:rsidRDefault="004D34BC" w:rsidP="004D34BC">
      <w:pPr>
        <w:pStyle w:val="af6"/>
        <w:ind w:firstLineChars="0" w:firstLine="0"/>
      </w:pPr>
      <w:r>
        <w:rPr>
          <w:rFonts w:hint="eastAsia"/>
        </w:rPr>
        <w:t>用例规约：</w:t>
      </w:r>
    </w:p>
    <w:tbl>
      <w:tblPr>
        <w:tblStyle w:val="afd"/>
        <w:tblW w:w="8171" w:type="dxa"/>
        <w:tblInd w:w="41" w:type="dxa"/>
        <w:tblLayout w:type="fixed"/>
        <w:tblCellMar>
          <w:top w:w="120" w:type="dxa"/>
          <w:left w:w="60" w:type="dxa"/>
          <w:bottom w:w="120" w:type="dxa"/>
          <w:right w:w="60" w:type="dxa"/>
        </w:tblCellMar>
        <w:tblLook w:val="04A0" w:firstRow="1" w:lastRow="0" w:firstColumn="1" w:lastColumn="0" w:noHBand="0" w:noVBand="1"/>
      </w:tblPr>
      <w:tblGrid>
        <w:gridCol w:w="2478"/>
        <w:gridCol w:w="5693"/>
      </w:tblGrid>
      <w:tr w:rsidR="00FD35F3" w:rsidRPr="00E475D0" w14:paraId="4FFB65E5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E0C99D" w14:textId="7A80D4D6" w:rsidR="00FD35F3" w:rsidRPr="00F60D1C" w:rsidRDefault="00FD35F3" w:rsidP="00F60D1C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 w:hint="eastAsia"/>
                <w:color w:val="333333"/>
                <w:sz w:val="21"/>
                <w:szCs w:val="21"/>
              </w:rPr>
              <w:t>用例编号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A35B8A" w14:textId="3B7213FF" w:rsidR="00FD35F3" w:rsidRPr="00F60D1C" w:rsidRDefault="00FD35F3" w:rsidP="00F60D1C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26</w:t>
            </w:r>
          </w:p>
        </w:tc>
      </w:tr>
      <w:tr w:rsidR="00F60D1C" w:rsidRPr="00E475D0" w14:paraId="06190029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6E55D9" w14:textId="03D167D2" w:rsidR="00F60D1C" w:rsidRPr="00F60D1C" w:rsidRDefault="00F60D1C" w:rsidP="00F60D1C">
            <w:pPr>
              <w:rPr>
                <w:rFonts w:hint="eastAsia"/>
                <w:sz w:val="21"/>
                <w:szCs w:val="21"/>
              </w:rPr>
            </w:pP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用例名称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E06895" w14:textId="7B687F39" w:rsidR="00F60D1C" w:rsidRPr="00F60D1C" w:rsidRDefault="00F60D1C" w:rsidP="00F60D1C">
            <w:pPr>
              <w:rPr>
                <w:rFonts w:hint="eastAsia"/>
                <w:sz w:val="21"/>
                <w:szCs w:val="21"/>
              </w:rPr>
            </w:pP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员工审核和管理支付订单</w:t>
            </w:r>
          </w:p>
        </w:tc>
      </w:tr>
      <w:tr w:rsidR="00F60D1C" w:rsidRPr="00E475D0" w14:paraId="10C66506" w14:textId="77777777" w:rsidTr="00396E36">
        <w:trPr>
          <w:trHeight w:val="540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27EB2E" w14:textId="703F361C" w:rsidR="00F60D1C" w:rsidRPr="00F60D1C" w:rsidRDefault="00F60D1C" w:rsidP="00F60D1C">
            <w:pPr>
              <w:rPr>
                <w:rFonts w:hint="eastAsia"/>
                <w:sz w:val="21"/>
                <w:szCs w:val="21"/>
              </w:rPr>
            </w:pP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执行人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7605B8" w14:textId="13A4CBDE" w:rsidR="00F60D1C" w:rsidRPr="00F60D1C" w:rsidRDefault="00F60D1C" w:rsidP="00F60D1C">
            <w:pPr>
              <w:rPr>
                <w:rFonts w:hint="eastAsia"/>
                <w:sz w:val="21"/>
                <w:szCs w:val="21"/>
              </w:rPr>
            </w:pP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员工</w:t>
            </w:r>
          </w:p>
        </w:tc>
      </w:tr>
      <w:tr w:rsidR="00F60D1C" w:rsidRPr="00E475D0" w14:paraId="58FAA278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1E505A" w14:textId="59E82C02" w:rsidR="00F60D1C" w:rsidRPr="00F60D1C" w:rsidRDefault="00F60D1C" w:rsidP="00F60D1C">
            <w:pPr>
              <w:rPr>
                <w:rFonts w:hint="eastAsia"/>
                <w:sz w:val="21"/>
                <w:szCs w:val="21"/>
              </w:rPr>
            </w:pP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涉及人群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FD56DF" w14:textId="2CC9D3DA" w:rsidR="00F60D1C" w:rsidRPr="00F60D1C" w:rsidRDefault="00DD431D" w:rsidP="00F60D1C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</w:p>
        </w:tc>
      </w:tr>
      <w:tr w:rsidR="00F60D1C" w:rsidRPr="00E475D0" w14:paraId="390CB951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37C05E" w14:textId="33DCD1BE" w:rsidR="00F60D1C" w:rsidRPr="00F60D1C" w:rsidRDefault="00F60D1C" w:rsidP="00F60D1C">
            <w:pPr>
              <w:rPr>
                <w:rFonts w:hint="eastAsia"/>
                <w:sz w:val="21"/>
                <w:szCs w:val="21"/>
              </w:rPr>
            </w:pP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前置条件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DBA9C5" w14:textId="48043EBA" w:rsidR="00F60D1C" w:rsidRPr="00F60D1C" w:rsidRDefault="00F60D1C" w:rsidP="00F60D1C">
            <w:pPr>
              <w:rPr>
                <w:rFonts w:hint="eastAsia"/>
                <w:sz w:val="21"/>
                <w:szCs w:val="21"/>
              </w:rPr>
            </w:pP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以员工身份登录系统成功，进入订单管理页面</w:t>
            </w:r>
          </w:p>
        </w:tc>
      </w:tr>
      <w:tr w:rsidR="00F60D1C" w:rsidRPr="00E475D0" w14:paraId="4677F39F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2E2E98" w14:textId="721CA076" w:rsidR="00F60D1C" w:rsidRPr="00F60D1C" w:rsidRDefault="00F60D1C" w:rsidP="00F60D1C">
            <w:pPr>
              <w:rPr>
                <w:rFonts w:hint="eastAsia"/>
                <w:sz w:val="21"/>
                <w:szCs w:val="21"/>
              </w:rPr>
            </w:pP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后置条件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BE52B6" w14:textId="1DB4981E" w:rsidR="00F60D1C" w:rsidRPr="00F60D1C" w:rsidRDefault="00F60D1C" w:rsidP="00F60D1C">
            <w:pPr>
              <w:rPr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订单状态维护完成</w:t>
            </w:r>
          </w:p>
        </w:tc>
      </w:tr>
      <w:tr w:rsidR="00F60D1C" w:rsidRPr="00E475D0" w14:paraId="62AFA80C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C9FCFF" w14:textId="428C7698" w:rsidR="00F60D1C" w:rsidRPr="00F60D1C" w:rsidRDefault="00916BD1" w:rsidP="00F60D1C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基本事件流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E5AB7B" w14:textId="77777777" w:rsidR="00F60D1C" w:rsidRDefault="00F60D1C" w:rsidP="00F60D1C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A. </w:t>
            </w: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系统展示</w:t>
            </w: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Payment_order</w:t>
            </w:r>
            <w:proofErr w:type="spellEnd"/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 </w:t>
            </w: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列表</w:t>
            </w:r>
            <w:r w:rsidRPr="00F60D1C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51A33BB3" w14:textId="77777777" w:rsidR="00F60D1C" w:rsidRDefault="00F60D1C" w:rsidP="00F60D1C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B. </w:t>
            </w: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员工查看订单详情及</w:t>
            </w: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Payment_detail</w:t>
            </w:r>
            <w:proofErr w:type="spellEnd"/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 </w:t>
            </w: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明细</w:t>
            </w:r>
            <w:r w:rsidRPr="00F60D1C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7D8CFD2B" w14:textId="77777777" w:rsidR="00F60D1C" w:rsidRDefault="00F60D1C" w:rsidP="00F60D1C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C. </w:t>
            </w: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员工可对异常订单进行状态修正或取消操作</w:t>
            </w:r>
            <w:r w:rsidRPr="00F60D1C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6F888051" w14:textId="7E362095" w:rsidR="00F60D1C" w:rsidRPr="00F60D1C" w:rsidRDefault="00F60D1C" w:rsidP="00F60D1C">
            <w:pPr>
              <w:rPr>
                <w:rFonts w:hint="eastAsia"/>
                <w:sz w:val="21"/>
                <w:szCs w:val="21"/>
              </w:rPr>
            </w:pP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D. </w:t>
            </w: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系统更新数据库</w:t>
            </w:r>
          </w:p>
        </w:tc>
      </w:tr>
      <w:tr w:rsidR="00F60D1C" w:rsidRPr="00E475D0" w14:paraId="0447857E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CEC1AF" w14:textId="61CFE38B" w:rsidR="00F60D1C" w:rsidRPr="00F60D1C" w:rsidRDefault="00916BD1" w:rsidP="00F60D1C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扩展事件流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E90A94" w14:textId="7B39D969" w:rsidR="00F60D1C" w:rsidRPr="00F60D1C" w:rsidRDefault="00F60D1C" w:rsidP="00F60D1C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A. </w:t>
            </w:r>
            <w:r w:rsidRPr="00F60D1C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员工未成功登录，系统要求重新登录</w:t>
            </w:r>
          </w:p>
        </w:tc>
      </w:tr>
    </w:tbl>
    <w:p w14:paraId="1F8F5BED" w14:textId="5BA3541F" w:rsidR="001B17D3" w:rsidRDefault="001B17D3" w:rsidP="001B17D3">
      <w:pPr>
        <w:pStyle w:val="a5"/>
        <w:jc w:val="center"/>
      </w:pPr>
      <w:bookmarkStart w:id="86" w:name="_Toc234436903"/>
      <w:r>
        <w:t>表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8A17D6">
        <w:rPr>
          <w:noProof/>
        </w:rPr>
        <w:t>2.7</w:t>
      </w:r>
      <w:r>
        <w:rPr>
          <w:noProof/>
        </w:rP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2 </w:instrText>
      </w:r>
      <w:r>
        <w:fldChar w:fldCharType="separate"/>
      </w:r>
      <w:r w:rsidR="008A17D6">
        <w:rPr>
          <w:noProof/>
        </w:rPr>
        <w:t>4</w:t>
      </w:r>
      <w:r>
        <w:fldChar w:fldCharType="end"/>
      </w:r>
      <w:r>
        <w:rPr>
          <w:rFonts w:hint="eastAsia"/>
        </w:rPr>
        <w:t xml:space="preserve"> </w:t>
      </w:r>
      <w:r w:rsidR="00015AE6" w:rsidRPr="00015AE6">
        <w:t>员工审核和管理支付订单</w:t>
      </w:r>
      <w:r>
        <w:rPr>
          <w:rFonts w:hint="eastAsia"/>
        </w:rPr>
        <w:t>用例规约</w:t>
      </w:r>
      <w:bookmarkEnd w:id="86"/>
    </w:p>
    <w:p w14:paraId="43AE0F41" w14:textId="77777777" w:rsidR="00151C94" w:rsidRPr="001B17D3" w:rsidRDefault="00151C94">
      <w:pPr>
        <w:rPr>
          <w:rFonts w:hint="eastAsia"/>
        </w:rPr>
      </w:pPr>
    </w:p>
    <w:p w14:paraId="078C1B3D" w14:textId="5CB2CE4F" w:rsidR="00151C94" w:rsidRDefault="00000000">
      <w:pPr>
        <w:pStyle w:val="2"/>
      </w:pPr>
      <w:bookmarkStart w:id="87" w:name="_Toc234436861"/>
      <w:r>
        <w:rPr>
          <w:rFonts w:ascii="Times New Roman" w:hAnsi="Times New Roman"/>
        </w:rPr>
        <w:lastRenderedPageBreak/>
        <w:t>系统</w:t>
      </w:r>
      <w:r w:rsidR="001C753A" w:rsidRPr="001C753A">
        <w:rPr>
          <w:rFonts w:ascii="Times New Roman" w:hAnsi="Times New Roman"/>
        </w:rPr>
        <w:t>运维与巡检用例包分析</w:t>
      </w:r>
      <w:bookmarkEnd w:id="87"/>
    </w:p>
    <w:p w14:paraId="2479A3E7" w14:textId="315A8CB9" w:rsidR="004F00AA" w:rsidRDefault="00573EFB" w:rsidP="00573EFB">
      <w:pPr>
        <w:pStyle w:val="af6"/>
        <w:jc w:val="center"/>
      </w:pPr>
      <w:r w:rsidRPr="00573EFB">
        <w:drawing>
          <wp:inline distT="0" distB="0" distL="0" distR="0" wp14:anchorId="79D55066" wp14:editId="077A45EE">
            <wp:extent cx="2457268" cy="2069566"/>
            <wp:effectExtent l="0" t="0" r="635" b="6985"/>
            <wp:docPr id="13773109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310949" name=""/>
                    <pic:cNvPicPr/>
                  </pic:nvPicPr>
                  <pic:blipFill rotWithShape="1">
                    <a:blip r:embed="rId17"/>
                    <a:srcRect l="15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389" cy="20747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90D0D3" w14:textId="40423CFD" w:rsidR="00015AE6" w:rsidRDefault="00015AE6" w:rsidP="00015AE6">
      <w:pPr>
        <w:pStyle w:val="a5"/>
        <w:jc w:val="center"/>
        <w:rPr>
          <w:rFonts w:eastAsia="宋体"/>
        </w:rPr>
      </w:pPr>
      <w:bookmarkStart w:id="88" w:name="_Toc234436876"/>
      <w:r>
        <w:t>图</w:t>
      </w:r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 w:rsidR="008A17D6">
        <w:rPr>
          <w:noProof/>
        </w:rPr>
        <w:t>2</w:t>
      </w:r>
      <w:r>
        <w:rPr>
          <w:noProof/>
        </w:rP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\s 1 </w:instrText>
      </w:r>
      <w:r>
        <w:fldChar w:fldCharType="separate"/>
      </w:r>
      <w:r w:rsidR="008A17D6">
        <w:rPr>
          <w:noProof/>
        </w:rPr>
        <w:t>8</w:t>
      </w:r>
      <w:r>
        <w:fldChar w:fldCharType="end"/>
      </w:r>
      <w:r>
        <w:rPr>
          <w:rFonts w:hint="eastAsia"/>
        </w:rPr>
        <w:t xml:space="preserve"> </w:t>
      </w:r>
      <w:r w:rsidR="00D6157B">
        <w:rPr>
          <w:rFonts w:ascii="Times New Roman" w:hAnsi="Times New Roman"/>
        </w:rPr>
        <w:t>系统</w:t>
      </w:r>
      <w:r w:rsidR="00D6157B" w:rsidRPr="001C753A">
        <w:rPr>
          <w:rFonts w:ascii="Times New Roman" w:hAnsi="Times New Roman"/>
        </w:rPr>
        <w:t>运维与巡检</w:t>
      </w:r>
      <w:r>
        <w:rPr>
          <w:rFonts w:hint="eastAsia"/>
        </w:rPr>
        <w:t>用例图</w:t>
      </w:r>
      <w:bookmarkEnd w:id="88"/>
    </w:p>
    <w:p w14:paraId="23832255" w14:textId="77777777" w:rsidR="001C753A" w:rsidRDefault="001C753A" w:rsidP="004F00AA">
      <w:pPr>
        <w:pStyle w:val="af6"/>
      </w:pPr>
    </w:p>
    <w:p w14:paraId="34A90D76" w14:textId="56CFC75A" w:rsidR="00151C94" w:rsidRPr="001C753A" w:rsidRDefault="001C753A" w:rsidP="001C753A">
      <w:pPr>
        <w:pStyle w:val="3"/>
        <w:rPr>
          <w:rFonts w:ascii="Times New Roman" w:hAnsi="Times New Roman"/>
          <w:sz w:val="21"/>
        </w:rPr>
      </w:pPr>
      <w:bookmarkStart w:id="89" w:name="_Toc234436862"/>
      <w:r w:rsidRPr="001C753A">
        <w:rPr>
          <w:rFonts w:ascii="Times New Roman" w:hAnsi="Times New Roman"/>
          <w:sz w:val="21"/>
        </w:rPr>
        <w:t>员工登记器材报修用例分析</w:t>
      </w:r>
      <w:bookmarkEnd w:id="89"/>
    </w:p>
    <w:p w14:paraId="087CCE02" w14:textId="79630982" w:rsidR="004D34BC" w:rsidRDefault="004D34BC" w:rsidP="004D34BC">
      <w:pPr>
        <w:pStyle w:val="af6"/>
        <w:ind w:firstLineChars="0" w:firstLine="0"/>
      </w:pPr>
      <w:r w:rsidRPr="000C4462">
        <w:t>简介：</w:t>
      </w:r>
      <w:r w:rsidR="001C753A" w:rsidRPr="001C753A">
        <w:t>员工登记健身器材故障报修信息。</w:t>
      </w:r>
    </w:p>
    <w:p w14:paraId="36F7E005" w14:textId="77777777" w:rsidR="004D34BC" w:rsidRPr="000C4462" w:rsidRDefault="004D34BC" w:rsidP="004D34BC">
      <w:pPr>
        <w:pStyle w:val="af6"/>
        <w:ind w:firstLineChars="0" w:firstLine="0"/>
      </w:pPr>
      <w:r>
        <w:rPr>
          <w:rFonts w:hint="eastAsia"/>
        </w:rPr>
        <w:t>用例规约：</w:t>
      </w:r>
    </w:p>
    <w:tbl>
      <w:tblPr>
        <w:tblStyle w:val="afd"/>
        <w:tblW w:w="8171" w:type="dxa"/>
        <w:tblInd w:w="41" w:type="dxa"/>
        <w:tblLayout w:type="fixed"/>
        <w:tblCellMar>
          <w:top w:w="120" w:type="dxa"/>
          <w:left w:w="60" w:type="dxa"/>
          <w:bottom w:w="120" w:type="dxa"/>
          <w:right w:w="60" w:type="dxa"/>
        </w:tblCellMar>
        <w:tblLook w:val="04A0" w:firstRow="1" w:lastRow="0" w:firstColumn="1" w:lastColumn="0" w:noHBand="0" w:noVBand="1"/>
      </w:tblPr>
      <w:tblGrid>
        <w:gridCol w:w="2478"/>
        <w:gridCol w:w="5693"/>
      </w:tblGrid>
      <w:tr w:rsidR="00FD35F3" w:rsidRPr="00E475D0" w14:paraId="36D209D9" w14:textId="77777777" w:rsidTr="001C753A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88FDF2" w14:textId="32D08BC5" w:rsidR="00FD35F3" w:rsidRPr="001C753A" w:rsidRDefault="00FD35F3" w:rsidP="001C753A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 w:hint="eastAsia"/>
                <w:color w:val="333333"/>
                <w:sz w:val="21"/>
                <w:szCs w:val="21"/>
              </w:rPr>
              <w:t>用例编号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8307E0" w14:textId="058ED86A" w:rsidR="00FD35F3" w:rsidRPr="001C753A" w:rsidRDefault="00FD35F3" w:rsidP="001C753A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27</w:t>
            </w:r>
          </w:p>
        </w:tc>
      </w:tr>
      <w:tr w:rsidR="001C753A" w:rsidRPr="00E475D0" w14:paraId="3546152E" w14:textId="77777777" w:rsidTr="001C753A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59E99F" w14:textId="40558F5F" w:rsidR="001C753A" w:rsidRPr="001C753A" w:rsidRDefault="001C753A" w:rsidP="001C753A">
            <w:pPr>
              <w:rPr>
                <w:rFonts w:hint="eastAsia"/>
                <w:sz w:val="21"/>
                <w:szCs w:val="21"/>
              </w:rPr>
            </w:pPr>
            <w:r w:rsidRPr="001C753A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用例名称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644F61" w14:textId="569CA2E3" w:rsidR="001C753A" w:rsidRPr="001C753A" w:rsidRDefault="001C753A" w:rsidP="001C753A">
            <w:pPr>
              <w:rPr>
                <w:rFonts w:hint="eastAsia"/>
                <w:sz w:val="21"/>
                <w:szCs w:val="21"/>
              </w:rPr>
            </w:pPr>
            <w:r w:rsidRPr="001C753A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员工登记器材报修</w:t>
            </w:r>
          </w:p>
        </w:tc>
      </w:tr>
      <w:tr w:rsidR="001C753A" w:rsidRPr="00E475D0" w14:paraId="1CB3878F" w14:textId="77777777" w:rsidTr="001C753A">
        <w:trPr>
          <w:trHeight w:val="540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A7507D" w14:textId="71F62206" w:rsidR="001C753A" w:rsidRPr="001C753A" w:rsidRDefault="001C753A" w:rsidP="001C753A">
            <w:pPr>
              <w:rPr>
                <w:rFonts w:hint="eastAsia"/>
                <w:sz w:val="21"/>
                <w:szCs w:val="21"/>
              </w:rPr>
            </w:pPr>
            <w:r w:rsidRPr="001C753A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执行人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C7AFE4" w14:textId="0CA158A1" w:rsidR="001C753A" w:rsidRPr="001C753A" w:rsidRDefault="001C753A" w:rsidP="001C753A">
            <w:pPr>
              <w:rPr>
                <w:rFonts w:hint="eastAsia"/>
                <w:sz w:val="21"/>
                <w:szCs w:val="21"/>
              </w:rPr>
            </w:pPr>
            <w:r w:rsidRPr="001C753A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员工</w:t>
            </w:r>
          </w:p>
        </w:tc>
      </w:tr>
      <w:tr w:rsidR="001C753A" w:rsidRPr="00E475D0" w14:paraId="75066E58" w14:textId="77777777" w:rsidTr="001C753A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644899" w14:textId="227312E9" w:rsidR="001C753A" w:rsidRPr="001C753A" w:rsidRDefault="001C753A" w:rsidP="001C753A">
            <w:pPr>
              <w:rPr>
                <w:rFonts w:hint="eastAsia"/>
                <w:sz w:val="21"/>
                <w:szCs w:val="21"/>
              </w:rPr>
            </w:pPr>
            <w:r w:rsidRPr="001C753A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前置条件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41F2A4" w14:textId="7C6953F0" w:rsidR="001C753A" w:rsidRPr="001C753A" w:rsidRDefault="001C753A" w:rsidP="001C753A">
            <w:pPr>
              <w:rPr>
                <w:rFonts w:hint="eastAsia"/>
                <w:sz w:val="21"/>
                <w:szCs w:val="21"/>
              </w:rPr>
            </w:pPr>
            <w:r w:rsidRPr="001C753A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以员工身份登录系统成功</w:t>
            </w:r>
          </w:p>
        </w:tc>
      </w:tr>
      <w:tr w:rsidR="001C753A" w:rsidRPr="00E475D0" w14:paraId="160166BD" w14:textId="77777777" w:rsidTr="001C753A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C40DF9" w14:textId="1DB6DD98" w:rsidR="001C753A" w:rsidRPr="001C753A" w:rsidRDefault="001C753A" w:rsidP="001C753A">
            <w:pPr>
              <w:rPr>
                <w:rFonts w:hint="eastAsia"/>
                <w:sz w:val="21"/>
                <w:szCs w:val="21"/>
              </w:rPr>
            </w:pPr>
            <w:r w:rsidRPr="001C753A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后置条件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58C16F" w14:textId="7502C867" w:rsidR="001C753A" w:rsidRPr="001C753A" w:rsidRDefault="001C753A" w:rsidP="001C753A">
            <w:pPr>
              <w:rPr>
                <w:rFonts w:hint="eastAsia"/>
                <w:sz w:val="21"/>
                <w:szCs w:val="21"/>
              </w:rPr>
            </w:pPr>
            <w:r w:rsidRPr="001C753A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生成</w:t>
            </w:r>
            <w:r w:rsidRPr="001C753A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1C753A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RepairRecord</w:t>
            </w:r>
            <w:proofErr w:type="spellEnd"/>
            <w:r w:rsidRPr="001C753A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 </w:t>
            </w:r>
            <w:r w:rsidRPr="001C753A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记录，器材状态更新为维修中</w:t>
            </w:r>
          </w:p>
        </w:tc>
      </w:tr>
      <w:tr w:rsidR="001C753A" w:rsidRPr="00E475D0" w14:paraId="05F85F71" w14:textId="77777777" w:rsidTr="001C753A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CF28F7" w14:textId="3D13E238" w:rsidR="001C753A" w:rsidRPr="001C753A" w:rsidRDefault="00916BD1" w:rsidP="001C753A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基本事件流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04CA87" w14:textId="77777777" w:rsidR="001C753A" w:rsidRDefault="001C753A" w:rsidP="001C753A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1C753A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A. </w:t>
            </w:r>
            <w:r w:rsidRPr="001C753A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员工选择故障器材</w:t>
            </w:r>
            <w:r w:rsidRPr="001C753A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04CC6BD7" w14:textId="77777777" w:rsidR="001C753A" w:rsidRDefault="001C753A" w:rsidP="001C753A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1C753A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B. </w:t>
            </w:r>
            <w:r w:rsidRPr="001C753A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员工填写故障描述、报修时间</w:t>
            </w:r>
            <w:r w:rsidRPr="001C753A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2C790969" w14:textId="77777777" w:rsidR="001C753A" w:rsidRDefault="001C753A" w:rsidP="001C753A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1C753A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C. </w:t>
            </w:r>
            <w:r w:rsidRPr="001C753A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系统创建报修记录并关联</w:t>
            </w:r>
            <w:r w:rsidRPr="001C753A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 Equipment</w:t>
            </w:r>
            <w:r w:rsidRPr="001C753A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590A94B9" w14:textId="3151DC31" w:rsidR="001C753A" w:rsidRPr="001C753A" w:rsidRDefault="001C753A" w:rsidP="001C753A">
            <w:pPr>
              <w:rPr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1C753A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D. </w:t>
            </w:r>
            <w:r w:rsidRPr="001C753A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系统指定负责维修员工</w:t>
            </w:r>
          </w:p>
        </w:tc>
      </w:tr>
      <w:tr w:rsidR="001C753A" w:rsidRPr="00E475D0" w14:paraId="58F76CD2" w14:textId="77777777" w:rsidTr="001C753A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722A8C" w14:textId="1C4D2B25" w:rsidR="001C753A" w:rsidRPr="001C753A" w:rsidRDefault="00916BD1" w:rsidP="001C753A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扩展事件流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4F658C" w14:textId="65293249" w:rsidR="001C753A" w:rsidRPr="001C753A" w:rsidRDefault="001C753A" w:rsidP="001C753A">
            <w:pPr>
              <w:rPr>
                <w:rFonts w:hint="eastAsia"/>
                <w:sz w:val="21"/>
                <w:szCs w:val="21"/>
              </w:rPr>
            </w:pPr>
            <w:r w:rsidRPr="001C753A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A. </w:t>
            </w:r>
            <w:r w:rsidRPr="001C753A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器材不存在，系统提示错误</w:t>
            </w:r>
          </w:p>
        </w:tc>
      </w:tr>
    </w:tbl>
    <w:p w14:paraId="61B23BE1" w14:textId="506360E8" w:rsidR="001B17D3" w:rsidRDefault="001B17D3" w:rsidP="001B17D3">
      <w:pPr>
        <w:pStyle w:val="a5"/>
        <w:jc w:val="center"/>
      </w:pPr>
      <w:bookmarkStart w:id="90" w:name="_Toc234436904"/>
      <w:r>
        <w:t>表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8A17D6">
        <w:rPr>
          <w:noProof/>
        </w:rPr>
        <w:t>2.8</w:t>
      </w:r>
      <w:r>
        <w:rPr>
          <w:noProof/>
        </w:rP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2 </w:instrText>
      </w:r>
      <w:r>
        <w:fldChar w:fldCharType="separate"/>
      </w:r>
      <w:r w:rsidR="008A17D6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 w:rsidR="00015AE6" w:rsidRPr="00015AE6">
        <w:t>员工登记器材报修</w:t>
      </w:r>
      <w:r>
        <w:rPr>
          <w:rFonts w:hint="eastAsia"/>
        </w:rPr>
        <w:t>用例规约</w:t>
      </w:r>
      <w:bookmarkEnd w:id="90"/>
    </w:p>
    <w:p w14:paraId="4205559D" w14:textId="77777777" w:rsidR="001B17D3" w:rsidRPr="001B17D3" w:rsidRDefault="001B17D3">
      <w:pPr>
        <w:rPr>
          <w:rFonts w:hint="eastAsia"/>
        </w:rPr>
      </w:pPr>
    </w:p>
    <w:p w14:paraId="4F82B4D9" w14:textId="10E295E4" w:rsidR="00151C94" w:rsidRDefault="001C753A">
      <w:pPr>
        <w:pStyle w:val="3"/>
        <w:rPr>
          <w:rFonts w:hint="eastAsia"/>
        </w:rPr>
      </w:pPr>
      <w:bookmarkStart w:id="91" w:name="_Toc234436863"/>
      <w:r w:rsidRPr="001C753A">
        <w:rPr>
          <w:rFonts w:ascii="Times New Roman" w:hAnsi="Times New Roman"/>
          <w:sz w:val="21"/>
        </w:rPr>
        <w:t>员工审核和管理器材报修用例分析</w:t>
      </w:r>
      <w:bookmarkEnd w:id="91"/>
    </w:p>
    <w:p w14:paraId="2716A0A3" w14:textId="7A2FB8C7" w:rsidR="004D34BC" w:rsidRDefault="004D34BC" w:rsidP="004D34BC">
      <w:pPr>
        <w:pStyle w:val="af6"/>
        <w:ind w:firstLineChars="0" w:firstLine="0"/>
      </w:pPr>
      <w:r w:rsidRPr="000C4462">
        <w:t>简介：</w:t>
      </w:r>
      <w:r w:rsidR="001C753A" w:rsidRPr="001C753A">
        <w:t>员工跟踪报修进度并完成维修闭环。</w:t>
      </w:r>
    </w:p>
    <w:p w14:paraId="2A1D59B8" w14:textId="77777777" w:rsidR="004D34BC" w:rsidRPr="000C4462" w:rsidRDefault="004D34BC" w:rsidP="004D34BC">
      <w:pPr>
        <w:pStyle w:val="af6"/>
        <w:ind w:firstLineChars="0" w:firstLine="0"/>
      </w:pPr>
      <w:r>
        <w:rPr>
          <w:rFonts w:hint="eastAsia"/>
        </w:rPr>
        <w:lastRenderedPageBreak/>
        <w:t>用例规约：</w:t>
      </w:r>
    </w:p>
    <w:tbl>
      <w:tblPr>
        <w:tblStyle w:val="afd"/>
        <w:tblW w:w="8171" w:type="dxa"/>
        <w:tblInd w:w="41" w:type="dxa"/>
        <w:tblLayout w:type="fixed"/>
        <w:tblCellMar>
          <w:top w:w="120" w:type="dxa"/>
          <w:left w:w="60" w:type="dxa"/>
          <w:bottom w:w="120" w:type="dxa"/>
          <w:right w:w="60" w:type="dxa"/>
        </w:tblCellMar>
        <w:tblLook w:val="04A0" w:firstRow="1" w:lastRow="0" w:firstColumn="1" w:lastColumn="0" w:noHBand="0" w:noVBand="1"/>
      </w:tblPr>
      <w:tblGrid>
        <w:gridCol w:w="2478"/>
        <w:gridCol w:w="5693"/>
      </w:tblGrid>
      <w:tr w:rsidR="00FD35F3" w:rsidRPr="00E475D0" w14:paraId="60AF52C5" w14:textId="77777777" w:rsidTr="00A30F51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97C369" w14:textId="4107340C" w:rsidR="00FD35F3" w:rsidRPr="001C753A" w:rsidRDefault="00FD35F3" w:rsidP="001C753A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 w:hint="eastAsia"/>
                <w:color w:val="333333"/>
                <w:sz w:val="21"/>
                <w:szCs w:val="21"/>
              </w:rPr>
              <w:t>用例编号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06C15" w14:textId="4C647A17" w:rsidR="00FD35F3" w:rsidRPr="001C753A" w:rsidRDefault="00FD35F3" w:rsidP="001C753A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28</w:t>
            </w:r>
          </w:p>
        </w:tc>
      </w:tr>
      <w:tr w:rsidR="001C753A" w:rsidRPr="00E475D0" w14:paraId="2C14EC5B" w14:textId="77777777" w:rsidTr="00A30F51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D4CB5D" w14:textId="6D098F20" w:rsidR="001C753A" w:rsidRPr="001C753A" w:rsidRDefault="001C753A" w:rsidP="001C753A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 w:rsidRPr="001C753A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用例名称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8A9F7A" w14:textId="22C4B4CA" w:rsidR="001C753A" w:rsidRPr="001C753A" w:rsidRDefault="001C753A" w:rsidP="001C753A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 w:rsidRPr="001C753A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员工审核和管理器材报修</w:t>
            </w:r>
          </w:p>
        </w:tc>
      </w:tr>
      <w:tr w:rsidR="001C753A" w:rsidRPr="00E475D0" w14:paraId="6EBD6AC7" w14:textId="77777777" w:rsidTr="00A30F51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07ACC7" w14:textId="3030A435" w:rsidR="001C753A" w:rsidRPr="001C753A" w:rsidRDefault="001C753A" w:rsidP="001C753A">
            <w:pPr>
              <w:rPr>
                <w:rFonts w:hint="eastAsia"/>
                <w:sz w:val="21"/>
                <w:szCs w:val="21"/>
              </w:rPr>
            </w:pPr>
            <w:r w:rsidRPr="001C753A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执行人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7C2C55" w14:textId="1EA99F92" w:rsidR="001C753A" w:rsidRPr="001C753A" w:rsidRDefault="001C753A" w:rsidP="001C753A">
            <w:pPr>
              <w:rPr>
                <w:rFonts w:hint="eastAsia"/>
                <w:sz w:val="21"/>
                <w:szCs w:val="21"/>
              </w:rPr>
            </w:pPr>
            <w:r w:rsidRPr="001C753A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员工</w:t>
            </w:r>
          </w:p>
        </w:tc>
      </w:tr>
      <w:tr w:rsidR="001C753A" w:rsidRPr="00E475D0" w14:paraId="4A48BD11" w14:textId="77777777" w:rsidTr="00A30F51">
        <w:trPr>
          <w:trHeight w:val="540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B65372" w14:textId="0B104866" w:rsidR="001C753A" w:rsidRPr="001C753A" w:rsidRDefault="001C753A" w:rsidP="001C753A">
            <w:pPr>
              <w:rPr>
                <w:rFonts w:hint="eastAsia"/>
                <w:sz w:val="21"/>
                <w:szCs w:val="21"/>
              </w:rPr>
            </w:pPr>
            <w:r w:rsidRPr="001C753A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前置条件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AC1FB2" w14:textId="0A143687" w:rsidR="001C753A" w:rsidRPr="001C753A" w:rsidRDefault="001C753A" w:rsidP="001C753A">
            <w:pPr>
              <w:rPr>
                <w:rFonts w:hint="eastAsia"/>
                <w:sz w:val="21"/>
                <w:szCs w:val="21"/>
              </w:rPr>
            </w:pPr>
            <w:r w:rsidRPr="001C753A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以员工身份登录，存在待处理报修记录</w:t>
            </w:r>
          </w:p>
        </w:tc>
      </w:tr>
      <w:tr w:rsidR="001C753A" w:rsidRPr="00E475D0" w14:paraId="24DCF176" w14:textId="77777777" w:rsidTr="00A30F51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8A0100" w14:textId="7A864C35" w:rsidR="001C753A" w:rsidRPr="001C753A" w:rsidRDefault="001C753A" w:rsidP="001C753A">
            <w:pPr>
              <w:rPr>
                <w:rFonts w:hint="eastAsia"/>
                <w:sz w:val="21"/>
                <w:szCs w:val="21"/>
              </w:rPr>
            </w:pPr>
            <w:r w:rsidRPr="001C753A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后置条件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55564F" w14:textId="1A611B03" w:rsidR="001C753A" w:rsidRPr="001C753A" w:rsidRDefault="001C753A" w:rsidP="001C753A">
            <w:pPr>
              <w:rPr>
                <w:rFonts w:hint="eastAsia"/>
                <w:sz w:val="21"/>
                <w:szCs w:val="21"/>
              </w:rPr>
            </w:pPr>
            <w:r w:rsidRPr="001C753A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报修状态更新为已完成，记录维修成本</w:t>
            </w:r>
          </w:p>
        </w:tc>
      </w:tr>
      <w:tr w:rsidR="001C753A" w:rsidRPr="00E475D0" w14:paraId="3D37EC34" w14:textId="77777777" w:rsidTr="00A30F51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2810C3" w14:textId="57B848CA" w:rsidR="001C753A" w:rsidRPr="001C753A" w:rsidRDefault="00916BD1" w:rsidP="001C753A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基本事件流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30F3D5" w14:textId="77777777" w:rsidR="001C753A" w:rsidRDefault="001C753A" w:rsidP="001C753A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1C753A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A. </w:t>
            </w:r>
            <w:r w:rsidRPr="001C753A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员工浏览报修列表</w:t>
            </w:r>
            <w:r w:rsidRPr="001C753A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4D2D54DC" w14:textId="77777777" w:rsidR="001C753A" w:rsidRDefault="001C753A" w:rsidP="001C753A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1C753A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B. </w:t>
            </w:r>
            <w:r w:rsidRPr="001C753A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员工更新维修进度（待处理</w:t>
            </w:r>
            <w:r w:rsidRPr="001C753A">
              <w:rPr>
                <w:rStyle w:val="md-plain"/>
                <w:rFonts w:ascii="Times New Roman" w:hAnsi="Times New Roman"/>
                <w:color w:val="333333"/>
                <w:sz w:val="21"/>
                <w:szCs w:val="21"/>
              </w:rPr>
              <w:t>→</w:t>
            </w:r>
            <w:r w:rsidRPr="001C753A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维修中</w:t>
            </w:r>
            <w:r w:rsidRPr="001C753A">
              <w:rPr>
                <w:rStyle w:val="md-plain"/>
                <w:rFonts w:ascii="Times New Roman" w:hAnsi="Times New Roman"/>
                <w:color w:val="333333"/>
                <w:sz w:val="21"/>
                <w:szCs w:val="21"/>
              </w:rPr>
              <w:t>→</w:t>
            </w:r>
            <w:r w:rsidRPr="001C753A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已完成）</w:t>
            </w:r>
            <w:r w:rsidRPr="001C753A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0575543D" w14:textId="77777777" w:rsidR="001C753A" w:rsidRDefault="001C753A" w:rsidP="001C753A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1C753A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C. </w:t>
            </w:r>
            <w:r w:rsidRPr="001C753A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员工录入维修成本</w:t>
            </w:r>
            <w:r w:rsidRPr="001C753A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5B17DAF6" w14:textId="5F1D633F" w:rsidR="001C753A" w:rsidRPr="001C753A" w:rsidRDefault="001C753A" w:rsidP="001C753A">
            <w:pPr>
              <w:rPr>
                <w:rFonts w:hint="eastAsia"/>
                <w:sz w:val="21"/>
                <w:szCs w:val="21"/>
              </w:rPr>
            </w:pPr>
            <w:r w:rsidRPr="001C753A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D. </w:t>
            </w:r>
            <w:r w:rsidRPr="001C753A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系统更新</w:t>
            </w:r>
            <w:r w:rsidRPr="001C753A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1C753A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RepairRecord</w:t>
            </w:r>
            <w:proofErr w:type="spellEnd"/>
            <w:r w:rsidRPr="001C753A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 </w:t>
            </w:r>
            <w:r w:rsidRPr="001C753A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及</w:t>
            </w:r>
            <w:r w:rsidRPr="001C753A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 Equipment </w:t>
            </w:r>
            <w:r w:rsidRPr="001C753A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状态</w:t>
            </w:r>
          </w:p>
        </w:tc>
      </w:tr>
      <w:tr w:rsidR="001C753A" w:rsidRPr="00E475D0" w14:paraId="4DD36BCD" w14:textId="77777777" w:rsidTr="00A30F51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B71891" w14:textId="70AFE01F" w:rsidR="001C753A" w:rsidRPr="001C753A" w:rsidRDefault="00916BD1" w:rsidP="001C753A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扩展事件流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E275F1" w14:textId="64E49747" w:rsidR="001C753A" w:rsidRPr="001C753A" w:rsidRDefault="001C753A" w:rsidP="001C753A">
            <w:pPr>
              <w:rPr>
                <w:rFonts w:hint="eastAsia"/>
                <w:sz w:val="21"/>
                <w:szCs w:val="21"/>
              </w:rPr>
            </w:pPr>
            <w:r w:rsidRPr="001C753A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A. </w:t>
            </w:r>
            <w:r w:rsidRPr="001C753A">
              <w:rPr>
                <w:rFonts w:ascii="Open Sans" w:hAnsi="Open Sans" w:cs="Open Sans"/>
                <w:color w:val="333333"/>
                <w:sz w:val="21"/>
                <w:szCs w:val="21"/>
              </w:rPr>
              <w:t>不存在任何报修记录，页面提示暂无待处理报修数据</w:t>
            </w:r>
          </w:p>
        </w:tc>
      </w:tr>
    </w:tbl>
    <w:p w14:paraId="31B49223" w14:textId="7C5D9E61" w:rsidR="001B17D3" w:rsidRDefault="001B17D3" w:rsidP="001B17D3">
      <w:pPr>
        <w:pStyle w:val="a5"/>
        <w:jc w:val="center"/>
      </w:pPr>
      <w:bookmarkStart w:id="92" w:name="_Toc234436905"/>
      <w:r>
        <w:t>表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8A17D6">
        <w:rPr>
          <w:noProof/>
        </w:rPr>
        <w:t>2.8</w:t>
      </w:r>
      <w:r>
        <w:rPr>
          <w:noProof/>
        </w:rP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2 </w:instrText>
      </w:r>
      <w:r>
        <w:fldChar w:fldCharType="separate"/>
      </w:r>
      <w:r w:rsidR="008A17D6"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 w:rsidR="00015AE6" w:rsidRPr="00015AE6">
        <w:t>员工审核和管理器材报修</w:t>
      </w:r>
      <w:r>
        <w:rPr>
          <w:rFonts w:hint="eastAsia"/>
        </w:rPr>
        <w:t>用例规约</w:t>
      </w:r>
      <w:bookmarkEnd w:id="92"/>
    </w:p>
    <w:p w14:paraId="32495E03" w14:textId="77777777" w:rsidR="00151C94" w:rsidRPr="001B17D3" w:rsidRDefault="00151C94">
      <w:pPr>
        <w:rPr>
          <w:rFonts w:hint="eastAsia"/>
        </w:rPr>
      </w:pPr>
    </w:p>
    <w:p w14:paraId="53885D1D" w14:textId="3F59D030" w:rsidR="00A30F51" w:rsidRDefault="00A30F51" w:rsidP="00A30F51">
      <w:pPr>
        <w:pStyle w:val="3"/>
        <w:rPr>
          <w:rFonts w:hint="eastAsia"/>
        </w:rPr>
      </w:pPr>
      <w:bookmarkStart w:id="93" w:name="_Toc234436864"/>
      <w:r w:rsidRPr="00A30F51">
        <w:rPr>
          <w:rFonts w:ascii="Times New Roman" w:hAnsi="Times New Roman"/>
          <w:sz w:val="21"/>
        </w:rPr>
        <w:t>员工发布和管理巡检任务用例分析</w:t>
      </w:r>
      <w:bookmarkEnd w:id="93"/>
    </w:p>
    <w:p w14:paraId="31690D95" w14:textId="7678FC52" w:rsidR="00A30F51" w:rsidRDefault="00A30F51" w:rsidP="00A30F51">
      <w:pPr>
        <w:pStyle w:val="af6"/>
        <w:ind w:firstLineChars="0" w:firstLine="0"/>
      </w:pPr>
      <w:r w:rsidRPr="000C4462">
        <w:t>简介：</w:t>
      </w:r>
      <w:r w:rsidRPr="00A30F51">
        <w:t>员工发布场馆巡检任务并记录巡检结果。</w:t>
      </w:r>
    </w:p>
    <w:p w14:paraId="263AE41F" w14:textId="77777777" w:rsidR="00A30F51" w:rsidRPr="000C4462" w:rsidRDefault="00A30F51" w:rsidP="00A30F51">
      <w:pPr>
        <w:pStyle w:val="af6"/>
        <w:ind w:firstLineChars="0" w:firstLine="0"/>
      </w:pPr>
      <w:r>
        <w:rPr>
          <w:rFonts w:hint="eastAsia"/>
        </w:rPr>
        <w:t>用例规约：</w:t>
      </w:r>
    </w:p>
    <w:tbl>
      <w:tblPr>
        <w:tblStyle w:val="afd"/>
        <w:tblW w:w="8171" w:type="dxa"/>
        <w:tblInd w:w="41" w:type="dxa"/>
        <w:tblLayout w:type="fixed"/>
        <w:tblCellMar>
          <w:top w:w="120" w:type="dxa"/>
          <w:left w:w="60" w:type="dxa"/>
          <w:bottom w:w="120" w:type="dxa"/>
          <w:right w:w="60" w:type="dxa"/>
        </w:tblCellMar>
        <w:tblLook w:val="04A0" w:firstRow="1" w:lastRow="0" w:firstColumn="1" w:lastColumn="0" w:noHBand="0" w:noVBand="1"/>
      </w:tblPr>
      <w:tblGrid>
        <w:gridCol w:w="2478"/>
        <w:gridCol w:w="5693"/>
      </w:tblGrid>
      <w:tr w:rsidR="00FD35F3" w:rsidRPr="00E475D0" w14:paraId="7FB52955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0D6B00" w14:textId="63FF9604" w:rsidR="00FD35F3" w:rsidRPr="00A30F51" w:rsidRDefault="00FD35F3" w:rsidP="00A30F51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 w:hint="eastAsia"/>
                <w:color w:val="333333"/>
                <w:sz w:val="21"/>
                <w:szCs w:val="21"/>
              </w:rPr>
              <w:t>用例编号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CEC701" w14:textId="5F2B0645" w:rsidR="00FD35F3" w:rsidRPr="00A30F51" w:rsidRDefault="00FD35F3" w:rsidP="00A30F51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29</w:t>
            </w:r>
          </w:p>
        </w:tc>
      </w:tr>
      <w:tr w:rsidR="00A30F51" w:rsidRPr="00E475D0" w14:paraId="1AD996BE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4E4EAE" w14:textId="4F299993" w:rsidR="00A30F51" w:rsidRPr="00A30F51" w:rsidRDefault="00A30F51" w:rsidP="00A30F51">
            <w:pPr>
              <w:rPr>
                <w:rFonts w:hint="eastAsia"/>
                <w:sz w:val="21"/>
                <w:szCs w:val="21"/>
              </w:rPr>
            </w:pPr>
            <w:r w:rsidRPr="00A30F5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用例名称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2D45C0" w14:textId="2B247EE9" w:rsidR="00A30F51" w:rsidRPr="00A30F51" w:rsidRDefault="00A30F51" w:rsidP="00A30F51">
            <w:pPr>
              <w:rPr>
                <w:rFonts w:hint="eastAsia"/>
                <w:sz w:val="21"/>
                <w:szCs w:val="21"/>
              </w:rPr>
            </w:pPr>
            <w:r w:rsidRPr="00A30F5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员工发布和管理巡检任务</w:t>
            </w:r>
          </w:p>
        </w:tc>
      </w:tr>
      <w:tr w:rsidR="00A30F51" w:rsidRPr="00E475D0" w14:paraId="1D009099" w14:textId="77777777" w:rsidTr="00396E36">
        <w:trPr>
          <w:trHeight w:val="540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78AF26" w14:textId="61591598" w:rsidR="00A30F51" w:rsidRPr="00A30F51" w:rsidRDefault="00A30F51" w:rsidP="00A30F51">
            <w:pPr>
              <w:rPr>
                <w:rFonts w:hint="eastAsia"/>
                <w:sz w:val="21"/>
                <w:szCs w:val="21"/>
              </w:rPr>
            </w:pPr>
            <w:r w:rsidRPr="00A30F5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执行人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E3FA28" w14:textId="20DD19AA" w:rsidR="00A30F51" w:rsidRPr="00A30F51" w:rsidRDefault="00A30F51" w:rsidP="00A30F51">
            <w:pPr>
              <w:rPr>
                <w:rFonts w:hint="eastAsia"/>
                <w:sz w:val="21"/>
                <w:szCs w:val="21"/>
              </w:rPr>
            </w:pPr>
            <w:r w:rsidRPr="00A30F5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员工</w:t>
            </w:r>
          </w:p>
        </w:tc>
      </w:tr>
      <w:tr w:rsidR="00A30F51" w:rsidRPr="00E475D0" w14:paraId="5E0C01B4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B7FCAC" w14:textId="557B8944" w:rsidR="00A30F51" w:rsidRPr="00A30F51" w:rsidRDefault="00A30F51" w:rsidP="00A30F51">
            <w:pPr>
              <w:rPr>
                <w:rFonts w:hint="eastAsia"/>
                <w:sz w:val="21"/>
                <w:szCs w:val="21"/>
              </w:rPr>
            </w:pPr>
            <w:r w:rsidRPr="00A30F5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涉及人群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652A13" w14:textId="68816942" w:rsidR="00A30F51" w:rsidRPr="00A30F51" w:rsidRDefault="00A30F51" w:rsidP="00A30F51">
            <w:pPr>
              <w:rPr>
                <w:rFonts w:hint="eastAsia"/>
                <w:sz w:val="21"/>
                <w:szCs w:val="21"/>
              </w:rPr>
            </w:pPr>
            <w:r w:rsidRPr="00A30F5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员工（执行人）</w:t>
            </w:r>
          </w:p>
        </w:tc>
      </w:tr>
      <w:tr w:rsidR="00A30F51" w:rsidRPr="00E475D0" w14:paraId="5EC9A663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AA3853" w14:textId="46154A20" w:rsidR="00A30F51" w:rsidRPr="00A30F51" w:rsidRDefault="00A30F51" w:rsidP="00A30F51">
            <w:pPr>
              <w:rPr>
                <w:rFonts w:hint="eastAsia"/>
                <w:sz w:val="21"/>
                <w:szCs w:val="21"/>
              </w:rPr>
            </w:pPr>
            <w:r w:rsidRPr="00A30F5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前置条件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3F8B23" w14:textId="04B7A263" w:rsidR="00A30F51" w:rsidRPr="00A30F51" w:rsidRDefault="00A30F51" w:rsidP="00A30F51">
            <w:pPr>
              <w:rPr>
                <w:rFonts w:hint="eastAsia"/>
                <w:sz w:val="21"/>
                <w:szCs w:val="21"/>
              </w:rPr>
            </w:pPr>
            <w:r w:rsidRPr="00A30F5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以员工身份登录系统成功</w:t>
            </w:r>
          </w:p>
        </w:tc>
      </w:tr>
      <w:tr w:rsidR="00A30F51" w:rsidRPr="00E475D0" w14:paraId="4D942999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011AA6" w14:textId="2FCC7142" w:rsidR="00A30F51" w:rsidRPr="00A30F51" w:rsidRDefault="00A30F51" w:rsidP="00A30F51">
            <w:pPr>
              <w:rPr>
                <w:rFonts w:hint="eastAsia"/>
                <w:sz w:val="21"/>
                <w:szCs w:val="21"/>
              </w:rPr>
            </w:pPr>
            <w:r w:rsidRPr="00A30F5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后置条件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6847B8" w14:textId="163B1EF3" w:rsidR="00A30F51" w:rsidRPr="00A30F51" w:rsidRDefault="00A30F51" w:rsidP="00A30F51">
            <w:pPr>
              <w:rPr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A30F5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巡检任务创建或完成，结果备注已保存</w:t>
            </w:r>
          </w:p>
        </w:tc>
      </w:tr>
      <w:tr w:rsidR="00A30F51" w:rsidRPr="00E475D0" w14:paraId="2B388B73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0C9E8F" w14:textId="08DE1D18" w:rsidR="00A30F51" w:rsidRPr="00A30F51" w:rsidRDefault="00916BD1" w:rsidP="00A30F51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基本事件流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C62B69" w14:textId="77777777" w:rsidR="00A30F51" w:rsidRDefault="00A30F51" w:rsidP="00A30F51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A30F5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A. </w:t>
            </w:r>
            <w:r w:rsidRPr="00A30F5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管理员</w:t>
            </w:r>
            <w:r w:rsidRPr="00A30F5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/</w:t>
            </w:r>
            <w:r w:rsidRPr="00A30F5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员工创建</w:t>
            </w:r>
            <w:r w:rsidRPr="00A30F5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A30F5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Inspection_task</w:t>
            </w:r>
            <w:proofErr w:type="spellEnd"/>
            <w:r w:rsidRPr="00A30F5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，指定场馆与执行人</w:t>
            </w:r>
            <w:r w:rsidRPr="00A30F51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  <w:r w:rsidRPr="00A30F5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B. </w:t>
            </w:r>
            <w:r w:rsidRPr="00A30F5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执行员工到场巡检</w:t>
            </w:r>
            <w:r w:rsidRPr="00A30F51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73BC763E" w14:textId="77777777" w:rsidR="00A30F51" w:rsidRDefault="00A30F51" w:rsidP="00A30F51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A30F5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C. </w:t>
            </w:r>
            <w:r w:rsidRPr="00A30F5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员工填写巡检结果备注并标记任务完成</w:t>
            </w:r>
            <w:r w:rsidRPr="00A30F51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2550E39C" w14:textId="4B7C1EF5" w:rsidR="00A30F51" w:rsidRPr="00A30F51" w:rsidRDefault="00A30F51" w:rsidP="00A30F51">
            <w:pPr>
              <w:rPr>
                <w:rFonts w:hint="eastAsia"/>
                <w:sz w:val="21"/>
                <w:szCs w:val="21"/>
              </w:rPr>
            </w:pPr>
            <w:r w:rsidRPr="00A30F5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lastRenderedPageBreak/>
              <w:t xml:space="preserve">D. </w:t>
            </w:r>
            <w:r w:rsidRPr="00A30F5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系统更新任务状态</w:t>
            </w:r>
          </w:p>
        </w:tc>
      </w:tr>
      <w:tr w:rsidR="00A30F51" w:rsidRPr="00E475D0" w14:paraId="6080E427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4A81F6" w14:textId="7EBF1787" w:rsidR="00A30F51" w:rsidRPr="00A30F51" w:rsidRDefault="00916BD1" w:rsidP="00A30F51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lastRenderedPageBreak/>
              <w:t>扩展事件流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688346" w14:textId="4980057E" w:rsidR="00A30F51" w:rsidRPr="00A30F51" w:rsidRDefault="00A30F51" w:rsidP="00A30F51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 w:rsidRPr="00A30F5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A. </w:t>
            </w:r>
            <w:r w:rsidRPr="00A30F51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任务已取消，不可重复提交</w:t>
            </w:r>
          </w:p>
        </w:tc>
      </w:tr>
    </w:tbl>
    <w:p w14:paraId="24BCC7DA" w14:textId="627AEEDF" w:rsidR="001B17D3" w:rsidRDefault="001B17D3" w:rsidP="001B17D3">
      <w:pPr>
        <w:pStyle w:val="a5"/>
        <w:jc w:val="center"/>
      </w:pPr>
      <w:bookmarkStart w:id="94" w:name="_Toc234436906"/>
      <w:r>
        <w:t>表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8A17D6">
        <w:rPr>
          <w:noProof/>
        </w:rPr>
        <w:t>2.8</w:t>
      </w:r>
      <w:r>
        <w:rPr>
          <w:noProof/>
        </w:rP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2 </w:instrText>
      </w:r>
      <w:r>
        <w:fldChar w:fldCharType="separate"/>
      </w:r>
      <w:r w:rsidR="008A17D6"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 w:rsidR="00015AE6" w:rsidRPr="00015AE6">
        <w:t>员工发布和管理巡检任务</w:t>
      </w:r>
      <w:r>
        <w:rPr>
          <w:rFonts w:hint="eastAsia"/>
        </w:rPr>
        <w:t>用例规约</w:t>
      </w:r>
      <w:bookmarkEnd w:id="94"/>
    </w:p>
    <w:p w14:paraId="1AB95897" w14:textId="77777777" w:rsidR="00A30F51" w:rsidRPr="001B17D3" w:rsidRDefault="00A30F51">
      <w:pPr>
        <w:rPr>
          <w:rFonts w:hint="eastAsia"/>
        </w:rPr>
      </w:pPr>
    </w:p>
    <w:p w14:paraId="669AE6F0" w14:textId="7933B058" w:rsidR="002A5EE0" w:rsidRDefault="002A5EE0" w:rsidP="002A5EE0">
      <w:pPr>
        <w:pStyle w:val="2"/>
      </w:pPr>
      <w:bookmarkStart w:id="95" w:name="_Toc234436865"/>
      <w:r w:rsidRPr="002A5EE0">
        <w:rPr>
          <w:rFonts w:ascii="Times New Roman" w:hAnsi="Times New Roman"/>
        </w:rPr>
        <w:t>日程管理用例包分析</w:t>
      </w:r>
      <w:bookmarkEnd w:id="95"/>
    </w:p>
    <w:p w14:paraId="5F9A8457" w14:textId="5C8A640F" w:rsidR="002A5EE0" w:rsidRDefault="005E5B9D" w:rsidP="005E5B9D">
      <w:pPr>
        <w:pStyle w:val="af6"/>
        <w:jc w:val="center"/>
      </w:pPr>
      <w:r w:rsidRPr="005E5B9D">
        <w:drawing>
          <wp:inline distT="0" distB="0" distL="0" distR="0" wp14:anchorId="442D6EA3" wp14:editId="305ECC2E">
            <wp:extent cx="2178050" cy="1586481"/>
            <wp:effectExtent l="0" t="0" r="0" b="0"/>
            <wp:docPr id="20584436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4436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81734" cy="158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4370E" w14:textId="1F5F94AB" w:rsidR="00015AE6" w:rsidRDefault="00015AE6" w:rsidP="00015AE6">
      <w:pPr>
        <w:pStyle w:val="a5"/>
        <w:jc w:val="center"/>
        <w:rPr>
          <w:rFonts w:eastAsia="宋体"/>
        </w:rPr>
      </w:pPr>
      <w:bookmarkStart w:id="96" w:name="_Toc234436877"/>
      <w:r>
        <w:t>图</w:t>
      </w:r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 w:rsidR="008A17D6">
        <w:rPr>
          <w:noProof/>
        </w:rPr>
        <w:t>2</w:t>
      </w:r>
      <w:r>
        <w:rPr>
          <w:noProof/>
        </w:rP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\s 1 </w:instrText>
      </w:r>
      <w:r>
        <w:fldChar w:fldCharType="separate"/>
      </w:r>
      <w:r w:rsidR="008A17D6">
        <w:rPr>
          <w:noProof/>
        </w:rPr>
        <w:t>9</w:t>
      </w:r>
      <w:r>
        <w:fldChar w:fldCharType="end"/>
      </w:r>
      <w:r>
        <w:rPr>
          <w:rFonts w:hint="eastAsia"/>
        </w:rPr>
        <w:t xml:space="preserve"> </w:t>
      </w:r>
      <w:r w:rsidR="00D6157B" w:rsidRPr="002A5EE0">
        <w:rPr>
          <w:rFonts w:ascii="Times New Roman" w:hAnsi="Times New Roman"/>
        </w:rPr>
        <w:t>日程管理</w:t>
      </w:r>
      <w:r>
        <w:rPr>
          <w:rFonts w:hint="eastAsia"/>
        </w:rPr>
        <w:t>用例图</w:t>
      </w:r>
      <w:bookmarkEnd w:id="96"/>
    </w:p>
    <w:p w14:paraId="45D3E0CF" w14:textId="77777777" w:rsidR="002A5EE0" w:rsidRDefault="002A5EE0" w:rsidP="002A5EE0">
      <w:pPr>
        <w:pStyle w:val="af6"/>
      </w:pPr>
    </w:p>
    <w:p w14:paraId="6C6451EB" w14:textId="51D5C67F" w:rsidR="002A5EE0" w:rsidRPr="001C753A" w:rsidRDefault="00DD431D" w:rsidP="002A5EE0">
      <w:pPr>
        <w:pStyle w:val="3"/>
        <w:rPr>
          <w:rFonts w:ascii="Times New Roman" w:hAnsi="Times New Roman"/>
          <w:sz w:val="21"/>
        </w:rPr>
      </w:pPr>
      <w:bookmarkStart w:id="97" w:name="_Toc234436866"/>
      <w:r>
        <w:rPr>
          <w:rFonts w:ascii="Times New Roman" w:hAnsi="Times New Roman"/>
          <w:sz w:val="21"/>
        </w:rPr>
        <w:t>会员</w:t>
      </w:r>
      <w:r w:rsidR="002A5EE0" w:rsidRPr="002A5EE0">
        <w:rPr>
          <w:rFonts w:ascii="Times New Roman" w:hAnsi="Times New Roman"/>
          <w:sz w:val="21"/>
        </w:rPr>
        <w:t>查看会员日程用例分析</w:t>
      </w:r>
      <w:bookmarkEnd w:id="97"/>
    </w:p>
    <w:p w14:paraId="5FA793B7" w14:textId="57FFF859" w:rsidR="002A5EE0" w:rsidRDefault="002A5EE0" w:rsidP="002A5EE0">
      <w:pPr>
        <w:pStyle w:val="af6"/>
        <w:ind w:firstLineChars="0" w:firstLine="0"/>
      </w:pPr>
      <w:r w:rsidRPr="000C4462">
        <w:t>简介：</w:t>
      </w:r>
      <w:r w:rsidR="00DD431D">
        <w:t>会员</w:t>
      </w:r>
      <w:r w:rsidRPr="002A5EE0">
        <w:t>查看个人健身日程（团课</w:t>
      </w:r>
      <w:r w:rsidRPr="002A5EE0">
        <w:t>/</w:t>
      </w:r>
      <w:r w:rsidRPr="002A5EE0">
        <w:t>私教）。</w:t>
      </w:r>
    </w:p>
    <w:p w14:paraId="3ADAAA53" w14:textId="77777777" w:rsidR="002A5EE0" w:rsidRPr="000C4462" w:rsidRDefault="002A5EE0" w:rsidP="002A5EE0">
      <w:pPr>
        <w:pStyle w:val="af6"/>
        <w:ind w:firstLineChars="0" w:firstLine="0"/>
      </w:pPr>
      <w:r>
        <w:rPr>
          <w:rFonts w:hint="eastAsia"/>
        </w:rPr>
        <w:t>用例规约：</w:t>
      </w:r>
    </w:p>
    <w:tbl>
      <w:tblPr>
        <w:tblStyle w:val="afd"/>
        <w:tblW w:w="8171" w:type="dxa"/>
        <w:tblInd w:w="41" w:type="dxa"/>
        <w:tblLayout w:type="fixed"/>
        <w:tblCellMar>
          <w:top w:w="120" w:type="dxa"/>
          <w:left w:w="60" w:type="dxa"/>
          <w:bottom w:w="120" w:type="dxa"/>
          <w:right w:w="60" w:type="dxa"/>
        </w:tblCellMar>
        <w:tblLook w:val="04A0" w:firstRow="1" w:lastRow="0" w:firstColumn="1" w:lastColumn="0" w:noHBand="0" w:noVBand="1"/>
      </w:tblPr>
      <w:tblGrid>
        <w:gridCol w:w="2478"/>
        <w:gridCol w:w="5693"/>
      </w:tblGrid>
      <w:tr w:rsidR="00FD35F3" w:rsidRPr="00E475D0" w14:paraId="3D23993E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CF42D7" w14:textId="19BAB3D2" w:rsidR="00FD35F3" w:rsidRPr="002A5EE0" w:rsidRDefault="00FD35F3" w:rsidP="002A5EE0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 w:hint="eastAsia"/>
                <w:color w:val="333333"/>
                <w:sz w:val="21"/>
                <w:szCs w:val="21"/>
              </w:rPr>
              <w:t>用例编号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440940" w14:textId="2A914007" w:rsidR="00FD35F3" w:rsidRDefault="00FD35F3" w:rsidP="002A5EE0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30</w:t>
            </w:r>
          </w:p>
        </w:tc>
      </w:tr>
      <w:tr w:rsidR="002A5EE0" w:rsidRPr="00E475D0" w14:paraId="0284262C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C4F9A2" w14:textId="3129AAE4" w:rsidR="002A5EE0" w:rsidRPr="002A5EE0" w:rsidRDefault="002A5EE0" w:rsidP="002A5EE0">
            <w:pPr>
              <w:rPr>
                <w:rFonts w:hint="eastAsia"/>
                <w:sz w:val="21"/>
                <w:szCs w:val="21"/>
              </w:rPr>
            </w:pPr>
            <w:r w:rsidRPr="002A5EE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用例名称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A9A0A2" w14:textId="7388D1F8" w:rsidR="002A5EE0" w:rsidRPr="002A5EE0" w:rsidRDefault="00DD431D" w:rsidP="002A5EE0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  <w:r w:rsidR="002A5EE0" w:rsidRPr="002A5EE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查看会员日程</w:t>
            </w:r>
          </w:p>
        </w:tc>
      </w:tr>
      <w:tr w:rsidR="002A5EE0" w:rsidRPr="00E475D0" w14:paraId="43A8F648" w14:textId="77777777" w:rsidTr="00396E36">
        <w:trPr>
          <w:trHeight w:val="540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B905C2" w14:textId="2AEA2DA9" w:rsidR="002A5EE0" w:rsidRPr="002A5EE0" w:rsidRDefault="002A5EE0" w:rsidP="002A5EE0">
            <w:pPr>
              <w:rPr>
                <w:rFonts w:hint="eastAsia"/>
                <w:sz w:val="21"/>
                <w:szCs w:val="21"/>
              </w:rPr>
            </w:pPr>
            <w:r w:rsidRPr="002A5EE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执行人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1E978E" w14:textId="1460C64A" w:rsidR="002A5EE0" w:rsidRPr="002A5EE0" w:rsidRDefault="00DD431D" w:rsidP="002A5EE0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</w:p>
        </w:tc>
      </w:tr>
      <w:tr w:rsidR="002A5EE0" w:rsidRPr="00E475D0" w14:paraId="4914A11A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FCFDE0" w14:textId="18052A00" w:rsidR="002A5EE0" w:rsidRPr="002A5EE0" w:rsidRDefault="002A5EE0" w:rsidP="002A5EE0">
            <w:pPr>
              <w:rPr>
                <w:rFonts w:hint="eastAsia"/>
                <w:sz w:val="21"/>
                <w:szCs w:val="21"/>
              </w:rPr>
            </w:pPr>
            <w:r w:rsidRPr="002A5EE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前置条件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A44C6C" w14:textId="29CCF19A" w:rsidR="002A5EE0" w:rsidRPr="002A5EE0" w:rsidRDefault="002A5EE0" w:rsidP="002A5EE0">
            <w:pPr>
              <w:rPr>
                <w:rFonts w:hint="eastAsia"/>
                <w:sz w:val="21"/>
                <w:szCs w:val="21"/>
              </w:rPr>
            </w:pPr>
            <w:r w:rsidRPr="002A5EE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以</w:t>
            </w:r>
            <w:r w:rsidR="00DD431D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  <w:r w:rsidRPr="002A5EE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身份登录系统成功</w:t>
            </w:r>
          </w:p>
        </w:tc>
      </w:tr>
      <w:tr w:rsidR="002A5EE0" w:rsidRPr="00E475D0" w14:paraId="2867B23A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75426E" w14:textId="61D0369D" w:rsidR="002A5EE0" w:rsidRPr="002A5EE0" w:rsidRDefault="002A5EE0" w:rsidP="002A5EE0">
            <w:pPr>
              <w:rPr>
                <w:rFonts w:hint="eastAsia"/>
                <w:sz w:val="21"/>
                <w:szCs w:val="21"/>
              </w:rPr>
            </w:pPr>
            <w:r w:rsidRPr="002A5EE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后置条件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824397" w14:textId="2DC9945B" w:rsidR="002A5EE0" w:rsidRPr="002A5EE0" w:rsidRDefault="002A5EE0" w:rsidP="002A5EE0">
            <w:pPr>
              <w:rPr>
                <w:rFonts w:hint="eastAsia"/>
                <w:sz w:val="21"/>
                <w:szCs w:val="21"/>
              </w:rPr>
            </w:pPr>
            <w:r w:rsidRPr="002A5EE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系统展示</w:t>
            </w:r>
            <w:r w:rsidRPr="002A5EE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2A5EE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MemberSchedule</w:t>
            </w:r>
            <w:proofErr w:type="spellEnd"/>
            <w:r w:rsidRPr="002A5EE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 </w:t>
            </w:r>
            <w:r w:rsidRPr="002A5EE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日程列表</w:t>
            </w:r>
          </w:p>
        </w:tc>
      </w:tr>
      <w:tr w:rsidR="002A5EE0" w:rsidRPr="00E475D0" w14:paraId="53C5ED38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2D21A7" w14:textId="6F499A04" w:rsidR="002A5EE0" w:rsidRPr="002A5EE0" w:rsidRDefault="00916BD1" w:rsidP="002A5EE0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基本事件流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B69F64" w14:textId="3670D9EA" w:rsidR="002A5EE0" w:rsidRDefault="002A5EE0" w:rsidP="002A5EE0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2A5EE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A. </w:t>
            </w:r>
            <w:proofErr w:type="gramStart"/>
            <w:r w:rsidR="00DD431D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会员</w:t>
            </w:r>
            <w:r w:rsidRPr="002A5EE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进入</w:t>
            </w:r>
            <w:r w:rsidRPr="002A5EE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“</w:t>
            </w:r>
            <w:r w:rsidRPr="002A5EE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我的日程</w:t>
            </w:r>
            <w:r w:rsidRPr="002A5EE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”</w:t>
            </w:r>
            <w:r w:rsidRPr="002A5EE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页面</w:t>
            </w:r>
            <w:proofErr w:type="gramEnd"/>
            <w:r w:rsidRPr="002A5EE0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5B9ABC3F" w14:textId="77777777" w:rsidR="002A5EE0" w:rsidRDefault="002A5EE0" w:rsidP="002A5EE0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2A5EE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B. </w:t>
            </w:r>
            <w:r w:rsidRPr="002A5EE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系统聚合团课预约与私教预约生成日程</w:t>
            </w:r>
            <w:r w:rsidRPr="002A5EE0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74AE0A16" w14:textId="020D8457" w:rsidR="002A5EE0" w:rsidRPr="002A5EE0" w:rsidRDefault="002A5EE0" w:rsidP="002A5EE0">
            <w:pPr>
              <w:rPr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2A5EE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C. </w:t>
            </w:r>
            <w:r w:rsidRPr="002A5EE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展示日程日期、时间段、类型及状态</w:t>
            </w:r>
          </w:p>
        </w:tc>
      </w:tr>
      <w:tr w:rsidR="002A5EE0" w:rsidRPr="00E475D0" w14:paraId="7804B3DE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2A67AA" w14:textId="281F477E" w:rsidR="002A5EE0" w:rsidRPr="002A5EE0" w:rsidRDefault="00916BD1" w:rsidP="002A5EE0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扩展事件流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D7DB4B" w14:textId="6354FE01" w:rsidR="002A5EE0" w:rsidRPr="002A5EE0" w:rsidRDefault="002A5EE0" w:rsidP="002A5EE0">
            <w:pPr>
              <w:rPr>
                <w:rFonts w:hint="eastAsia"/>
                <w:sz w:val="21"/>
                <w:szCs w:val="21"/>
              </w:rPr>
            </w:pPr>
            <w:r w:rsidRPr="002A5EE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A. </w:t>
            </w:r>
            <w:r w:rsidRPr="002A5EE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无日程时显示空列表</w:t>
            </w:r>
          </w:p>
        </w:tc>
      </w:tr>
    </w:tbl>
    <w:p w14:paraId="091FEF6E" w14:textId="50F9CE53" w:rsidR="001B17D3" w:rsidRDefault="001B17D3" w:rsidP="001B17D3">
      <w:pPr>
        <w:pStyle w:val="a5"/>
        <w:jc w:val="center"/>
      </w:pPr>
      <w:bookmarkStart w:id="98" w:name="_Toc234436907"/>
      <w:r>
        <w:t>表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8A17D6">
        <w:rPr>
          <w:noProof/>
        </w:rPr>
        <w:t>2.9</w:t>
      </w:r>
      <w:r>
        <w:rPr>
          <w:noProof/>
        </w:rP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2 </w:instrText>
      </w:r>
      <w:r>
        <w:fldChar w:fldCharType="separate"/>
      </w:r>
      <w:r w:rsidR="008A17D6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 w:rsidR="00DD431D">
        <w:t>会员</w:t>
      </w:r>
      <w:r w:rsidR="00015AE6" w:rsidRPr="00015AE6">
        <w:t>查看会员日程</w:t>
      </w:r>
      <w:r>
        <w:rPr>
          <w:rFonts w:hint="eastAsia"/>
        </w:rPr>
        <w:t>用例规约</w:t>
      </w:r>
      <w:bookmarkEnd w:id="98"/>
    </w:p>
    <w:p w14:paraId="5DD5E79E" w14:textId="77777777" w:rsidR="001B17D3" w:rsidRPr="004D34BC" w:rsidRDefault="001B17D3" w:rsidP="002A5EE0">
      <w:pPr>
        <w:rPr>
          <w:rFonts w:hint="eastAsia"/>
        </w:rPr>
      </w:pPr>
    </w:p>
    <w:p w14:paraId="1B1F4E2F" w14:textId="03461CF5" w:rsidR="002A5EE0" w:rsidRDefault="002A5EE0" w:rsidP="002A5EE0">
      <w:pPr>
        <w:pStyle w:val="3"/>
        <w:rPr>
          <w:rFonts w:hint="eastAsia"/>
        </w:rPr>
      </w:pPr>
      <w:bookmarkStart w:id="99" w:name="_Toc234436867"/>
      <w:r w:rsidRPr="002A5EE0">
        <w:rPr>
          <w:rFonts w:ascii="Times New Roman" w:hAnsi="Times New Roman"/>
          <w:sz w:val="21"/>
        </w:rPr>
        <w:t>教练查看教练日程用例分析</w:t>
      </w:r>
      <w:bookmarkEnd w:id="99"/>
    </w:p>
    <w:p w14:paraId="1B070F15" w14:textId="205B481F" w:rsidR="002A5EE0" w:rsidRDefault="002A5EE0" w:rsidP="002A5EE0">
      <w:pPr>
        <w:pStyle w:val="af6"/>
        <w:ind w:firstLineChars="0" w:firstLine="0"/>
      </w:pPr>
      <w:r w:rsidRPr="000C4462">
        <w:t>简介：</w:t>
      </w:r>
      <w:r w:rsidRPr="002A5EE0">
        <w:t>教练查看个人授课与排班日程</w:t>
      </w:r>
      <w:r w:rsidRPr="001C753A">
        <w:t>。</w:t>
      </w:r>
    </w:p>
    <w:p w14:paraId="78DA6055" w14:textId="77777777" w:rsidR="002A5EE0" w:rsidRPr="000C4462" w:rsidRDefault="002A5EE0" w:rsidP="002A5EE0">
      <w:pPr>
        <w:pStyle w:val="af6"/>
        <w:ind w:firstLineChars="0" w:firstLine="0"/>
      </w:pPr>
      <w:r>
        <w:rPr>
          <w:rFonts w:hint="eastAsia"/>
        </w:rPr>
        <w:t>用例规约：</w:t>
      </w:r>
    </w:p>
    <w:tbl>
      <w:tblPr>
        <w:tblStyle w:val="afd"/>
        <w:tblW w:w="8171" w:type="dxa"/>
        <w:tblInd w:w="41" w:type="dxa"/>
        <w:tblLayout w:type="fixed"/>
        <w:tblCellMar>
          <w:top w:w="120" w:type="dxa"/>
          <w:left w:w="60" w:type="dxa"/>
          <w:bottom w:w="120" w:type="dxa"/>
          <w:right w:w="60" w:type="dxa"/>
        </w:tblCellMar>
        <w:tblLook w:val="04A0" w:firstRow="1" w:lastRow="0" w:firstColumn="1" w:lastColumn="0" w:noHBand="0" w:noVBand="1"/>
      </w:tblPr>
      <w:tblGrid>
        <w:gridCol w:w="2478"/>
        <w:gridCol w:w="5693"/>
      </w:tblGrid>
      <w:tr w:rsidR="00FD35F3" w:rsidRPr="00E475D0" w14:paraId="3AFC26E6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FBCD51" w14:textId="766D18CC" w:rsidR="00FD35F3" w:rsidRPr="002A5EE0" w:rsidRDefault="00FD35F3" w:rsidP="002A5EE0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 w:hint="eastAsia"/>
                <w:color w:val="333333"/>
                <w:sz w:val="21"/>
                <w:szCs w:val="21"/>
              </w:rPr>
              <w:t>用例编号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008506" w14:textId="5D24D228" w:rsidR="00FD35F3" w:rsidRPr="002A5EE0" w:rsidRDefault="008A17D6" w:rsidP="002A5EE0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 w:hint="eastAsia"/>
                <w:color w:val="333333"/>
                <w:sz w:val="21"/>
                <w:szCs w:val="21"/>
              </w:rPr>
              <w:t>31</w:t>
            </w:r>
          </w:p>
        </w:tc>
      </w:tr>
      <w:tr w:rsidR="002A5EE0" w:rsidRPr="00E475D0" w14:paraId="36A366F3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AE968F" w14:textId="4F11DCD1" w:rsidR="002A5EE0" w:rsidRPr="002A5EE0" w:rsidRDefault="002A5EE0" w:rsidP="002A5EE0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 w:rsidRPr="002A5EE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用例名称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D2EB8E" w14:textId="723A3E2A" w:rsidR="002A5EE0" w:rsidRPr="002A5EE0" w:rsidRDefault="002A5EE0" w:rsidP="002A5EE0">
            <w:pP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</w:pPr>
            <w:r w:rsidRPr="002A5EE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教练查看教练日程</w:t>
            </w:r>
          </w:p>
        </w:tc>
      </w:tr>
      <w:tr w:rsidR="002A5EE0" w:rsidRPr="00E475D0" w14:paraId="39E82D01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B1533E" w14:textId="3D7907FF" w:rsidR="002A5EE0" w:rsidRPr="002A5EE0" w:rsidRDefault="002A5EE0" w:rsidP="002A5EE0">
            <w:pPr>
              <w:rPr>
                <w:rFonts w:hint="eastAsia"/>
                <w:sz w:val="21"/>
                <w:szCs w:val="21"/>
              </w:rPr>
            </w:pPr>
            <w:r w:rsidRPr="002A5EE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执行人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D34418" w14:textId="68B9036E" w:rsidR="002A5EE0" w:rsidRPr="002A5EE0" w:rsidRDefault="002A5EE0" w:rsidP="002A5EE0">
            <w:pPr>
              <w:rPr>
                <w:rFonts w:hint="eastAsia"/>
                <w:sz w:val="21"/>
                <w:szCs w:val="21"/>
              </w:rPr>
            </w:pPr>
            <w:r w:rsidRPr="002A5EE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教练</w:t>
            </w:r>
          </w:p>
        </w:tc>
      </w:tr>
      <w:tr w:rsidR="002A5EE0" w:rsidRPr="00E475D0" w14:paraId="5B9C0FB8" w14:textId="77777777" w:rsidTr="00396E36">
        <w:trPr>
          <w:trHeight w:val="540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134294" w14:textId="5F0B0DB3" w:rsidR="002A5EE0" w:rsidRPr="002A5EE0" w:rsidRDefault="002A5EE0" w:rsidP="002A5EE0">
            <w:pPr>
              <w:rPr>
                <w:rFonts w:hint="eastAsia"/>
                <w:sz w:val="21"/>
                <w:szCs w:val="21"/>
              </w:rPr>
            </w:pPr>
            <w:r w:rsidRPr="002A5EE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前置条件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EDD89E" w14:textId="5B56B9ED" w:rsidR="002A5EE0" w:rsidRPr="002A5EE0" w:rsidRDefault="002A5EE0" w:rsidP="002A5EE0">
            <w:pPr>
              <w:rPr>
                <w:rFonts w:hint="eastAsia"/>
                <w:sz w:val="21"/>
                <w:szCs w:val="21"/>
              </w:rPr>
            </w:pPr>
            <w:r w:rsidRPr="002A5EE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以教练身份登录系统成功</w:t>
            </w:r>
          </w:p>
        </w:tc>
      </w:tr>
      <w:tr w:rsidR="002A5EE0" w:rsidRPr="00E475D0" w14:paraId="107CCC67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13FC62" w14:textId="6FDDA01B" w:rsidR="002A5EE0" w:rsidRPr="002A5EE0" w:rsidRDefault="002A5EE0" w:rsidP="002A5EE0">
            <w:pPr>
              <w:rPr>
                <w:rFonts w:hint="eastAsia"/>
                <w:sz w:val="21"/>
                <w:szCs w:val="21"/>
              </w:rPr>
            </w:pPr>
            <w:r w:rsidRPr="002A5EE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后置条件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C5FCB7" w14:textId="48C807D7" w:rsidR="002A5EE0" w:rsidRPr="002A5EE0" w:rsidRDefault="002A5EE0" w:rsidP="002A5EE0">
            <w:pPr>
              <w:rPr>
                <w:rFonts w:hint="eastAsia"/>
                <w:sz w:val="21"/>
                <w:szCs w:val="21"/>
              </w:rPr>
            </w:pPr>
            <w:r w:rsidRPr="002A5EE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系统展示</w:t>
            </w:r>
            <w:r w:rsidRPr="002A5EE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2A5EE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CoachSchedule</w:t>
            </w:r>
            <w:proofErr w:type="spellEnd"/>
            <w:r w:rsidRPr="002A5EE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 </w:t>
            </w:r>
            <w:r w:rsidRPr="002A5EE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日程列表</w:t>
            </w:r>
          </w:p>
        </w:tc>
      </w:tr>
      <w:tr w:rsidR="002A5EE0" w:rsidRPr="00E475D0" w14:paraId="425F4FF1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BA4FAE" w14:textId="0F123755" w:rsidR="002A5EE0" w:rsidRPr="002A5EE0" w:rsidRDefault="00916BD1" w:rsidP="002A5EE0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基本事件流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241796" w14:textId="77777777" w:rsidR="002A5EE0" w:rsidRDefault="002A5EE0" w:rsidP="002A5EE0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2A5EE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A. </w:t>
            </w:r>
            <w:proofErr w:type="gramStart"/>
            <w:r w:rsidRPr="002A5EE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教练进入</w:t>
            </w:r>
            <w:r w:rsidRPr="002A5EE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“</w:t>
            </w:r>
            <w:r w:rsidRPr="002A5EE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我的日程</w:t>
            </w:r>
            <w:r w:rsidRPr="002A5EE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”</w:t>
            </w:r>
            <w:r w:rsidRPr="002A5EE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页面</w:t>
            </w:r>
            <w:proofErr w:type="gramEnd"/>
            <w:r w:rsidRPr="002A5EE0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4F6267F6" w14:textId="77777777" w:rsidR="002A5EE0" w:rsidRDefault="002A5EE0" w:rsidP="002A5EE0">
            <w:pPr>
              <w:rPr>
                <w:rStyle w:val="md-br"/>
                <w:rFonts w:ascii="var(--monospace)" w:hAnsi="var(--monospace)" w:cs="Open Sans" w:hint="eastAsia"/>
                <w:color w:val="A7A7A7"/>
                <w:sz w:val="21"/>
                <w:szCs w:val="21"/>
              </w:rPr>
            </w:pPr>
            <w:r w:rsidRPr="002A5EE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B. </w:t>
            </w:r>
            <w:r w:rsidRPr="002A5EE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系统展示团操课与私教课安排</w:t>
            </w:r>
            <w:r w:rsidRPr="002A5EE0">
              <w:rPr>
                <w:rStyle w:val="md-br"/>
                <w:rFonts w:ascii="var(--monospace)" w:hAnsi="var(--monospace)" w:cs="Open Sans"/>
                <w:color w:val="A7A7A7"/>
                <w:sz w:val="21"/>
                <w:szCs w:val="21"/>
              </w:rPr>
              <w:t xml:space="preserve"> </w:t>
            </w:r>
          </w:p>
          <w:p w14:paraId="398F1D2E" w14:textId="52A99914" w:rsidR="002A5EE0" w:rsidRPr="002A5EE0" w:rsidRDefault="002A5EE0" w:rsidP="002A5EE0">
            <w:pPr>
              <w:rPr>
                <w:rFonts w:hint="eastAsia"/>
                <w:sz w:val="21"/>
                <w:szCs w:val="21"/>
              </w:rPr>
            </w:pPr>
            <w:r w:rsidRPr="002A5EE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 xml:space="preserve">C. </w:t>
            </w:r>
            <w:r w:rsidRPr="002A5EE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教练按日期查看日程详情</w:t>
            </w:r>
          </w:p>
        </w:tc>
      </w:tr>
      <w:tr w:rsidR="002A5EE0" w:rsidRPr="00E475D0" w14:paraId="1889E011" w14:textId="77777777" w:rsidTr="00396E36">
        <w:trPr>
          <w:trHeight w:val="405"/>
        </w:trPr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8AAF69" w14:textId="38FA4E27" w:rsidR="002A5EE0" w:rsidRPr="002A5EE0" w:rsidRDefault="00916BD1" w:rsidP="002A5EE0">
            <w:pPr>
              <w:rPr>
                <w:rFonts w:hint="eastAsia"/>
                <w:sz w:val="21"/>
                <w:szCs w:val="21"/>
              </w:rPr>
            </w:pPr>
            <w:r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扩展事件流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782756" w14:textId="35109B6E" w:rsidR="002A5EE0" w:rsidRPr="002A5EE0" w:rsidRDefault="002A5EE0" w:rsidP="002A5EE0">
            <w:pPr>
              <w:rPr>
                <w:rFonts w:hint="eastAsia"/>
                <w:sz w:val="21"/>
                <w:szCs w:val="21"/>
              </w:rPr>
            </w:pPr>
            <w:r w:rsidRPr="002A5EE0">
              <w:rPr>
                <w:rStyle w:val="md-plain"/>
                <w:rFonts w:ascii="Open Sans" w:hAnsi="Open Sans" w:cs="Open Sans"/>
                <w:color w:val="333333"/>
                <w:sz w:val="21"/>
                <w:szCs w:val="21"/>
              </w:rPr>
              <w:t>A.</w:t>
            </w:r>
            <w:r w:rsidRPr="002A5EE0">
              <w:t xml:space="preserve"> </w:t>
            </w:r>
            <w:r w:rsidRPr="002A5EE0">
              <w:rPr>
                <w:rFonts w:ascii="Open Sans" w:hAnsi="Open Sans" w:cs="Open Sans"/>
                <w:color w:val="333333"/>
                <w:sz w:val="21"/>
                <w:szCs w:val="21"/>
              </w:rPr>
              <w:t>选择查询的日期范围内无任何授课安排，页面提示暂无日程数据</w:t>
            </w:r>
          </w:p>
        </w:tc>
      </w:tr>
    </w:tbl>
    <w:p w14:paraId="50F13C17" w14:textId="105FABE5" w:rsidR="001B17D3" w:rsidRDefault="001B17D3" w:rsidP="001B17D3">
      <w:pPr>
        <w:pStyle w:val="a5"/>
        <w:jc w:val="center"/>
      </w:pPr>
      <w:bookmarkStart w:id="100" w:name="_Toc234436908"/>
      <w:r>
        <w:t>表</w:t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8A17D6">
        <w:rPr>
          <w:noProof/>
        </w:rPr>
        <w:t>2.9</w:t>
      </w:r>
      <w:r>
        <w:rPr>
          <w:noProof/>
        </w:rP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2 </w:instrText>
      </w:r>
      <w:r>
        <w:fldChar w:fldCharType="separate"/>
      </w:r>
      <w:r w:rsidR="008A17D6"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 w:rsidR="00015AE6" w:rsidRPr="00015AE6">
        <w:t>教练查看教练日程</w:t>
      </w:r>
      <w:r>
        <w:rPr>
          <w:rFonts w:hint="eastAsia"/>
        </w:rPr>
        <w:t>用例规约</w:t>
      </w:r>
      <w:bookmarkEnd w:id="100"/>
    </w:p>
    <w:p w14:paraId="48E85D11" w14:textId="77777777" w:rsidR="002A5EE0" w:rsidRPr="007F4D21" w:rsidRDefault="002A5EE0">
      <w:pPr>
        <w:rPr>
          <w:rFonts w:hint="eastAsia"/>
        </w:rPr>
      </w:pPr>
    </w:p>
    <w:p w14:paraId="18A71B22" w14:textId="33DC4803" w:rsidR="00151C94" w:rsidRDefault="00000000" w:rsidP="009D6801">
      <w:pPr>
        <w:pStyle w:val="1"/>
        <w:numPr>
          <w:ilvl w:val="0"/>
          <w:numId w:val="0"/>
        </w:numPr>
        <w:ind w:left="180" w:hanging="180"/>
        <w:rPr>
          <w:rFonts w:hint="eastAsia"/>
        </w:rPr>
      </w:pPr>
      <w:bookmarkStart w:id="101" w:name="_Toc234436868"/>
      <w:r>
        <w:rPr>
          <w:rFonts w:ascii="Times New Roman" w:hAnsi="Times New Roman"/>
        </w:rPr>
        <w:lastRenderedPageBreak/>
        <w:t>附录</w:t>
      </w:r>
      <w:r w:rsidR="009D6801">
        <w:rPr>
          <w:rFonts w:ascii="Times New Roman" w:hAnsi="Times New Roman" w:hint="eastAsia"/>
        </w:rPr>
        <w:t xml:space="preserve">A </w:t>
      </w:r>
      <w:r w:rsidR="009D6801">
        <w:rPr>
          <w:rFonts w:ascii="Times New Roman" w:hAnsi="Times New Roman" w:hint="eastAsia"/>
        </w:rPr>
        <w:t>图表索引</w:t>
      </w:r>
      <w:bookmarkEnd w:id="101"/>
    </w:p>
    <w:p w14:paraId="6999BF19" w14:textId="036A5672" w:rsidR="008A17D6" w:rsidRDefault="001B17D3">
      <w:pPr>
        <w:pStyle w:val="ae"/>
        <w:tabs>
          <w:tab w:val="right" w:leader="dot" w:pos="8296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r w:rsidRPr="001B17D3">
        <w:fldChar w:fldCharType="begin"/>
      </w:r>
      <w:r w:rsidRPr="001B17D3">
        <w:instrText>TOC \h \c "</w:instrText>
      </w:r>
      <w:r w:rsidRPr="001B17D3">
        <w:instrText>图</w:instrText>
      </w:r>
      <w:r w:rsidRPr="001B17D3">
        <w:instrText>"</w:instrText>
      </w:r>
      <w:r w:rsidRPr="001B17D3">
        <w:fldChar w:fldCharType="separate"/>
      </w:r>
      <w:hyperlink w:anchor="_Toc234436869" w:history="1">
        <w:r w:rsidR="008A17D6" w:rsidRPr="0050583D">
          <w:rPr>
            <w:rStyle w:val="af4"/>
            <w:noProof/>
          </w:rPr>
          <w:t>图</w:t>
        </w:r>
        <w:r w:rsidR="008A17D6" w:rsidRPr="0050583D">
          <w:rPr>
            <w:rStyle w:val="af4"/>
            <w:noProof/>
          </w:rPr>
          <w:t xml:space="preserve"> 2-1 </w:t>
        </w:r>
        <w:r w:rsidR="008A17D6" w:rsidRPr="0050583D">
          <w:rPr>
            <w:rStyle w:val="af4"/>
            <w:noProof/>
          </w:rPr>
          <w:t>总用例图</w:t>
        </w:r>
        <w:r w:rsidR="008A17D6">
          <w:rPr>
            <w:rFonts w:hint="eastAsia"/>
            <w:noProof/>
          </w:rPr>
          <w:tab/>
        </w:r>
        <w:r w:rsidR="008A17D6">
          <w:rPr>
            <w:rFonts w:hint="eastAsia"/>
            <w:noProof/>
          </w:rPr>
          <w:fldChar w:fldCharType="begin"/>
        </w:r>
        <w:r w:rsidR="008A17D6">
          <w:rPr>
            <w:rFonts w:hint="eastAsia"/>
            <w:noProof/>
          </w:rPr>
          <w:instrText xml:space="preserve"> </w:instrText>
        </w:r>
        <w:r w:rsidR="008A17D6">
          <w:rPr>
            <w:noProof/>
          </w:rPr>
          <w:instrText>PAGEREF _Toc234436869 \h</w:instrText>
        </w:r>
        <w:r w:rsidR="008A17D6">
          <w:rPr>
            <w:rFonts w:hint="eastAsia"/>
            <w:noProof/>
          </w:rPr>
          <w:instrText xml:space="preserve"> </w:instrText>
        </w:r>
        <w:r w:rsidR="008A17D6">
          <w:rPr>
            <w:rFonts w:hint="eastAsia"/>
            <w:noProof/>
          </w:rPr>
        </w:r>
        <w:r w:rsidR="008A17D6">
          <w:rPr>
            <w:rFonts w:hint="eastAsia"/>
            <w:noProof/>
          </w:rPr>
          <w:fldChar w:fldCharType="separate"/>
        </w:r>
        <w:r w:rsidR="008A17D6">
          <w:rPr>
            <w:rFonts w:hint="eastAsia"/>
            <w:noProof/>
          </w:rPr>
          <w:t>8</w:t>
        </w:r>
        <w:r w:rsidR="008A17D6">
          <w:rPr>
            <w:rFonts w:hint="eastAsia"/>
            <w:noProof/>
          </w:rPr>
          <w:fldChar w:fldCharType="end"/>
        </w:r>
      </w:hyperlink>
    </w:p>
    <w:p w14:paraId="4A450EA7" w14:textId="3A530E82" w:rsidR="008A17D6" w:rsidRDefault="008A17D6">
      <w:pPr>
        <w:pStyle w:val="ae"/>
        <w:tabs>
          <w:tab w:val="right" w:leader="dot" w:pos="8296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4436870" w:history="1">
        <w:r w:rsidRPr="0050583D">
          <w:rPr>
            <w:rStyle w:val="af4"/>
            <w:noProof/>
          </w:rPr>
          <w:t>图</w:t>
        </w:r>
        <w:r w:rsidRPr="0050583D">
          <w:rPr>
            <w:rStyle w:val="af4"/>
            <w:noProof/>
          </w:rPr>
          <w:t xml:space="preserve"> 2-2 </w:t>
        </w:r>
        <w:r w:rsidRPr="0050583D">
          <w:rPr>
            <w:rStyle w:val="af4"/>
            <w:noProof/>
          </w:rPr>
          <w:t>基本信息用例图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_Toc234436870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8</w:t>
        </w:r>
        <w:r>
          <w:rPr>
            <w:rFonts w:hint="eastAsia"/>
            <w:noProof/>
          </w:rPr>
          <w:fldChar w:fldCharType="end"/>
        </w:r>
      </w:hyperlink>
    </w:p>
    <w:p w14:paraId="564FFE13" w14:textId="52CCC7C4" w:rsidR="008A17D6" w:rsidRDefault="008A17D6">
      <w:pPr>
        <w:pStyle w:val="ae"/>
        <w:tabs>
          <w:tab w:val="right" w:leader="dot" w:pos="8296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4436871" w:history="1">
        <w:r w:rsidRPr="0050583D">
          <w:rPr>
            <w:rStyle w:val="af4"/>
            <w:noProof/>
          </w:rPr>
          <w:t>图</w:t>
        </w:r>
        <w:r w:rsidRPr="0050583D">
          <w:rPr>
            <w:rStyle w:val="af4"/>
            <w:noProof/>
          </w:rPr>
          <w:t xml:space="preserve"> 2-3 </w:t>
        </w:r>
        <w:r w:rsidRPr="0050583D">
          <w:rPr>
            <w:rStyle w:val="af4"/>
            <w:noProof/>
          </w:rPr>
          <w:t>会员卡与会籍用例图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_Toc234436871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12</w:t>
        </w:r>
        <w:r>
          <w:rPr>
            <w:rFonts w:hint="eastAsia"/>
            <w:noProof/>
          </w:rPr>
          <w:fldChar w:fldCharType="end"/>
        </w:r>
      </w:hyperlink>
    </w:p>
    <w:p w14:paraId="55D2FDD6" w14:textId="6B4EABFB" w:rsidR="008A17D6" w:rsidRDefault="008A17D6">
      <w:pPr>
        <w:pStyle w:val="ae"/>
        <w:tabs>
          <w:tab w:val="right" w:leader="dot" w:pos="8296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4436872" w:history="1">
        <w:r w:rsidRPr="0050583D">
          <w:rPr>
            <w:rStyle w:val="af4"/>
            <w:noProof/>
          </w:rPr>
          <w:t>图</w:t>
        </w:r>
        <w:r w:rsidRPr="0050583D">
          <w:rPr>
            <w:rStyle w:val="af4"/>
            <w:noProof/>
          </w:rPr>
          <w:t xml:space="preserve"> 2-4 </w:t>
        </w:r>
        <w:r w:rsidRPr="0050583D">
          <w:rPr>
            <w:rStyle w:val="af4"/>
            <w:rFonts w:hAnsi="Times New Roman"/>
            <w:noProof/>
          </w:rPr>
          <w:t>入场与场馆容量</w:t>
        </w:r>
        <w:r w:rsidRPr="0050583D">
          <w:rPr>
            <w:rStyle w:val="af4"/>
            <w:noProof/>
          </w:rPr>
          <w:t>用例图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_Toc234436872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14</w:t>
        </w:r>
        <w:r>
          <w:rPr>
            <w:rFonts w:hint="eastAsia"/>
            <w:noProof/>
          </w:rPr>
          <w:fldChar w:fldCharType="end"/>
        </w:r>
      </w:hyperlink>
    </w:p>
    <w:p w14:paraId="1A60D9E7" w14:textId="67EA29A4" w:rsidR="008A17D6" w:rsidRDefault="008A17D6">
      <w:pPr>
        <w:pStyle w:val="ae"/>
        <w:tabs>
          <w:tab w:val="right" w:leader="dot" w:pos="8296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4436873" w:history="1">
        <w:r w:rsidRPr="0050583D">
          <w:rPr>
            <w:rStyle w:val="af4"/>
            <w:noProof/>
          </w:rPr>
          <w:t>图</w:t>
        </w:r>
        <w:r w:rsidRPr="0050583D">
          <w:rPr>
            <w:rStyle w:val="af4"/>
            <w:noProof/>
          </w:rPr>
          <w:t xml:space="preserve"> 2-5 </w:t>
        </w:r>
        <w:r w:rsidRPr="0050583D">
          <w:rPr>
            <w:rStyle w:val="af4"/>
            <w:rFonts w:hAnsi="Times New Roman"/>
            <w:noProof/>
          </w:rPr>
          <w:t>团课预约</w:t>
        </w:r>
        <w:r w:rsidRPr="0050583D">
          <w:rPr>
            <w:rStyle w:val="af4"/>
            <w:noProof/>
          </w:rPr>
          <w:t>用例图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_Toc234436873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15</w:t>
        </w:r>
        <w:r>
          <w:rPr>
            <w:rFonts w:hint="eastAsia"/>
            <w:noProof/>
          </w:rPr>
          <w:fldChar w:fldCharType="end"/>
        </w:r>
      </w:hyperlink>
    </w:p>
    <w:p w14:paraId="1094409F" w14:textId="16EB230D" w:rsidR="008A17D6" w:rsidRDefault="008A17D6">
      <w:pPr>
        <w:pStyle w:val="ae"/>
        <w:tabs>
          <w:tab w:val="right" w:leader="dot" w:pos="8296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4436874" w:history="1">
        <w:r w:rsidRPr="0050583D">
          <w:rPr>
            <w:rStyle w:val="af4"/>
            <w:noProof/>
          </w:rPr>
          <w:t>图</w:t>
        </w:r>
        <w:r w:rsidRPr="0050583D">
          <w:rPr>
            <w:rStyle w:val="af4"/>
            <w:noProof/>
          </w:rPr>
          <w:t xml:space="preserve"> 2-6 </w:t>
        </w:r>
        <w:r w:rsidRPr="0050583D">
          <w:rPr>
            <w:rStyle w:val="af4"/>
            <w:rFonts w:hAnsi="Times New Roman"/>
            <w:noProof/>
          </w:rPr>
          <w:t>私教课包与预约</w:t>
        </w:r>
        <w:r w:rsidRPr="0050583D">
          <w:rPr>
            <w:rStyle w:val="af4"/>
            <w:noProof/>
          </w:rPr>
          <w:t>用例图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_Toc234436874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19</w:t>
        </w:r>
        <w:r>
          <w:rPr>
            <w:rFonts w:hint="eastAsia"/>
            <w:noProof/>
          </w:rPr>
          <w:fldChar w:fldCharType="end"/>
        </w:r>
      </w:hyperlink>
    </w:p>
    <w:p w14:paraId="227FD51A" w14:textId="51749435" w:rsidR="008A17D6" w:rsidRDefault="008A17D6">
      <w:pPr>
        <w:pStyle w:val="ae"/>
        <w:tabs>
          <w:tab w:val="right" w:leader="dot" w:pos="8296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4436875" w:history="1">
        <w:r w:rsidRPr="0050583D">
          <w:rPr>
            <w:rStyle w:val="af4"/>
            <w:noProof/>
          </w:rPr>
          <w:t>图</w:t>
        </w:r>
        <w:r w:rsidRPr="0050583D">
          <w:rPr>
            <w:rStyle w:val="af4"/>
            <w:noProof/>
          </w:rPr>
          <w:t xml:space="preserve"> 2-7 </w:t>
        </w:r>
        <w:r w:rsidRPr="0050583D">
          <w:rPr>
            <w:rStyle w:val="af4"/>
            <w:rFonts w:hAnsi="Times New Roman"/>
            <w:noProof/>
          </w:rPr>
          <w:t>支付与营销</w:t>
        </w:r>
        <w:r w:rsidRPr="0050583D">
          <w:rPr>
            <w:rStyle w:val="af4"/>
            <w:noProof/>
          </w:rPr>
          <w:t>用例图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_Toc234436875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22</w:t>
        </w:r>
        <w:r>
          <w:rPr>
            <w:rFonts w:hint="eastAsia"/>
            <w:noProof/>
          </w:rPr>
          <w:fldChar w:fldCharType="end"/>
        </w:r>
      </w:hyperlink>
    </w:p>
    <w:p w14:paraId="1D1F08E9" w14:textId="78BA86D4" w:rsidR="008A17D6" w:rsidRDefault="008A17D6">
      <w:pPr>
        <w:pStyle w:val="ae"/>
        <w:tabs>
          <w:tab w:val="right" w:leader="dot" w:pos="8296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4436876" w:history="1">
        <w:r w:rsidRPr="0050583D">
          <w:rPr>
            <w:rStyle w:val="af4"/>
            <w:noProof/>
          </w:rPr>
          <w:t>图</w:t>
        </w:r>
        <w:r w:rsidRPr="0050583D">
          <w:rPr>
            <w:rStyle w:val="af4"/>
            <w:noProof/>
          </w:rPr>
          <w:t xml:space="preserve"> 2-8 </w:t>
        </w:r>
        <w:r w:rsidRPr="0050583D">
          <w:rPr>
            <w:rStyle w:val="af4"/>
            <w:rFonts w:hAnsi="Times New Roman"/>
            <w:noProof/>
          </w:rPr>
          <w:t>系统运维与巡检</w:t>
        </w:r>
        <w:r w:rsidRPr="0050583D">
          <w:rPr>
            <w:rStyle w:val="af4"/>
            <w:noProof/>
          </w:rPr>
          <w:t>用例图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_Toc234436876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25</w:t>
        </w:r>
        <w:r>
          <w:rPr>
            <w:rFonts w:hint="eastAsia"/>
            <w:noProof/>
          </w:rPr>
          <w:fldChar w:fldCharType="end"/>
        </w:r>
      </w:hyperlink>
    </w:p>
    <w:p w14:paraId="4AA58A8A" w14:textId="17FDF6A8" w:rsidR="008A17D6" w:rsidRDefault="008A17D6">
      <w:pPr>
        <w:pStyle w:val="ae"/>
        <w:tabs>
          <w:tab w:val="right" w:leader="dot" w:pos="8296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4436877" w:history="1">
        <w:r w:rsidRPr="0050583D">
          <w:rPr>
            <w:rStyle w:val="af4"/>
            <w:noProof/>
          </w:rPr>
          <w:t>图</w:t>
        </w:r>
        <w:r w:rsidRPr="0050583D">
          <w:rPr>
            <w:rStyle w:val="af4"/>
            <w:noProof/>
          </w:rPr>
          <w:t xml:space="preserve"> 2-9 </w:t>
        </w:r>
        <w:r w:rsidRPr="0050583D">
          <w:rPr>
            <w:rStyle w:val="af4"/>
            <w:rFonts w:hAnsi="Times New Roman"/>
            <w:noProof/>
          </w:rPr>
          <w:t>日程管理</w:t>
        </w:r>
        <w:r w:rsidRPr="0050583D">
          <w:rPr>
            <w:rStyle w:val="af4"/>
            <w:noProof/>
          </w:rPr>
          <w:t>用例图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_Toc234436877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27</w:t>
        </w:r>
        <w:r>
          <w:rPr>
            <w:rFonts w:hint="eastAsia"/>
            <w:noProof/>
          </w:rPr>
          <w:fldChar w:fldCharType="end"/>
        </w:r>
      </w:hyperlink>
    </w:p>
    <w:p w14:paraId="28E7B7B2" w14:textId="77777777" w:rsidR="008A17D6" w:rsidRDefault="001B17D3" w:rsidP="001B17D3">
      <w:pPr>
        <w:rPr>
          <w:rFonts w:hint="eastAsia"/>
          <w:noProof/>
        </w:rPr>
      </w:pPr>
      <w:r w:rsidRPr="001B17D3">
        <w:fldChar w:fldCharType="end"/>
      </w:r>
      <w:r w:rsidRPr="001B17D3">
        <w:fldChar w:fldCharType="begin"/>
      </w:r>
      <w:r w:rsidRPr="001B17D3">
        <w:instrText>TOC \h \c "表"</w:instrText>
      </w:r>
      <w:r w:rsidRPr="001B17D3">
        <w:fldChar w:fldCharType="separate"/>
      </w:r>
    </w:p>
    <w:p w14:paraId="5C7EE8A0" w14:textId="34919D49" w:rsidR="008A17D6" w:rsidRDefault="008A17D6">
      <w:pPr>
        <w:pStyle w:val="ae"/>
        <w:tabs>
          <w:tab w:val="right" w:leader="dot" w:pos="8296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4436878" w:history="1">
        <w:r w:rsidRPr="00FA67CB">
          <w:rPr>
            <w:rStyle w:val="af4"/>
            <w:noProof/>
          </w:rPr>
          <w:t>表</w:t>
        </w:r>
        <w:r w:rsidRPr="00FA67CB">
          <w:rPr>
            <w:rStyle w:val="af4"/>
            <w:noProof/>
          </w:rPr>
          <w:t xml:space="preserve"> 2.2-1 </w:t>
        </w:r>
        <w:r w:rsidRPr="00FA67CB">
          <w:rPr>
            <w:rStyle w:val="af4"/>
            <w:noProof/>
          </w:rPr>
          <w:t>会员登录用例规约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_Toc234436878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9</w:t>
        </w:r>
        <w:r>
          <w:rPr>
            <w:rFonts w:hint="eastAsia"/>
            <w:noProof/>
          </w:rPr>
          <w:fldChar w:fldCharType="end"/>
        </w:r>
      </w:hyperlink>
    </w:p>
    <w:p w14:paraId="0BAF2E7A" w14:textId="61240E31" w:rsidR="008A17D6" w:rsidRDefault="008A17D6">
      <w:pPr>
        <w:pStyle w:val="ae"/>
        <w:tabs>
          <w:tab w:val="right" w:leader="dot" w:pos="8296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4436879" w:history="1">
        <w:r w:rsidRPr="00FA67CB">
          <w:rPr>
            <w:rStyle w:val="af4"/>
            <w:noProof/>
          </w:rPr>
          <w:t>表</w:t>
        </w:r>
        <w:r w:rsidRPr="00FA67CB">
          <w:rPr>
            <w:rStyle w:val="af4"/>
            <w:noProof/>
          </w:rPr>
          <w:t xml:space="preserve"> 2.2-2 </w:t>
        </w:r>
        <w:r w:rsidRPr="00FA67CB">
          <w:rPr>
            <w:rStyle w:val="af4"/>
            <w:noProof/>
          </w:rPr>
          <w:t>教练登录用例规约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_Toc234436879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9</w:t>
        </w:r>
        <w:r>
          <w:rPr>
            <w:rFonts w:hint="eastAsia"/>
            <w:noProof/>
          </w:rPr>
          <w:fldChar w:fldCharType="end"/>
        </w:r>
      </w:hyperlink>
    </w:p>
    <w:p w14:paraId="5A96A475" w14:textId="49F56741" w:rsidR="008A17D6" w:rsidRDefault="008A17D6">
      <w:pPr>
        <w:pStyle w:val="ae"/>
        <w:tabs>
          <w:tab w:val="right" w:leader="dot" w:pos="8296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4436880" w:history="1">
        <w:r w:rsidRPr="00FA67CB">
          <w:rPr>
            <w:rStyle w:val="af4"/>
            <w:noProof/>
          </w:rPr>
          <w:t>表</w:t>
        </w:r>
        <w:r w:rsidRPr="00FA67CB">
          <w:rPr>
            <w:rStyle w:val="af4"/>
            <w:noProof/>
          </w:rPr>
          <w:t xml:space="preserve"> 2.2-3 </w:t>
        </w:r>
        <w:r w:rsidRPr="00FA67CB">
          <w:rPr>
            <w:rStyle w:val="af4"/>
            <w:noProof/>
          </w:rPr>
          <w:t>员工登录用例规约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_Toc234436880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10</w:t>
        </w:r>
        <w:r>
          <w:rPr>
            <w:rFonts w:hint="eastAsia"/>
            <w:noProof/>
          </w:rPr>
          <w:fldChar w:fldCharType="end"/>
        </w:r>
      </w:hyperlink>
    </w:p>
    <w:p w14:paraId="603007CD" w14:textId="64171214" w:rsidR="008A17D6" w:rsidRDefault="008A17D6">
      <w:pPr>
        <w:pStyle w:val="ae"/>
        <w:tabs>
          <w:tab w:val="right" w:leader="dot" w:pos="8296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4436881" w:history="1">
        <w:r w:rsidRPr="00FA67CB">
          <w:rPr>
            <w:rStyle w:val="af4"/>
            <w:noProof/>
          </w:rPr>
          <w:t>表</w:t>
        </w:r>
        <w:r w:rsidRPr="00FA67CB">
          <w:rPr>
            <w:rStyle w:val="af4"/>
            <w:noProof/>
          </w:rPr>
          <w:t xml:space="preserve"> 2.2-4 </w:t>
        </w:r>
        <w:r w:rsidRPr="00FA67CB">
          <w:rPr>
            <w:rStyle w:val="af4"/>
            <w:noProof/>
          </w:rPr>
          <w:t>会员编辑个人信息用例规约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_Toc234436881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11</w:t>
        </w:r>
        <w:r>
          <w:rPr>
            <w:rFonts w:hint="eastAsia"/>
            <w:noProof/>
          </w:rPr>
          <w:fldChar w:fldCharType="end"/>
        </w:r>
      </w:hyperlink>
    </w:p>
    <w:p w14:paraId="2DA82182" w14:textId="5980912C" w:rsidR="008A17D6" w:rsidRDefault="008A17D6">
      <w:pPr>
        <w:pStyle w:val="ae"/>
        <w:tabs>
          <w:tab w:val="right" w:leader="dot" w:pos="8296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4436882" w:history="1">
        <w:r w:rsidRPr="00FA67CB">
          <w:rPr>
            <w:rStyle w:val="af4"/>
            <w:noProof/>
          </w:rPr>
          <w:t>表</w:t>
        </w:r>
        <w:r w:rsidRPr="00FA67CB">
          <w:rPr>
            <w:rStyle w:val="af4"/>
            <w:noProof/>
          </w:rPr>
          <w:t xml:space="preserve"> 2.2-5 </w:t>
        </w:r>
        <w:r w:rsidRPr="00FA67CB">
          <w:rPr>
            <w:rStyle w:val="af4"/>
            <w:rFonts w:hAnsi="Times New Roman"/>
            <w:noProof/>
          </w:rPr>
          <w:t>员工管理会员信息</w:t>
        </w:r>
        <w:r w:rsidRPr="00FA67CB">
          <w:rPr>
            <w:rStyle w:val="af4"/>
            <w:noProof/>
          </w:rPr>
          <w:t>用例规约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_Toc234436882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11</w:t>
        </w:r>
        <w:r>
          <w:rPr>
            <w:rFonts w:hint="eastAsia"/>
            <w:noProof/>
          </w:rPr>
          <w:fldChar w:fldCharType="end"/>
        </w:r>
      </w:hyperlink>
    </w:p>
    <w:p w14:paraId="261A507E" w14:textId="37CFCA7C" w:rsidR="008A17D6" w:rsidRDefault="008A17D6">
      <w:pPr>
        <w:pStyle w:val="ae"/>
        <w:tabs>
          <w:tab w:val="right" w:leader="dot" w:pos="8296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4436883" w:history="1">
        <w:r w:rsidRPr="00FA67CB">
          <w:rPr>
            <w:rStyle w:val="af4"/>
            <w:noProof/>
          </w:rPr>
          <w:t>表</w:t>
        </w:r>
        <w:r w:rsidRPr="00FA67CB">
          <w:rPr>
            <w:rStyle w:val="af4"/>
            <w:noProof/>
          </w:rPr>
          <w:t xml:space="preserve"> 2.2-6 </w:t>
        </w:r>
        <w:r w:rsidRPr="00FA67CB">
          <w:rPr>
            <w:rStyle w:val="af4"/>
            <w:rFonts w:hAnsi="Times New Roman"/>
            <w:noProof/>
          </w:rPr>
          <w:t>员工管理教练信息</w:t>
        </w:r>
        <w:r w:rsidRPr="00FA67CB">
          <w:rPr>
            <w:rStyle w:val="af4"/>
            <w:noProof/>
          </w:rPr>
          <w:t>用例规约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_Toc234436883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12</w:t>
        </w:r>
        <w:r>
          <w:rPr>
            <w:rFonts w:hint="eastAsia"/>
            <w:noProof/>
          </w:rPr>
          <w:fldChar w:fldCharType="end"/>
        </w:r>
      </w:hyperlink>
    </w:p>
    <w:p w14:paraId="5A8ECA90" w14:textId="0DBFE276" w:rsidR="008A17D6" w:rsidRDefault="008A17D6">
      <w:pPr>
        <w:pStyle w:val="ae"/>
        <w:tabs>
          <w:tab w:val="right" w:leader="dot" w:pos="8296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4436884" w:history="1">
        <w:r w:rsidRPr="00FA67CB">
          <w:rPr>
            <w:rStyle w:val="af4"/>
            <w:noProof/>
          </w:rPr>
          <w:t>表</w:t>
        </w:r>
        <w:r w:rsidRPr="00FA67CB">
          <w:rPr>
            <w:rStyle w:val="af4"/>
            <w:noProof/>
          </w:rPr>
          <w:t xml:space="preserve"> 2.3-1 </w:t>
        </w:r>
        <w:r w:rsidRPr="00FA67CB">
          <w:rPr>
            <w:rStyle w:val="af4"/>
            <w:rFonts w:hAnsi="Times New Roman"/>
            <w:noProof/>
          </w:rPr>
          <w:t>会员查询会员卡商品</w:t>
        </w:r>
        <w:r w:rsidRPr="00FA67CB">
          <w:rPr>
            <w:rStyle w:val="af4"/>
            <w:noProof/>
          </w:rPr>
          <w:t>用例规约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_Toc234436884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13</w:t>
        </w:r>
        <w:r>
          <w:rPr>
            <w:rFonts w:hint="eastAsia"/>
            <w:noProof/>
          </w:rPr>
          <w:fldChar w:fldCharType="end"/>
        </w:r>
      </w:hyperlink>
    </w:p>
    <w:p w14:paraId="32FDD985" w14:textId="0E260BA2" w:rsidR="008A17D6" w:rsidRDefault="008A17D6">
      <w:pPr>
        <w:pStyle w:val="ae"/>
        <w:tabs>
          <w:tab w:val="right" w:leader="dot" w:pos="8296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4436885" w:history="1">
        <w:r w:rsidRPr="00FA67CB">
          <w:rPr>
            <w:rStyle w:val="af4"/>
            <w:noProof/>
          </w:rPr>
          <w:t>表</w:t>
        </w:r>
        <w:r w:rsidRPr="00FA67CB">
          <w:rPr>
            <w:rStyle w:val="af4"/>
            <w:noProof/>
          </w:rPr>
          <w:t xml:space="preserve"> 2.3-2 </w:t>
        </w:r>
        <w:r w:rsidRPr="00FA67CB">
          <w:rPr>
            <w:rStyle w:val="af4"/>
            <w:rFonts w:hAnsi="Times New Roman"/>
            <w:noProof/>
          </w:rPr>
          <w:t>会员购买会员卡</w:t>
        </w:r>
        <w:r w:rsidRPr="00FA67CB">
          <w:rPr>
            <w:rStyle w:val="af4"/>
            <w:noProof/>
          </w:rPr>
          <w:t>用例规约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_Toc234436885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13</w:t>
        </w:r>
        <w:r>
          <w:rPr>
            <w:rFonts w:hint="eastAsia"/>
            <w:noProof/>
          </w:rPr>
          <w:fldChar w:fldCharType="end"/>
        </w:r>
      </w:hyperlink>
    </w:p>
    <w:p w14:paraId="4F8E89AC" w14:textId="5A1DCEA5" w:rsidR="008A17D6" w:rsidRDefault="008A17D6">
      <w:pPr>
        <w:pStyle w:val="ae"/>
        <w:tabs>
          <w:tab w:val="right" w:leader="dot" w:pos="8296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4436886" w:history="1">
        <w:r w:rsidRPr="00FA67CB">
          <w:rPr>
            <w:rStyle w:val="af4"/>
            <w:noProof/>
          </w:rPr>
          <w:t>表</w:t>
        </w:r>
        <w:r w:rsidRPr="00FA67CB">
          <w:rPr>
            <w:rStyle w:val="af4"/>
            <w:noProof/>
          </w:rPr>
          <w:t xml:space="preserve"> 2.3-3 </w:t>
        </w:r>
        <w:r w:rsidRPr="00FA67CB">
          <w:rPr>
            <w:rStyle w:val="af4"/>
            <w:rFonts w:hAnsi="Times New Roman"/>
            <w:noProof/>
          </w:rPr>
          <w:t>员工管理会员卡商品</w:t>
        </w:r>
        <w:r w:rsidRPr="00FA67CB">
          <w:rPr>
            <w:rStyle w:val="af4"/>
            <w:noProof/>
          </w:rPr>
          <w:t>用例规约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_Toc234436886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14</w:t>
        </w:r>
        <w:r>
          <w:rPr>
            <w:rFonts w:hint="eastAsia"/>
            <w:noProof/>
          </w:rPr>
          <w:fldChar w:fldCharType="end"/>
        </w:r>
      </w:hyperlink>
    </w:p>
    <w:p w14:paraId="2A447AD4" w14:textId="02F16EDF" w:rsidR="008A17D6" w:rsidRDefault="008A17D6">
      <w:pPr>
        <w:pStyle w:val="ae"/>
        <w:tabs>
          <w:tab w:val="right" w:leader="dot" w:pos="8296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4436887" w:history="1">
        <w:r w:rsidRPr="00FA67CB">
          <w:rPr>
            <w:rStyle w:val="af4"/>
            <w:noProof/>
          </w:rPr>
          <w:t>表</w:t>
        </w:r>
        <w:r w:rsidRPr="00FA67CB">
          <w:rPr>
            <w:rStyle w:val="af4"/>
            <w:noProof/>
          </w:rPr>
          <w:t xml:space="preserve"> 2.4-1 </w:t>
        </w:r>
        <w:r w:rsidRPr="00FA67CB">
          <w:rPr>
            <w:rStyle w:val="af4"/>
            <w:rFonts w:hAnsi="Times New Roman"/>
            <w:noProof/>
          </w:rPr>
          <w:t>会员刷卡入场和退场</w:t>
        </w:r>
        <w:r w:rsidRPr="00FA67CB">
          <w:rPr>
            <w:rStyle w:val="af4"/>
            <w:noProof/>
          </w:rPr>
          <w:t>用例规约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_Toc234436887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15</w:t>
        </w:r>
        <w:r>
          <w:rPr>
            <w:rFonts w:hint="eastAsia"/>
            <w:noProof/>
          </w:rPr>
          <w:fldChar w:fldCharType="end"/>
        </w:r>
      </w:hyperlink>
    </w:p>
    <w:p w14:paraId="2028EDB6" w14:textId="733F2F66" w:rsidR="008A17D6" w:rsidRDefault="008A17D6">
      <w:pPr>
        <w:pStyle w:val="ae"/>
        <w:tabs>
          <w:tab w:val="right" w:leader="dot" w:pos="8296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4436888" w:history="1">
        <w:r w:rsidRPr="00FA67CB">
          <w:rPr>
            <w:rStyle w:val="af4"/>
            <w:noProof/>
          </w:rPr>
          <w:t>表</w:t>
        </w:r>
        <w:r w:rsidRPr="00FA67CB">
          <w:rPr>
            <w:rStyle w:val="af4"/>
            <w:noProof/>
          </w:rPr>
          <w:t xml:space="preserve"> 2.4-2 </w:t>
        </w:r>
        <w:r w:rsidRPr="00FA67CB">
          <w:rPr>
            <w:rStyle w:val="af4"/>
            <w:rFonts w:hAnsi="Times New Roman"/>
            <w:noProof/>
          </w:rPr>
          <w:t>员工查看容量日志</w:t>
        </w:r>
        <w:r w:rsidRPr="00FA67CB">
          <w:rPr>
            <w:rStyle w:val="af4"/>
            <w:noProof/>
          </w:rPr>
          <w:t>用例规约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_Toc234436888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15</w:t>
        </w:r>
        <w:r>
          <w:rPr>
            <w:rFonts w:hint="eastAsia"/>
            <w:noProof/>
          </w:rPr>
          <w:fldChar w:fldCharType="end"/>
        </w:r>
      </w:hyperlink>
    </w:p>
    <w:p w14:paraId="5D3418A9" w14:textId="5B9BA70B" w:rsidR="008A17D6" w:rsidRDefault="008A17D6">
      <w:pPr>
        <w:pStyle w:val="ae"/>
        <w:tabs>
          <w:tab w:val="right" w:leader="dot" w:pos="8296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4436889" w:history="1">
        <w:r w:rsidRPr="00FA67CB">
          <w:rPr>
            <w:rStyle w:val="af4"/>
            <w:noProof/>
          </w:rPr>
          <w:t>表</w:t>
        </w:r>
        <w:r w:rsidRPr="00FA67CB">
          <w:rPr>
            <w:rStyle w:val="af4"/>
            <w:noProof/>
          </w:rPr>
          <w:t xml:space="preserve"> 2.5-1 </w:t>
        </w:r>
        <w:r w:rsidRPr="00FA67CB">
          <w:rPr>
            <w:rStyle w:val="af4"/>
            <w:rFonts w:hAnsi="Times New Roman"/>
            <w:noProof/>
          </w:rPr>
          <w:t>会员查询团操课程</w:t>
        </w:r>
        <w:r w:rsidRPr="00FA67CB">
          <w:rPr>
            <w:rStyle w:val="af4"/>
            <w:noProof/>
          </w:rPr>
          <w:t>用例规约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_Toc234436889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16</w:t>
        </w:r>
        <w:r>
          <w:rPr>
            <w:rFonts w:hint="eastAsia"/>
            <w:noProof/>
          </w:rPr>
          <w:fldChar w:fldCharType="end"/>
        </w:r>
      </w:hyperlink>
    </w:p>
    <w:p w14:paraId="32A2F86B" w14:textId="0775BDCA" w:rsidR="008A17D6" w:rsidRDefault="008A17D6">
      <w:pPr>
        <w:pStyle w:val="ae"/>
        <w:tabs>
          <w:tab w:val="right" w:leader="dot" w:pos="8296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4436890" w:history="1">
        <w:r w:rsidRPr="00FA67CB">
          <w:rPr>
            <w:rStyle w:val="af4"/>
            <w:noProof/>
          </w:rPr>
          <w:t>表</w:t>
        </w:r>
        <w:r w:rsidRPr="00FA67CB">
          <w:rPr>
            <w:rStyle w:val="af4"/>
            <w:noProof/>
          </w:rPr>
          <w:t xml:space="preserve"> 2.5-2 </w:t>
        </w:r>
        <w:r w:rsidRPr="00FA67CB">
          <w:rPr>
            <w:rStyle w:val="af4"/>
            <w:rFonts w:hAnsi="Times New Roman"/>
            <w:noProof/>
          </w:rPr>
          <w:t>会员预约团操课</w:t>
        </w:r>
        <w:r w:rsidRPr="00FA67CB">
          <w:rPr>
            <w:rStyle w:val="af4"/>
            <w:noProof/>
          </w:rPr>
          <w:t>用例规约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_Toc234436890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16</w:t>
        </w:r>
        <w:r>
          <w:rPr>
            <w:rFonts w:hint="eastAsia"/>
            <w:noProof/>
          </w:rPr>
          <w:fldChar w:fldCharType="end"/>
        </w:r>
      </w:hyperlink>
    </w:p>
    <w:p w14:paraId="3120DF5D" w14:textId="23949D9E" w:rsidR="008A17D6" w:rsidRDefault="008A17D6">
      <w:pPr>
        <w:pStyle w:val="ae"/>
        <w:tabs>
          <w:tab w:val="right" w:leader="dot" w:pos="8296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4436891" w:history="1">
        <w:r w:rsidRPr="00FA67CB">
          <w:rPr>
            <w:rStyle w:val="af4"/>
            <w:noProof/>
          </w:rPr>
          <w:t>表</w:t>
        </w:r>
        <w:r w:rsidRPr="00FA67CB">
          <w:rPr>
            <w:rStyle w:val="af4"/>
            <w:noProof/>
          </w:rPr>
          <w:t xml:space="preserve"> 2.5-3 </w:t>
        </w:r>
        <w:r w:rsidRPr="00FA67CB">
          <w:rPr>
            <w:rStyle w:val="af4"/>
            <w:rFonts w:hAnsi="Times New Roman"/>
            <w:noProof/>
          </w:rPr>
          <w:t>会员取消团操课预约</w:t>
        </w:r>
        <w:r w:rsidRPr="00FA67CB">
          <w:rPr>
            <w:rStyle w:val="af4"/>
            <w:noProof/>
          </w:rPr>
          <w:t>用例规约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_Toc234436891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17</w:t>
        </w:r>
        <w:r>
          <w:rPr>
            <w:rFonts w:hint="eastAsia"/>
            <w:noProof/>
          </w:rPr>
          <w:fldChar w:fldCharType="end"/>
        </w:r>
      </w:hyperlink>
    </w:p>
    <w:p w14:paraId="5525B8FE" w14:textId="28DE80CE" w:rsidR="008A17D6" w:rsidRDefault="008A17D6">
      <w:pPr>
        <w:pStyle w:val="ae"/>
        <w:tabs>
          <w:tab w:val="right" w:leader="dot" w:pos="8296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4436892" w:history="1">
        <w:r w:rsidRPr="00FA67CB">
          <w:rPr>
            <w:rStyle w:val="af4"/>
            <w:noProof/>
          </w:rPr>
          <w:t>表</w:t>
        </w:r>
        <w:r w:rsidRPr="00FA67CB">
          <w:rPr>
            <w:rStyle w:val="af4"/>
            <w:noProof/>
          </w:rPr>
          <w:t xml:space="preserve"> 2.5-4 </w:t>
        </w:r>
        <w:r w:rsidRPr="00FA67CB">
          <w:rPr>
            <w:rStyle w:val="af4"/>
            <w:rFonts w:hAnsi="Times New Roman"/>
            <w:noProof/>
          </w:rPr>
          <w:t>会员查看团操课预约记录</w:t>
        </w:r>
        <w:r w:rsidRPr="00FA67CB">
          <w:rPr>
            <w:rStyle w:val="af4"/>
            <w:noProof/>
          </w:rPr>
          <w:t>用例规约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_Toc234436892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18</w:t>
        </w:r>
        <w:r>
          <w:rPr>
            <w:rFonts w:hint="eastAsia"/>
            <w:noProof/>
          </w:rPr>
          <w:fldChar w:fldCharType="end"/>
        </w:r>
      </w:hyperlink>
    </w:p>
    <w:p w14:paraId="2336C9AF" w14:textId="5262D854" w:rsidR="008A17D6" w:rsidRDefault="008A17D6">
      <w:pPr>
        <w:pStyle w:val="ae"/>
        <w:tabs>
          <w:tab w:val="right" w:leader="dot" w:pos="8296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4436893" w:history="1">
        <w:r w:rsidRPr="00FA67CB">
          <w:rPr>
            <w:rStyle w:val="af4"/>
            <w:noProof/>
          </w:rPr>
          <w:t>表</w:t>
        </w:r>
        <w:r w:rsidRPr="00FA67CB">
          <w:rPr>
            <w:rStyle w:val="af4"/>
            <w:noProof/>
          </w:rPr>
          <w:t xml:space="preserve"> 2.5-5 </w:t>
        </w:r>
        <w:r w:rsidRPr="00FA67CB">
          <w:rPr>
            <w:rStyle w:val="af4"/>
            <w:rFonts w:hAnsi="Times New Roman"/>
            <w:noProof/>
          </w:rPr>
          <w:t>教练安排团操课程授课</w:t>
        </w:r>
        <w:r w:rsidRPr="00FA67CB">
          <w:rPr>
            <w:rStyle w:val="af4"/>
            <w:noProof/>
          </w:rPr>
          <w:t>用例规约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_Toc234436893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18</w:t>
        </w:r>
        <w:r>
          <w:rPr>
            <w:rFonts w:hint="eastAsia"/>
            <w:noProof/>
          </w:rPr>
          <w:fldChar w:fldCharType="end"/>
        </w:r>
      </w:hyperlink>
    </w:p>
    <w:p w14:paraId="07E3F726" w14:textId="0DE01C25" w:rsidR="008A17D6" w:rsidRDefault="008A17D6">
      <w:pPr>
        <w:pStyle w:val="ae"/>
        <w:tabs>
          <w:tab w:val="right" w:leader="dot" w:pos="8296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4436894" w:history="1">
        <w:r w:rsidRPr="00FA67CB">
          <w:rPr>
            <w:rStyle w:val="af4"/>
            <w:noProof/>
          </w:rPr>
          <w:t>表</w:t>
        </w:r>
        <w:r w:rsidRPr="00FA67CB">
          <w:rPr>
            <w:rStyle w:val="af4"/>
            <w:noProof/>
          </w:rPr>
          <w:t xml:space="preserve"> 2.5-6 </w:t>
        </w:r>
        <w:r w:rsidRPr="00FA67CB">
          <w:rPr>
            <w:rStyle w:val="af4"/>
            <w:rFonts w:hAnsi="Times New Roman"/>
            <w:noProof/>
          </w:rPr>
          <w:t>员工管理团操课程</w:t>
        </w:r>
        <w:r w:rsidRPr="00FA67CB">
          <w:rPr>
            <w:rStyle w:val="af4"/>
            <w:noProof/>
          </w:rPr>
          <w:t>用例规约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_Toc234436894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19</w:t>
        </w:r>
        <w:r>
          <w:rPr>
            <w:rFonts w:hint="eastAsia"/>
            <w:noProof/>
          </w:rPr>
          <w:fldChar w:fldCharType="end"/>
        </w:r>
      </w:hyperlink>
    </w:p>
    <w:p w14:paraId="4F8D259A" w14:textId="632DD079" w:rsidR="008A17D6" w:rsidRDefault="008A17D6">
      <w:pPr>
        <w:pStyle w:val="ae"/>
        <w:tabs>
          <w:tab w:val="right" w:leader="dot" w:pos="8296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4436895" w:history="1">
        <w:r w:rsidRPr="00FA67CB">
          <w:rPr>
            <w:rStyle w:val="af4"/>
            <w:noProof/>
          </w:rPr>
          <w:t>表</w:t>
        </w:r>
        <w:r w:rsidRPr="00FA67CB">
          <w:rPr>
            <w:rStyle w:val="af4"/>
            <w:noProof/>
          </w:rPr>
          <w:t xml:space="preserve"> 2.6-1 </w:t>
        </w:r>
        <w:r w:rsidRPr="00FA67CB">
          <w:rPr>
            <w:rStyle w:val="af4"/>
            <w:rFonts w:hAnsi="Times New Roman"/>
            <w:noProof/>
          </w:rPr>
          <w:t>会员购买私教课包</w:t>
        </w:r>
        <w:r w:rsidRPr="00FA67CB">
          <w:rPr>
            <w:rStyle w:val="af4"/>
            <w:noProof/>
          </w:rPr>
          <w:t>用例规约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_Toc234436895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20</w:t>
        </w:r>
        <w:r>
          <w:rPr>
            <w:rFonts w:hint="eastAsia"/>
            <w:noProof/>
          </w:rPr>
          <w:fldChar w:fldCharType="end"/>
        </w:r>
      </w:hyperlink>
    </w:p>
    <w:p w14:paraId="74E852A5" w14:textId="7316C1AC" w:rsidR="008A17D6" w:rsidRDefault="008A17D6">
      <w:pPr>
        <w:pStyle w:val="ae"/>
        <w:tabs>
          <w:tab w:val="right" w:leader="dot" w:pos="8296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4436896" w:history="1">
        <w:r w:rsidRPr="00FA67CB">
          <w:rPr>
            <w:rStyle w:val="af4"/>
            <w:noProof/>
          </w:rPr>
          <w:t>表</w:t>
        </w:r>
        <w:r w:rsidRPr="00FA67CB">
          <w:rPr>
            <w:rStyle w:val="af4"/>
            <w:noProof/>
          </w:rPr>
          <w:t xml:space="preserve"> 2.6-2 </w:t>
        </w:r>
        <w:r w:rsidRPr="00FA67CB">
          <w:rPr>
            <w:rStyle w:val="af4"/>
            <w:noProof/>
          </w:rPr>
          <w:t>会员预约私教课用例规约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_Toc234436896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20</w:t>
        </w:r>
        <w:r>
          <w:rPr>
            <w:rFonts w:hint="eastAsia"/>
            <w:noProof/>
          </w:rPr>
          <w:fldChar w:fldCharType="end"/>
        </w:r>
      </w:hyperlink>
    </w:p>
    <w:p w14:paraId="0FB76BA5" w14:textId="5F104A4F" w:rsidR="008A17D6" w:rsidRDefault="008A17D6">
      <w:pPr>
        <w:pStyle w:val="ae"/>
        <w:tabs>
          <w:tab w:val="right" w:leader="dot" w:pos="8296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4436897" w:history="1">
        <w:r w:rsidRPr="00FA67CB">
          <w:rPr>
            <w:rStyle w:val="af4"/>
            <w:noProof/>
          </w:rPr>
          <w:t>表</w:t>
        </w:r>
        <w:r w:rsidRPr="00FA67CB">
          <w:rPr>
            <w:rStyle w:val="af4"/>
            <w:noProof/>
          </w:rPr>
          <w:t xml:space="preserve"> 2.6-3 </w:t>
        </w:r>
        <w:r w:rsidRPr="00FA67CB">
          <w:rPr>
            <w:rStyle w:val="af4"/>
            <w:noProof/>
          </w:rPr>
          <w:t>会员取消私教预约用例规约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_Toc234436897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21</w:t>
        </w:r>
        <w:r>
          <w:rPr>
            <w:rFonts w:hint="eastAsia"/>
            <w:noProof/>
          </w:rPr>
          <w:fldChar w:fldCharType="end"/>
        </w:r>
      </w:hyperlink>
    </w:p>
    <w:p w14:paraId="0AA95B68" w14:textId="7E382335" w:rsidR="008A17D6" w:rsidRDefault="008A17D6">
      <w:pPr>
        <w:pStyle w:val="ae"/>
        <w:tabs>
          <w:tab w:val="right" w:leader="dot" w:pos="8296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4436898" w:history="1">
        <w:r w:rsidRPr="00FA67CB">
          <w:rPr>
            <w:rStyle w:val="af4"/>
            <w:noProof/>
          </w:rPr>
          <w:t>表</w:t>
        </w:r>
        <w:r w:rsidRPr="00FA67CB">
          <w:rPr>
            <w:rStyle w:val="af4"/>
            <w:noProof/>
          </w:rPr>
          <w:t xml:space="preserve"> 2.6-4 </w:t>
        </w:r>
        <w:r w:rsidRPr="00FA67CB">
          <w:rPr>
            <w:rStyle w:val="af4"/>
            <w:noProof/>
          </w:rPr>
          <w:t>教练确认私教预约用例规约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_Toc234436898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22</w:t>
        </w:r>
        <w:r>
          <w:rPr>
            <w:rFonts w:hint="eastAsia"/>
            <w:noProof/>
          </w:rPr>
          <w:fldChar w:fldCharType="end"/>
        </w:r>
      </w:hyperlink>
    </w:p>
    <w:p w14:paraId="1E245CAE" w14:textId="3398E2A3" w:rsidR="008A17D6" w:rsidRDefault="008A17D6">
      <w:pPr>
        <w:pStyle w:val="ae"/>
        <w:tabs>
          <w:tab w:val="right" w:leader="dot" w:pos="8296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4436899" w:history="1">
        <w:r w:rsidRPr="00FA67CB">
          <w:rPr>
            <w:rStyle w:val="af4"/>
            <w:noProof/>
          </w:rPr>
          <w:t>表</w:t>
        </w:r>
        <w:r w:rsidRPr="00FA67CB">
          <w:rPr>
            <w:rStyle w:val="af4"/>
            <w:noProof/>
          </w:rPr>
          <w:t xml:space="preserve"> 2.6-5 </w:t>
        </w:r>
        <w:r w:rsidRPr="00FA67CB">
          <w:rPr>
            <w:rStyle w:val="af4"/>
            <w:noProof/>
          </w:rPr>
          <w:t>员工管理私教课包商品用例规约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_Toc234436899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22</w:t>
        </w:r>
        <w:r>
          <w:rPr>
            <w:rFonts w:hint="eastAsia"/>
            <w:noProof/>
          </w:rPr>
          <w:fldChar w:fldCharType="end"/>
        </w:r>
      </w:hyperlink>
    </w:p>
    <w:p w14:paraId="74044604" w14:textId="7FBF4AFD" w:rsidR="008A17D6" w:rsidRDefault="008A17D6">
      <w:pPr>
        <w:pStyle w:val="ae"/>
        <w:tabs>
          <w:tab w:val="right" w:leader="dot" w:pos="8296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4436900" w:history="1">
        <w:r w:rsidRPr="00FA67CB">
          <w:rPr>
            <w:rStyle w:val="af4"/>
            <w:noProof/>
          </w:rPr>
          <w:t>表</w:t>
        </w:r>
        <w:r w:rsidRPr="00FA67CB">
          <w:rPr>
            <w:rStyle w:val="af4"/>
            <w:noProof/>
          </w:rPr>
          <w:t xml:space="preserve"> 2.7-1 </w:t>
        </w:r>
        <w:r w:rsidRPr="00FA67CB">
          <w:rPr>
            <w:rStyle w:val="af4"/>
            <w:noProof/>
          </w:rPr>
          <w:t>会员使用优惠券用例规约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_Toc234436900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23</w:t>
        </w:r>
        <w:r>
          <w:rPr>
            <w:rFonts w:hint="eastAsia"/>
            <w:noProof/>
          </w:rPr>
          <w:fldChar w:fldCharType="end"/>
        </w:r>
      </w:hyperlink>
    </w:p>
    <w:p w14:paraId="62FEFA3E" w14:textId="463F3BCE" w:rsidR="008A17D6" w:rsidRDefault="008A17D6">
      <w:pPr>
        <w:pStyle w:val="ae"/>
        <w:tabs>
          <w:tab w:val="right" w:leader="dot" w:pos="8296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4436901" w:history="1">
        <w:r w:rsidRPr="00FA67CB">
          <w:rPr>
            <w:rStyle w:val="af4"/>
            <w:noProof/>
          </w:rPr>
          <w:t>表</w:t>
        </w:r>
        <w:r w:rsidRPr="00FA67CB">
          <w:rPr>
            <w:rStyle w:val="af4"/>
            <w:noProof/>
          </w:rPr>
          <w:t xml:space="preserve"> 2.7-2 </w:t>
        </w:r>
        <w:r w:rsidRPr="00FA67CB">
          <w:rPr>
            <w:rStyle w:val="af4"/>
            <w:noProof/>
          </w:rPr>
          <w:t>会员查看支付订单用例规约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_Toc234436901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24</w:t>
        </w:r>
        <w:r>
          <w:rPr>
            <w:rFonts w:hint="eastAsia"/>
            <w:noProof/>
          </w:rPr>
          <w:fldChar w:fldCharType="end"/>
        </w:r>
      </w:hyperlink>
    </w:p>
    <w:p w14:paraId="6AD300DA" w14:textId="52228E4E" w:rsidR="008A17D6" w:rsidRDefault="008A17D6">
      <w:pPr>
        <w:pStyle w:val="ae"/>
        <w:tabs>
          <w:tab w:val="right" w:leader="dot" w:pos="8296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4436902" w:history="1">
        <w:r w:rsidRPr="00FA67CB">
          <w:rPr>
            <w:rStyle w:val="af4"/>
            <w:noProof/>
          </w:rPr>
          <w:t>表</w:t>
        </w:r>
        <w:r w:rsidRPr="00FA67CB">
          <w:rPr>
            <w:rStyle w:val="af4"/>
            <w:noProof/>
          </w:rPr>
          <w:t xml:space="preserve"> 2.7-3 </w:t>
        </w:r>
        <w:r w:rsidRPr="00FA67CB">
          <w:rPr>
            <w:rStyle w:val="af4"/>
            <w:rFonts w:hAnsi="Times New Roman"/>
            <w:noProof/>
          </w:rPr>
          <w:t>员工管理优惠券</w:t>
        </w:r>
        <w:r w:rsidRPr="00FA67CB">
          <w:rPr>
            <w:rStyle w:val="af4"/>
            <w:noProof/>
          </w:rPr>
          <w:t>用例规约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_Toc234436902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24</w:t>
        </w:r>
        <w:r>
          <w:rPr>
            <w:rFonts w:hint="eastAsia"/>
            <w:noProof/>
          </w:rPr>
          <w:fldChar w:fldCharType="end"/>
        </w:r>
      </w:hyperlink>
    </w:p>
    <w:p w14:paraId="3BD48D5A" w14:textId="093AA97C" w:rsidR="008A17D6" w:rsidRDefault="008A17D6">
      <w:pPr>
        <w:pStyle w:val="ae"/>
        <w:tabs>
          <w:tab w:val="right" w:leader="dot" w:pos="8296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4436903" w:history="1">
        <w:r w:rsidRPr="00FA67CB">
          <w:rPr>
            <w:rStyle w:val="af4"/>
            <w:noProof/>
          </w:rPr>
          <w:t>表</w:t>
        </w:r>
        <w:r w:rsidRPr="00FA67CB">
          <w:rPr>
            <w:rStyle w:val="af4"/>
            <w:noProof/>
          </w:rPr>
          <w:t xml:space="preserve"> 2.7-4 </w:t>
        </w:r>
        <w:r w:rsidRPr="00FA67CB">
          <w:rPr>
            <w:rStyle w:val="af4"/>
            <w:noProof/>
          </w:rPr>
          <w:t>员工审核和管理支付订单用例规约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_Toc234436903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25</w:t>
        </w:r>
        <w:r>
          <w:rPr>
            <w:rFonts w:hint="eastAsia"/>
            <w:noProof/>
          </w:rPr>
          <w:fldChar w:fldCharType="end"/>
        </w:r>
      </w:hyperlink>
    </w:p>
    <w:p w14:paraId="643F8DBC" w14:textId="3DD10D0F" w:rsidR="008A17D6" w:rsidRDefault="008A17D6">
      <w:pPr>
        <w:pStyle w:val="ae"/>
        <w:tabs>
          <w:tab w:val="right" w:leader="dot" w:pos="8296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4436904" w:history="1">
        <w:r w:rsidRPr="00FA67CB">
          <w:rPr>
            <w:rStyle w:val="af4"/>
            <w:noProof/>
          </w:rPr>
          <w:t>表</w:t>
        </w:r>
        <w:r w:rsidRPr="00FA67CB">
          <w:rPr>
            <w:rStyle w:val="af4"/>
            <w:noProof/>
          </w:rPr>
          <w:t xml:space="preserve"> 2.8-1 </w:t>
        </w:r>
        <w:r w:rsidRPr="00FA67CB">
          <w:rPr>
            <w:rStyle w:val="af4"/>
            <w:noProof/>
          </w:rPr>
          <w:t>员工登记器材报修用例规约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_Toc234436904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26</w:t>
        </w:r>
        <w:r>
          <w:rPr>
            <w:rFonts w:hint="eastAsia"/>
            <w:noProof/>
          </w:rPr>
          <w:fldChar w:fldCharType="end"/>
        </w:r>
      </w:hyperlink>
    </w:p>
    <w:p w14:paraId="752D4F8B" w14:textId="422E19B9" w:rsidR="008A17D6" w:rsidRDefault="008A17D6">
      <w:pPr>
        <w:pStyle w:val="ae"/>
        <w:tabs>
          <w:tab w:val="right" w:leader="dot" w:pos="8296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4436905" w:history="1">
        <w:r w:rsidRPr="00FA67CB">
          <w:rPr>
            <w:rStyle w:val="af4"/>
            <w:noProof/>
          </w:rPr>
          <w:t>表</w:t>
        </w:r>
        <w:r w:rsidRPr="00FA67CB">
          <w:rPr>
            <w:rStyle w:val="af4"/>
            <w:noProof/>
          </w:rPr>
          <w:t xml:space="preserve"> 2.8-2 </w:t>
        </w:r>
        <w:r w:rsidRPr="00FA67CB">
          <w:rPr>
            <w:rStyle w:val="af4"/>
            <w:noProof/>
          </w:rPr>
          <w:t>员工审核和管理器材报修用例规约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_Toc234436905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26</w:t>
        </w:r>
        <w:r>
          <w:rPr>
            <w:rFonts w:hint="eastAsia"/>
            <w:noProof/>
          </w:rPr>
          <w:fldChar w:fldCharType="end"/>
        </w:r>
      </w:hyperlink>
    </w:p>
    <w:p w14:paraId="66517710" w14:textId="265B4DFA" w:rsidR="008A17D6" w:rsidRDefault="008A17D6">
      <w:pPr>
        <w:pStyle w:val="ae"/>
        <w:tabs>
          <w:tab w:val="right" w:leader="dot" w:pos="8296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4436906" w:history="1">
        <w:r w:rsidRPr="00FA67CB">
          <w:rPr>
            <w:rStyle w:val="af4"/>
            <w:noProof/>
          </w:rPr>
          <w:t>表</w:t>
        </w:r>
        <w:r w:rsidRPr="00FA67CB">
          <w:rPr>
            <w:rStyle w:val="af4"/>
            <w:noProof/>
          </w:rPr>
          <w:t xml:space="preserve"> 2.8-3 </w:t>
        </w:r>
        <w:r w:rsidRPr="00FA67CB">
          <w:rPr>
            <w:rStyle w:val="af4"/>
            <w:noProof/>
          </w:rPr>
          <w:t>员工发布和管理巡检任务用例规约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_Toc234436906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27</w:t>
        </w:r>
        <w:r>
          <w:rPr>
            <w:rFonts w:hint="eastAsia"/>
            <w:noProof/>
          </w:rPr>
          <w:fldChar w:fldCharType="end"/>
        </w:r>
      </w:hyperlink>
    </w:p>
    <w:p w14:paraId="5E518C7C" w14:textId="6CE1298C" w:rsidR="008A17D6" w:rsidRDefault="008A17D6">
      <w:pPr>
        <w:pStyle w:val="ae"/>
        <w:tabs>
          <w:tab w:val="right" w:leader="dot" w:pos="8296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4436907" w:history="1">
        <w:r w:rsidRPr="00FA67CB">
          <w:rPr>
            <w:rStyle w:val="af4"/>
            <w:noProof/>
          </w:rPr>
          <w:t>表</w:t>
        </w:r>
        <w:r w:rsidRPr="00FA67CB">
          <w:rPr>
            <w:rStyle w:val="af4"/>
            <w:noProof/>
          </w:rPr>
          <w:t xml:space="preserve"> 2.9-1 </w:t>
        </w:r>
        <w:r w:rsidRPr="00FA67CB">
          <w:rPr>
            <w:rStyle w:val="af4"/>
            <w:noProof/>
          </w:rPr>
          <w:t>会员查看会员日程用例规约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_Toc234436907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27</w:t>
        </w:r>
        <w:r>
          <w:rPr>
            <w:rFonts w:hint="eastAsia"/>
            <w:noProof/>
          </w:rPr>
          <w:fldChar w:fldCharType="end"/>
        </w:r>
      </w:hyperlink>
    </w:p>
    <w:p w14:paraId="79874B8F" w14:textId="4E2DF4C9" w:rsidR="008A17D6" w:rsidRDefault="008A17D6">
      <w:pPr>
        <w:pStyle w:val="ae"/>
        <w:tabs>
          <w:tab w:val="right" w:leader="dot" w:pos="8296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14:ligatures w14:val="standardContextual"/>
        </w:rPr>
      </w:pPr>
      <w:hyperlink w:anchor="_Toc234436908" w:history="1">
        <w:r w:rsidRPr="00FA67CB">
          <w:rPr>
            <w:rStyle w:val="af4"/>
            <w:noProof/>
          </w:rPr>
          <w:t>表</w:t>
        </w:r>
        <w:r w:rsidRPr="00FA67CB">
          <w:rPr>
            <w:rStyle w:val="af4"/>
            <w:noProof/>
          </w:rPr>
          <w:t xml:space="preserve"> 2.9-2 </w:t>
        </w:r>
        <w:r w:rsidRPr="00FA67CB">
          <w:rPr>
            <w:rStyle w:val="af4"/>
            <w:noProof/>
          </w:rPr>
          <w:t>教练查看教练日程用例规约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_Toc234436908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28</w:t>
        </w:r>
        <w:r>
          <w:rPr>
            <w:rFonts w:hint="eastAsia"/>
            <w:noProof/>
          </w:rPr>
          <w:fldChar w:fldCharType="end"/>
        </w:r>
      </w:hyperlink>
    </w:p>
    <w:p w14:paraId="02D79E0E" w14:textId="2A6DA5A1" w:rsidR="00151C94" w:rsidRDefault="001B17D3">
      <w:pPr>
        <w:rPr>
          <w:rFonts w:hint="eastAsia"/>
        </w:rPr>
      </w:pPr>
      <w:r w:rsidRPr="001B17D3">
        <w:fldChar w:fldCharType="end"/>
      </w:r>
    </w:p>
    <w:sectPr w:rsidR="00151C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72FE5" w14:textId="77777777" w:rsidR="00673613" w:rsidRDefault="00673613">
      <w:pPr>
        <w:rPr>
          <w:rFonts w:hint="eastAsia"/>
        </w:rPr>
      </w:pPr>
      <w:r>
        <w:separator/>
      </w:r>
    </w:p>
  </w:endnote>
  <w:endnote w:type="continuationSeparator" w:id="0">
    <w:p w14:paraId="551EED26" w14:textId="77777777" w:rsidR="00673613" w:rsidRDefault="0067361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微软雅黑"/>
    <w:charset w:val="86"/>
    <w:family w:val="modern"/>
    <w:pitch w:val="default"/>
    <w:sig w:usb0="00000001" w:usb1="080E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var(--monospace)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74840" w14:textId="77777777" w:rsidR="00151C94" w:rsidRDefault="00000000">
    <w:pPr>
      <w:pStyle w:val="ac"/>
      <w:pBdr>
        <w:top w:val="single" w:sz="4" w:space="1" w:color="auto"/>
      </w:pBdr>
      <w:rPr>
        <w:rFonts w:hint="eastAsia"/>
      </w:rPr>
    </w:pPr>
    <w:r>
      <w:rPr>
        <w:rFonts w:hint="eastAsia"/>
      </w:rPr>
      <w:t>同济大学软件学院</w:t>
    </w:r>
  </w:p>
  <w:p w14:paraId="529B94E4" w14:textId="77777777" w:rsidR="00151C94" w:rsidRDefault="00000000">
    <w:pPr>
      <w:pStyle w:val="ac"/>
      <w:pBdr>
        <w:top w:val="single" w:sz="4" w:space="1" w:color="auto"/>
      </w:pBdr>
      <w:rPr>
        <w:rFonts w:hint="eastAsia"/>
      </w:rPr>
    </w:pPr>
    <w:r>
      <w:rPr>
        <w:rFonts w:hint="eastAsia"/>
      </w:rPr>
      <w:t>数据库课程设计项目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08BEC" w14:textId="77777777" w:rsidR="00673613" w:rsidRDefault="00673613">
      <w:pPr>
        <w:rPr>
          <w:rFonts w:hint="eastAsia"/>
        </w:rPr>
      </w:pPr>
      <w:r>
        <w:separator/>
      </w:r>
    </w:p>
  </w:footnote>
  <w:footnote w:type="continuationSeparator" w:id="0">
    <w:p w14:paraId="5C86CB82" w14:textId="77777777" w:rsidR="00673613" w:rsidRDefault="00673613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6C519" w14:textId="77777777" w:rsidR="00151C94" w:rsidRDefault="00000000">
    <w:pPr>
      <w:pStyle w:val="ad"/>
      <w:pBdr>
        <w:bottom w:val="single" w:sz="4" w:space="1" w:color="auto"/>
      </w:pBdr>
      <w:jc w:val="left"/>
      <w:rPr>
        <w:rFonts w:hint="eastAsia"/>
      </w:rPr>
    </w:pPr>
    <w:r>
      <w:rPr>
        <w:rFonts w:hint="eastAsia"/>
      </w:rPr>
      <w:t xml:space="preserve">健身房预约与课程管理系统                                                                   需求分析文档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DF7"/>
    <w:multiLevelType w:val="multilevel"/>
    <w:tmpl w:val="016A6DF7"/>
    <w:lvl w:ilvl="0">
      <w:start w:val="1"/>
      <w:numFmt w:val="decimal"/>
      <w:lvlText w:val="第%1章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992"/>
        </w:tabs>
        <w:ind w:left="992" w:hanging="992"/>
      </w:pPr>
      <w:rPr>
        <w:rFonts w:ascii="宋体" w:eastAsia="宋体" w:hAnsi="宋体" w:cs="宋体" w:hint="eastAsia"/>
        <w:sz w:val="21"/>
        <w:szCs w:val="21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" w15:restartNumberingAfterBreak="0">
    <w:nsid w:val="04D16D3B"/>
    <w:multiLevelType w:val="multilevel"/>
    <w:tmpl w:val="3A041EAC"/>
    <w:lvl w:ilvl="0">
      <w:start w:val="1"/>
      <w:numFmt w:val="decimal"/>
      <w:lvlText w:val="%1."/>
      <w:lvlJc w:val="left"/>
      <w:pPr>
        <w:tabs>
          <w:tab w:val="num" w:pos="567"/>
        </w:tabs>
        <w:ind w:left="360" w:hanging="133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2" w15:restartNumberingAfterBreak="0">
    <w:nsid w:val="06663131"/>
    <w:multiLevelType w:val="multilevel"/>
    <w:tmpl w:val="3A041EAC"/>
    <w:lvl w:ilvl="0">
      <w:start w:val="1"/>
      <w:numFmt w:val="decimal"/>
      <w:lvlText w:val="%1."/>
      <w:lvlJc w:val="left"/>
      <w:pPr>
        <w:tabs>
          <w:tab w:val="num" w:pos="567"/>
        </w:tabs>
        <w:ind w:left="360" w:hanging="133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3" w15:restartNumberingAfterBreak="0">
    <w:nsid w:val="101D5E7F"/>
    <w:multiLevelType w:val="multilevel"/>
    <w:tmpl w:val="3A041EAC"/>
    <w:lvl w:ilvl="0">
      <w:start w:val="1"/>
      <w:numFmt w:val="decimal"/>
      <w:lvlText w:val="%1."/>
      <w:lvlJc w:val="left"/>
      <w:pPr>
        <w:tabs>
          <w:tab w:val="num" w:pos="567"/>
        </w:tabs>
        <w:ind w:left="360" w:hanging="133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4" w15:restartNumberingAfterBreak="0">
    <w:nsid w:val="2D607BCB"/>
    <w:multiLevelType w:val="multilevel"/>
    <w:tmpl w:val="3A041EAC"/>
    <w:lvl w:ilvl="0">
      <w:start w:val="1"/>
      <w:numFmt w:val="decimal"/>
      <w:lvlText w:val="%1."/>
      <w:lvlJc w:val="left"/>
      <w:pPr>
        <w:tabs>
          <w:tab w:val="num" w:pos="567"/>
        </w:tabs>
        <w:ind w:left="360" w:hanging="133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5" w15:restartNumberingAfterBreak="0">
    <w:nsid w:val="31FF3F0E"/>
    <w:multiLevelType w:val="multilevel"/>
    <w:tmpl w:val="3A041EAC"/>
    <w:lvl w:ilvl="0">
      <w:start w:val="1"/>
      <w:numFmt w:val="decimal"/>
      <w:lvlText w:val="%1."/>
      <w:lvlJc w:val="left"/>
      <w:pPr>
        <w:tabs>
          <w:tab w:val="num" w:pos="567"/>
        </w:tabs>
        <w:ind w:left="360" w:hanging="133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6" w15:restartNumberingAfterBreak="0">
    <w:nsid w:val="35CD256B"/>
    <w:multiLevelType w:val="hybridMultilevel"/>
    <w:tmpl w:val="9D2E7A96"/>
    <w:lvl w:ilvl="0" w:tplc="AA0E4D1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38431BD6"/>
    <w:multiLevelType w:val="multilevel"/>
    <w:tmpl w:val="B7DAA3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133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8" w15:restartNumberingAfterBreak="0">
    <w:nsid w:val="3A202B8B"/>
    <w:multiLevelType w:val="multilevel"/>
    <w:tmpl w:val="3A202B8B"/>
    <w:lvl w:ilvl="0">
      <w:start w:val="1"/>
      <w:numFmt w:val="upperLetter"/>
      <w:pStyle w:val="a"/>
      <w:lvlText w:val="附录%1."/>
      <w:lvlJc w:val="left"/>
      <w:pPr>
        <w:tabs>
          <w:tab w:val="num" w:pos="360"/>
        </w:tabs>
        <w:ind w:left="0" w:firstLine="0"/>
      </w:pPr>
      <w:rPr>
        <w:rFonts w:ascii="宋体" w:eastAsia="宋体" w:hAnsi="宋体" w:cs="宋体" w:hint="eastAsia"/>
        <w:b/>
        <w:i w:val="0"/>
        <w:sz w:val="30"/>
        <w:szCs w:val="30"/>
      </w:rPr>
    </w:lvl>
    <w:lvl w:ilvl="1">
      <w:start w:val="1"/>
      <w:numFmt w:val="decimal"/>
      <w:pStyle w:val="A1"/>
      <w:lvlText w:val="%1.%2"/>
      <w:lvlJc w:val="left"/>
      <w:pPr>
        <w:tabs>
          <w:tab w:val="num" w:pos="2700"/>
        </w:tabs>
        <w:ind w:left="1980" w:firstLine="0"/>
      </w:pPr>
      <w:rPr>
        <w:rFonts w:ascii="宋体" w:eastAsia="宋体" w:hAnsi="宋体" w:cs="宋体" w:hint="eastAsia"/>
        <w:b/>
        <w:i w:val="0"/>
        <w:sz w:val="28"/>
        <w:szCs w:val="28"/>
      </w:rPr>
    </w:lvl>
    <w:lvl w:ilvl="2">
      <w:start w:val="1"/>
      <w:numFmt w:val="decimal"/>
      <w:pStyle w:val="A11"/>
      <w:lvlText w:val="%1.%2.%3 "/>
      <w:lvlJc w:val="left"/>
      <w:pPr>
        <w:tabs>
          <w:tab w:val="num" w:pos="567"/>
        </w:tabs>
        <w:ind w:left="1021" w:hanging="1021"/>
      </w:pPr>
      <w:rPr>
        <w:rFonts w:ascii="宋体" w:eastAsia="宋体" w:hAnsi="宋体" w:cs="宋体" w:hint="eastAsia"/>
        <w:b/>
        <w:i w:val="0"/>
        <w:sz w:val="21"/>
        <w:szCs w:val="21"/>
      </w:rPr>
    </w:lvl>
    <w:lvl w:ilvl="3">
      <w:start w:val="1"/>
      <w:numFmt w:val="decimal"/>
      <w:pStyle w:val="A111"/>
      <w:lvlText w:val="%1.%2.%3.%4 "/>
      <w:lvlJc w:val="left"/>
      <w:pPr>
        <w:tabs>
          <w:tab w:val="num" w:pos="1080"/>
        </w:tabs>
        <w:ind w:left="0" w:firstLine="0"/>
      </w:pPr>
      <w:rPr>
        <w:rFonts w:ascii="宋体" w:eastAsia="宋体" w:hAnsi="宋体" w:cs="宋体" w:hint="eastAsia"/>
        <w:b/>
        <w:i w:val="0"/>
        <w:sz w:val="21"/>
        <w:szCs w:val="21"/>
      </w:rPr>
    </w:lvl>
    <w:lvl w:ilvl="4">
      <w:start w:val="1"/>
      <w:numFmt w:val="decimal"/>
      <w:pStyle w:val="A1111"/>
      <w:lvlText w:val="%1.%2.%3.%4.%5 "/>
      <w:lvlJc w:val="left"/>
      <w:pPr>
        <w:tabs>
          <w:tab w:val="num" w:pos="1080"/>
        </w:tabs>
        <w:ind w:left="0" w:firstLine="0"/>
      </w:pPr>
      <w:rPr>
        <w:rFonts w:ascii="Arial" w:hAnsi="Arial" w:hint="default"/>
        <w:b/>
        <w:i w:val="0"/>
        <w:sz w:val="24"/>
      </w:rPr>
    </w:lvl>
    <w:lvl w:ilvl="5">
      <w:start w:val="1"/>
      <w:numFmt w:val="decimal"/>
      <w:pStyle w:val="A11111"/>
      <w:lvlText w:val="%1.%2.%3.%4.%5.%6 "/>
      <w:lvlJc w:val="left"/>
      <w:pPr>
        <w:tabs>
          <w:tab w:val="num" w:pos="1440"/>
        </w:tabs>
        <w:ind w:left="0" w:firstLine="0"/>
      </w:pPr>
      <w:rPr>
        <w:rFonts w:ascii="Arial" w:hAnsi="Arial" w:hint="default"/>
        <w:b/>
        <w:i w:val="0"/>
        <w:sz w:val="24"/>
      </w:rPr>
    </w:lvl>
    <w:lvl w:ilvl="6">
      <w:start w:val="1"/>
      <w:numFmt w:val="decimal"/>
      <w:pStyle w:val="A111111"/>
      <w:lvlText w:val="%1.%2.%3.%4.%5.%6.%7."/>
      <w:lvlJc w:val="left"/>
      <w:pPr>
        <w:tabs>
          <w:tab w:val="num" w:pos="1440"/>
        </w:tabs>
        <w:ind w:left="0" w:firstLine="0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0" w:firstLine="0"/>
      </w:pPr>
      <w:rPr>
        <w:rFonts w:ascii="Arial" w:hAnsi="Arial" w:hint="default"/>
        <w:b/>
        <w:i w:val="0"/>
        <w:sz w:val="24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0" w:firstLine="0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9" w15:restartNumberingAfterBreak="0">
    <w:nsid w:val="520E31A8"/>
    <w:multiLevelType w:val="multilevel"/>
    <w:tmpl w:val="3A041EAC"/>
    <w:lvl w:ilvl="0">
      <w:start w:val="1"/>
      <w:numFmt w:val="decimal"/>
      <w:lvlText w:val="%1."/>
      <w:lvlJc w:val="left"/>
      <w:pPr>
        <w:tabs>
          <w:tab w:val="num" w:pos="567"/>
        </w:tabs>
        <w:ind w:left="360" w:hanging="133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10" w15:restartNumberingAfterBreak="0">
    <w:nsid w:val="606720B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644C0548"/>
    <w:multiLevelType w:val="multilevel"/>
    <w:tmpl w:val="3A041EAC"/>
    <w:lvl w:ilvl="0">
      <w:start w:val="1"/>
      <w:numFmt w:val="decimal"/>
      <w:lvlText w:val="%1."/>
      <w:lvlJc w:val="left"/>
      <w:pPr>
        <w:tabs>
          <w:tab w:val="num" w:pos="567"/>
        </w:tabs>
        <w:ind w:left="360" w:hanging="133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12" w15:restartNumberingAfterBreak="0">
    <w:nsid w:val="7E252333"/>
    <w:multiLevelType w:val="multilevel"/>
    <w:tmpl w:val="7E252333"/>
    <w:lvl w:ilvl="0">
      <w:start w:val="1"/>
      <w:numFmt w:val="decimal"/>
      <w:pStyle w:val="1"/>
      <w:isLgl/>
      <w:lvlText w:val="%1."/>
      <w:lvlJc w:val="left"/>
      <w:pPr>
        <w:tabs>
          <w:tab w:val="num" w:pos="540"/>
        </w:tabs>
        <w:ind w:left="180" w:hanging="180"/>
      </w:pPr>
      <w:rPr>
        <w:rFonts w:ascii="宋体" w:eastAsia="宋体" w:hAnsi="宋体" w:cs="宋体" w:hint="eastAsia"/>
        <w:b/>
        <w:i w:val="0"/>
        <w:sz w:val="30"/>
        <w:szCs w:val="30"/>
      </w:rPr>
    </w:lvl>
    <w:lvl w:ilvl="1">
      <w:start w:val="1"/>
      <w:numFmt w:val="decimal"/>
      <w:pStyle w:val="2"/>
      <w:lvlText w:val="%1.%2"/>
      <w:lvlJc w:val="left"/>
      <w:pPr>
        <w:tabs>
          <w:tab w:val="num" w:pos="567"/>
        </w:tabs>
        <w:ind w:left="0" w:firstLine="0"/>
      </w:pPr>
      <w:rPr>
        <w:rFonts w:ascii="宋体" w:eastAsia="宋体" w:hAnsi="宋体" w:cs="宋体" w:hint="eastAsia"/>
        <w:b/>
        <w:i w:val="0"/>
        <w:sz w:val="28"/>
        <w:szCs w:val="28"/>
      </w:rPr>
    </w:lvl>
    <w:lvl w:ilvl="2">
      <w:start w:val="1"/>
      <w:numFmt w:val="decimal"/>
      <w:pStyle w:val="3"/>
      <w:isLgl/>
      <w:lvlText w:val="%1.%2.%3 "/>
      <w:lvlJc w:val="left"/>
      <w:pPr>
        <w:tabs>
          <w:tab w:val="num" w:pos="567"/>
        </w:tabs>
        <w:ind w:left="0" w:firstLine="0"/>
      </w:pPr>
      <w:rPr>
        <w:rFonts w:ascii="宋体" w:eastAsia="宋体" w:hAnsi="宋体" w:cs="宋体" w:hint="eastAsia"/>
        <w:b/>
        <w:i w:val="0"/>
        <w:sz w:val="21"/>
        <w:szCs w:val="21"/>
      </w:rPr>
    </w:lvl>
    <w:lvl w:ilvl="3">
      <w:start w:val="1"/>
      <w:numFmt w:val="decimal"/>
      <w:pStyle w:val="4"/>
      <w:lvlText w:val="%1.%2.%3.%4 "/>
      <w:lvlJc w:val="left"/>
      <w:pPr>
        <w:tabs>
          <w:tab w:val="num" w:pos="567"/>
        </w:tabs>
        <w:ind w:left="0" w:firstLine="0"/>
      </w:pPr>
      <w:rPr>
        <w:rFonts w:ascii="宋体" w:eastAsia="宋体" w:hAnsi="宋体" w:cs="宋体" w:hint="eastAsia"/>
        <w:b/>
        <w:i w:val="0"/>
        <w:sz w:val="21"/>
        <w:szCs w:val="21"/>
      </w:rPr>
    </w:lvl>
    <w:lvl w:ilvl="4">
      <w:start w:val="1"/>
      <w:numFmt w:val="decimal"/>
      <w:pStyle w:val="50"/>
      <w:lvlText w:val="%1.%2.%3.%4.%5 "/>
      <w:lvlJc w:val="left"/>
      <w:pPr>
        <w:tabs>
          <w:tab w:val="num" w:pos="567"/>
        </w:tabs>
        <w:ind w:left="0" w:firstLine="0"/>
      </w:pPr>
      <w:rPr>
        <w:rFonts w:ascii="宋体" w:eastAsia="宋体" w:hAnsi="宋体" w:cs="宋体" w:hint="eastAsia"/>
        <w:b/>
        <w:i w:val="0"/>
        <w:sz w:val="21"/>
        <w:szCs w:val="21"/>
      </w:rPr>
    </w:lvl>
    <w:lvl w:ilvl="5">
      <w:start w:val="1"/>
      <w:numFmt w:val="decimal"/>
      <w:pStyle w:val="6"/>
      <w:lvlText w:val="%1.%2.%3.%4.%5.%6 "/>
      <w:lvlJc w:val="left"/>
      <w:pPr>
        <w:tabs>
          <w:tab w:val="num" w:pos="567"/>
        </w:tabs>
        <w:ind w:left="0" w:firstLine="0"/>
      </w:pPr>
      <w:rPr>
        <w:rFonts w:ascii="宋体" w:eastAsia="宋体" w:hAnsi="宋体" w:cs="宋体" w:hint="eastAsia"/>
        <w:b/>
        <w:i w:val="0"/>
        <w:sz w:val="21"/>
        <w:szCs w:val="21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567"/>
        </w:tabs>
        <w:ind w:left="0" w:firstLine="0"/>
      </w:pPr>
      <w:rPr>
        <w:rFonts w:ascii="宋体" w:eastAsia="宋体" w:hAnsi="宋体" w:cs="宋体" w:hint="eastAsia"/>
        <w:b/>
        <w:i w:val="0"/>
        <w:caps w:val="0"/>
        <w:strike w:val="0"/>
        <w:dstrike w:val="0"/>
        <w:vanish w:val="0"/>
        <w:color w:val="000000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800"/>
        </w:tabs>
        <w:ind w:left="0" w:firstLine="0"/>
      </w:pPr>
      <w:rPr>
        <w:rFonts w:ascii="宋体" w:eastAsia="宋体" w:hAnsi="宋体" w:cs="宋体" w:hint="eastAsia"/>
        <w:b/>
        <w:i w:val="0"/>
        <w:sz w:val="21"/>
        <w:szCs w:val="21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2160"/>
        </w:tabs>
        <w:ind w:left="0" w:firstLine="0"/>
      </w:pPr>
      <w:rPr>
        <w:rFonts w:ascii="宋体" w:eastAsia="宋体" w:hAnsi="宋体" w:cs="宋体" w:hint="eastAsia"/>
        <w:b/>
        <w:i w:val="0"/>
        <w:caps w:val="0"/>
        <w:strike w:val="0"/>
        <w:dstrike w:val="0"/>
        <w:vanish w:val="0"/>
        <w:color w:val="000000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num w:numId="1" w16cid:durableId="882327007">
    <w:abstractNumId w:val="12"/>
  </w:num>
  <w:num w:numId="2" w16cid:durableId="1411461394">
    <w:abstractNumId w:val="8"/>
  </w:num>
  <w:num w:numId="3" w16cid:durableId="978415144">
    <w:abstractNumId w:val="0"/>
  </w:num>
  <w:num w:numId="4" w16cid:durableId="1506482056">
    <w:abstractNumId w:val="10"/>
  </w:num>
  <w:num w:numId="5" w16cid:durableId="712388442">
    <w:abstractNumId w:val="9"/>
  </w:num>
  <w:num w:numId="6" w16cid:durableId="1254052898">
    <w:abstractNumId w:val="7"/>
  </w:num>
  <w:num w:numId="7" w16cid:durableId="1411001978">
    <w:abstractNumId w:val="11"/>
  </w:num>
  <w:num w:numId="8" w16cid:durableId="1962034743">
    <w:abstractNumId w:val="2"/>
  </w:num>
  <w:num w:numId="9" w16cid:durableId="887103707">
    <w:abstractNumId w:val="1"/>
  </w:num>
  <w:num w:numId="10" w16cid:durableId="1344937866">
    <w:abstractNumId w:val="5"/>
  </w:num>
  <w:num w:numId="11" w16cid:durableId="1749766423">
    <w:abstractNumId w:val="4"/>
  </w:num>
  <w:num w:numId="12" w16cid:durableId="2118285454">
    <w:abstractNumId w:val="3"/>
  </w:num>
  <w:num w:numId="13" w16cid:durableId="4302475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C67"/>
    <w:rsid w:val="00002021"/>
    <w:rsid w:val="00002BA8"/>
    <w:rsid w:val="00013047"/>
    <w:rsid w:val="00015AE6"/>
    <w:rsid w:val="00015C04"/>
    <w:rsid w:val="00016B0A"/>
    <w:rsid w:val="00016CD8"/>
    <w:rsid w:val="000173C6"/>
    <w:rsid w:val="000230A5"/>
    <w:rsid w:val="00032292"/>
    <w:rsid w:val="00032907"/>
    <w:rsid w:val="00037CA8"/>
    <w:rsid w:val="00043A8C"/>
    <w:rsid w:val="00044201"/>
    <w:rsid w:val="0004575A"/>
    <w:rsid w:val="00047CF3"/>
    <w:rsid w:val="000522CD"/>
    <w:rsid w:val="00055D47"/>
    <w:rsid w:val="00055FE1"/>
    <w:rsid w:val="0006056F"/>
    <w:rsid w:val="0006470A"/>
    <w:rsid w:val="00067D8E"/>
    <w:rsid w:val="00077C5B"/>
    <w:rsid w:val="000858B0"/>
    <w:rsid w:val="00087726"/>
    <w:rsid w:val="00090A77"/>
    <w:rsid w:val="000C1CD0"/>
    <w:rsid w:val="000C4462"/>
    <w:rsid w:val="000E0E08"/>
    <w:rsid w:val="000E7D3C"/>
    <w:rsid w:val="0011605E"/>
    <w:rsid w:val="001411EA"/>
    <w:rsid w:val="00141425"/>
    <w:rsid w:val="00144BE3"/>
    <w:rsid w:val="00147F3C"/>
    <w:rsid w:val="00150655"/>
    <w:rsid w:val="0015185A"/>
    <w:rsid w:val="00151C94"/>
    <w:rsid w:val="00151D46"/>
    <w:rsid w:val="00154D0A"/>
    <w:rsid w:val="00160A58"/>
    <w:rsid w:val="00162CB3"/>
    <w:rsid w:val="0017762F"/>
    <w:rsid w:val="00193B3B"/>
    <w:rsid w:val="001A190E"/>
    <w:rsid w:val="001A466E"/>
    <w:rsid w:val="001A5794"/>
    <w:rsid w:val="001B17D3"/>
    <w:rsid w:val="001B38C2"/>
    <w:rsid w:val="001B7CC4"/>
    <w:rsid w:val="001C6164"/>
    <w:rsid w:val="001C753A"/>
    <w:rsid w:val="001D381F"/>
    <w:rsid w:val="001E39D0"/>
    <w:rsid w:val="001F22A4"/>
    <w:rsid w:val="00206852"/>
    <w:rsid w:val="00225CF9"/>
    <w:rsid w:val="00241368"/>
    <w:rsid w:val="00250578"/>
    <w:rsid w:val="002513F1"/>
    <w:rsid w:val="00261166"/>
    <w:rsid w:val="00262820"/>
    <w:rsid w:val="00285288"/>
    <w:rsid w:val="00285622"/>
    <w:rsid w:val="002903AF"/>
    <w:rsid w:val="002A5EE0"/>
    <w:rsid w:val="002B5411"/>
    <w:rsid w:val="002C1BA6"/>
    <w:rsid w:val="002D6C11"/>
    <w:rsid w:val="002E18F5"/>
    <w:rsid w:val="002F51D0"/>
    <w:rsid w:val="002F6ABD"/>
    <w:rsid w:val="00317F01"/>
    <w:rsid w:val="0032005D"/>
    <w:rsid w:val="00332F7C"/>
    <w:rsid w:val="003368B3"/>
    <w:rsid w:val="00337898"/>
    <w:rsid w:val="00340085"/>
    <w:rsid w:val="00343B29"/>
    <w:rsid w:val="00345D64"/>
    <w:rsid w:val="00351975"/>
    <w:rsid w:val="003601B4"/>
    <w:rsid w:val="00367331"/>
    <w:rsid w:val="00385E55"/>
    <w:rsid w:val="003865EB"/>
    <w:rsid w:val="00387A70"/>
    <w:rsid w:val="00394CA9"/>
    <w:rsid w:val="003A5C67"/>
    <w:rsid w:val="003B023A"/>
    <w:rsid w:val="003C4809"/>
    <w:rsid w:val="003D40CD"/>
    <w:rsid w:val="003D45F0"/>
    <w:rsid w:val="003F1DD5"/>
    <w:rsid w:val="003F2DC0"/>
    <w:rsid w:val="003F6E23"/>
    <w:rsid w:val="003F7C8F"/>
    <w:rsid w:val="004001C7"/>
    <w:rsid w:val="00402FB0"/>
    <w:rsid w:val="00412260"/>
    <w:rsid w:val="00412D29"/>
    <w:rsid w:val="004307B0"/>
    <w:rsid w:val="00430E7D"/>
    <w:rsid w:val="00431C95"/>
    <w:rsid w:val="0044037E"/>
    <w:rsid w:val="004410C3"/>
    <w:rsid w:val="00441A8F"/>
    <w:rsid w:val="004538F0"/>
    <w:rsid w:val="00465AC1"/>
    <w:rsid w:val="00472CDF"/>
    <w:rsid w:val="004804D8"/>
    <w:rsid w:val="004843F5"/>
    <w:rsid w:val="00487FF5"/>
    <w:rsid w:val="00490477"/>
    <w:rsid w:val="00490929"/>
    <w:rsid w:val="004922A2"/>
    <w:rsid w:val="00496842"/>
    <w:rsid w:val="004B62B9"/>
    <w:rsid w:val="004C0736"/>
    <w:rsid w:val="004D34BC"/>
    <w:rsid w:val="004D5334"/>
    <w:rsid w:val="004D639C"/>
    <w:rsid w:val="004E191E"/>
    <w:rsid w:val="004E289B"/>
    <w:rsid w:val="004E2F5F"/>
    <w:rsid w:val="004E391A"/>
    <w:rsid w:val="004E3D5D"/>
    <w:rsid w:val="004E7D3E"/>
    <w:rsid w:val="004F00AA"/>
    <w:rsid w:val="004F07E5"/>
    <w:rsid w:val="004F7CB8"/>
    <w:rsid w:val="00504B46"/>
    <w:rsid w:val="0050548E"/>
    <w:rsid w:val="00515254"/>
    <w:rsid w:val="00530BF1"/>
    <w:rsid w:val="00531262"/>
    <w:rsid w:val="00532678"/>
    <w:rsid w:val="005351F1"/>
    <w:rsid w:val="00536AE5"/>
    <w:rsid w:val="00543036"/>
    <w:rsid w:val="00543526"/>
    <w:rsid w:val="00554F16"/>
    <w:rsid w:val="005563A6"/>
    <w:rsid w:val="00573EFB"/>
    <w:rsid w:val="00582254"/>
    <w:rsid w:val="0058478D"/>
    <w:rsid w:val="0058628E"/>
    <w:rsid w:val="005915FD"/>
    <w:rsid w:val="00592AA9"/>
    <w:rsid w:val="00595E7A"/>
    <w:rsid w:val="005A1500"/>
    <w:rsid w:val="005A2721"/>
    <w:rsid w:val="005A415D"/>
    <w:rsid w:val="005B0CF1"/>
    <w:rsid w:val="005B1A7A"/>
    <w:rsid w:val="005C4A58"/>
    <w:rsid w:val="005D3701"/>
    <w:rsid w:val="005D6A17"/>
    <w:rsid w:val="005D6C5C"/>
    <w:rsid w:val="005D72AA"/>
    <w:rsid w:val="005E500C"/>
    <w:rsid w:val="005E5B9D"/>
    <w:rsid w:val="005E6518"/>
    <w:rsid w:val="005F69E9"/>
    <w:rsid w:val="00601DDE"/>
    <w:rsid w:val="00603B81"/>
    <w:rsid w:val="00605BDB"/>
    <w:rsid w:val="00606D75"/>
    <w:rsid w:val="00610227"/>
    <w:rsid w:val="00610878"/>
    <w:rsid w:val="006215C1"/>
    <w:rsid w:val="006223ED"/>
    <w:rsid w:val="006335D9"/>
    <w:rsid w:val="006465B5"/>
    <w:rsid w:val="00650687"/>
    <w:rsid w:val="00652612"/>
    <w:rsid w:val="00665782"/>
    <w:rsid w:val="006725C9"/>
    <w:rsid w:val="00673613"/>
    <w:rsid w:val="00674C31"/>
    <w:rsid w:val="00675CC5"/>
    <w:rsid w:val="006763BE"/>
    <w:rsid w:val="00677306"/>
    <w:rsid w:val="006931A2"/>
    <w:rsid w:val="006951E5"/>
    <w:rsid w:val="006A63B0"/>
    <w:rsid w:val="006B7C6F"/>
    <w:rsid w:val="006C37C5"/>
    <w:rsid w:val="006D10FD"/>
    <w:rsid w:val="006D180D"/>
    <w:rsid w:val="006D2955"/>
    <w:rsid w:val="006D4FA3"/>
    <w:rsid w:val="006F3B99"/>
    <w:rsid w:val="00717E39"/>
    <w:rsid w:val="00720050"/>
    <w:rsid w:val="00723D9B"/>
    <w:rsid w:val="00724A12"/>
    <w:rsid w:val="007326E1"/>
    <w:rsid w:val="00733267"/>
    <w:rsid w:val="00734485"/>
    <w:rsid w:val="00736C4B"/>
    <w:rsid w:val="007413C6"/>
    <w:rsid w:val="00743A6B"/>
    <w:rsid w:val="0075041C"/>
    <w:rsid w:val="0075185D"/>
    <w:rsid w:val="00757CE9"/>
    <w:rsid w:val="00764297"/>
    <w:rsid w:val="00773EF7"/>
    <w:rsid w:val="00777D88"/>
    <w:rsid w:val="007827AA"/>
    <w:rsid w:val="00783763"/>
    <w:rsid w:val="007861F7"/>
    <w:rsid w:val="007A0374"/>
    <w:rsid w:val="007A2C26"/>
    <w:rsid w:val="007A363C"/>
    <w:rsid w:val="007A4FE8"/>
    <w:rsid w:val="007C4AC9"/>
    <w:rsid w:val="007D6354"/>
    <w:rsid w:val="007F3847"/>
    <w:rsid w:val="007F4D21"/>
    <w:rsid w:val="007F582D"/>
    <w:rsid w:val="008074C5"/>
    <w:rsid w:val="00807B6A"/>
    <w:rsid w:val="00814DE8"/>
    <w:rsid w:val="008416C4"/>
    <w:rsid w:val="00852C67"/>
    <w:rsid w:val="0085668F"/>
    <w:rsid w:val="0086229B"/>
    <w:rsid w:val="00863FFB"/>
    <w:rsid w:val="00864275"/>
    <w:rsid w:val="00866FA1"/>
    <w:rsid w:val="008743F7"/>
    <w:rsid w:val="008765AC"/>
    <w:rsid w:val="0088045A"/>
    <w:rsid w:val="00890C20"/>
    <w:rsid w:val="008A17D6"/>
    <w:rsid w:val="008A5702"/>
    <w:rsid w:val="008B05A7"/>
    <w:rsid w:val="008B4332"/>
    <w:rsid w:val="008B4B38"/>
    <w:rsid w:val="008B4C6E"/>
    <w:rsid w:val="008B6E59"/>
    <w:rsid w:val="008D72D7"/>
    <w:rsid w:val="008E52CE"/>
    <w:rsid w:val="008F1D23"/>
    <w:rsid w:val="008F2EE1"/>
    <w:rsid w:val="008F3210"/>
    <w:rsid w:val="008F7002"/>
    <w:rsid w:val="0091609A"/>
    <w:rsid w:val="00916BD1"/>
    <w:rsid w:val="00917F00"/>
    <w:rsid w:val="00922507"/>
    <w:rsid w:val="00923C2E"/>
    <w:rsid w:val="00930B55"/>
    <w:rsid w:val="00931A17"/>
    <w:rsid w:val="00936D7F"/>
    <w:rsid w:val="00963E1E"/>
    <w:rsid w:val="00964D41"/>
    <w:rsid w:val="0096763D"/>
    <w:rsid w:val="00972ABD"/>
    <w:rsid w:val="009742E0"/>
    <w:rsid w:val="009757A4"/>
    <w:rsid w:val="00980D35"/>
    <w:rsid w:val="00987B13"/>
    <w:rsid w:val="00990C51"/>
    <w:rsid w:val="009A37D2"/>
    <w:rsid w:val="009A74E7"/>
    <w:rsid w:val="009C37EA"/>
    <w:rsid w:val="009D004A"/>
    <w:rsid w:val="009D122B"/>
    <w:rsid w:val="009D2EF0"/>
    <w:rsid w:val="009D6801"/>
    <w:rsid w:val="009E002E"/>
    <w:rsid w:val="009E4656"/>
    <w:rsid w:val="009F63B8"/>
    <w:rsid w:val="009F7127"/>
    <w:rsid w:val="009F7DDD"/>
    <w:rsid w:val="00A15189"/>
    <w:rsid w:val="00A20470"/>
    <w:rsid w:val="00A30F51"/>
    <w:rsid w:val="00A37020"/>
    <w:rsid w:val="00A37F2D"/>
    <w:rsid w:val="00A434B1"/>
    <w:rsid w:val="00A468F7"/>
    <w:rsid w:val="00A52B6D"/>
    <w:rsid w:val="00A530D7"/>
    <w:rsid w:val="00A5640D"/>
    <w:rsid w:val="00A72416"/>
    <w:rsid w:val="00A7429A"/>
    <w:rsid w:val="00A76CC3"/>
    <w:rsid w:val="00A80B3E"/>
    <w:rsid w:val="00A93708"/>
    <w:rsid w:val="00A95142"/>
    <w:rsid w:val="00A97CEE"/>
    <w:rsid w:val="00AA0B9E"/>
    <w:rsid w:val="00AA66F5"/>
    <w:rsid w:val="00AC72FE"/>
    <w:rsid w:val="00AD6C6E"/>
    <w:rsid w:val="00AE445D"/>
    <w:rsid w:val="00AE61B6"/>
    <w:rsid w:val="00AE6842"/>
    <w:rsid w:val="00AF15BD"/>
    <w:rsid w:val="00B0008E"/>
    <w:rsid w:val="00B02869"/>
    <w:rsid w:val="00B0365F"/>
    <w:rsid w:val="00B14BF5"/>
    <w:rsid w:val="00B1683D"/>
    <w:rsid w:val="00B2097D"/>
    <w:rsid w:val="00B23506"/>
    <w:rsid w:val="00B3018A"/>
    <w:rsid w:val="00B32D8A"/>
    <w:rsid w:val="00B3523F"/>
    <w:rsid w:val="00B35D05"/>
    <w:rsid w:val="00B447E0"/>
    <w:rsid w:val="00B45952"/>
    <w:rsid w:val="00B565E1"/>
    <w:rsid w:val="00B56C99"/>
    <w:rsid w:val="00B76235"/>
    <w:rsid w:val="00B927C2"/>
    <w:rsid w:val="00BA5B89"/>
    <w:rsid w:val="00BB5DEE"/>
    <w:rsid w:val="00BC1945"/>
    <w:rsid w:val="00BD1B7B"/>
    <w:rsid w:val="00BD39EE"/>
    <w:rsid w:val="00BD4F4F"/>
    <w:rsid w:val="00BD6F23"/>
    <w:rsid w:val="00BE397B"/>
    <w:rsid w:val="00BF0860"/>
    <w:rsid w:val="00BF0EB0"/>
    <w:rsid w:val="00BF1956"/>
    <w:rsid w:val="00BF1F75"/>
    <w:rsid w:val="00BF3233"/>
    <w:rsid w:val="00C11362"/>
    <w:rsid w:val="00C1273E"/>
    <w:rsid w:val="00C12A3E"/>
    <w:rsid w:val="00C17E24"/>
    <w:rsid w:val="00C305F3"/>
    <w:rsid w:val="00C32F12"/>
    <w:rsid w:val="00C3366F"/>
    <w:rsid w:val="00C52646"/>
    <w:rsid w:val="00C54AB1"/>
    <w:rsid w:val="00C56348"/>
    <w:rsid w:val="00C568AA"/>
    <w:rsid w:val="00C60D77"/>
    <w:rsid w:val="00C64099"/>
    <w:rsid w:val="00C708BF"/>
    <w:rsid w:val="00C74802"/>
    <w:rsid w:val="00C75EFD"/>
    <w:rsid w:val="00C80074"/>
    <w:rsid w:val="00C86680"/>
    <w:rsid w:val="00CA2E40"/>
    <w:rsid w:val="00CA5859"/>
    <w:rsid w:val="00CC195B"/>
    <w:rsid w:val="00CC6A31"/>
    <w:rsid w:val="00CD5D58"/>
    <w:rsid w:val="00CE42B1"/>
    <w:rsid w:val="00CE5532"/>
    <w:rsid w:val="00D02AF9"/>
    <w:rsid w:val="00D148C4"/>
    <w:rsid w:val="00D45446"/>
    <w:rsid w:val="00D46180"/>
    <w:rsid w:val="00D51D90"/>
    <w:rsid w:val="00D54C8D"/>
    <w:rsid w:val="00D6157B"/>
    <w:rsid w:val="00D674D7"/>
    <w:rsid w:val="00D71003"/>
    <w:rsid w:val="00D806E7"/>
    <w:rsid w:val="00D86A17"/>
    <w:rsid w:val="00D87E8B"/>
    <w:rsid w:val="00DB0CCB"/>
    <w:rsid w:val="00DC4C60"/>
    <w:rsid w:val="00DC6603"/>
    <w:rsid w:val="00DD431D"/>
    <w:rsid w:val="00DF1FAB"/>
    <w:rsid w:val="00DF41D2"/>
    <w:rsid w:val="00E0656C"/>
    <w:rsid w:val="00E11ADA"/>
    <w:rsid w:val="00E1240E"/>
    <w:rsid w:val="00E12EE6"/>
    <w:rsid w:val="00E14741"/>
    <w:rsid w:val="00E2090E"/>
    <w:rsid w:val="00E250D1"/>
    <w:rsid w:val="00E25358"/>
    <w:rsid w:val="00E332B6"/>
    <w:rsid w:val="00E35746"/>
    <w:rsid w:val="00E40222"/>
    <w:rsid w:val="00E475D0"/>
    <w:rsid w:val="00E61E7D"/>
    <w:rsid w:val="00E72E14"/>
    <w:rsid w:val="00E840B5"/>
    <w:rsid w:val="00E854E0"/>
    <w:rsid w:val="00E92C54"/>
    <w:rsid w:val="00EA0793"/>
    <w:rsid w:val="00EA77D8"/>
    <w:rsid w:val="00EB2E3E"/>
    <w:rsid w:val="00EB3A9B"/>
    <w:rsid w:val="00EB7677"/>
    <w:rsid w:val="00EB7F3A"/>
    <w:rsid w:val="00EC4BB7"/>
    <w:rsid w:val="00EC5D72"/>
    <w:rsid w:val="00ED0F54"/>
    <w:rsid w:val="00ED2D5D"/>
    <w:rsid w:val="00ED4777"/>
    <w:rsid w:val="00EF061C"/>
    <w:rsid w:val="00EF6B57"/>
    <w:rsid w:val="00F0033A"/>
    <w:rsid w:val="00F0521A"/>
    <w:rsid w:val="00F10593"/>
    <w:rsid w:val="00F121F7"/>
    <w:rsid w:val="00F1302A"/>
    <w:rsid w:val="00F343B1"/>
    <w:rsid w:val="00F363C8"/>
    <w:rsid w:val="00F46F8B"/>
    <w:rsid w:val="00F47842"/>
    <w:rsid w:val="00F47E66"/>
    <w:rsid w:val="00F56E09"/>
    <w:rsid w:val="00F60D1C"/>
    <w:rsid w:val="00F65F0B"/>
    <w:rsid w:val="00F67A26"/>
    <w:rsid w:val="00F75CD1"/>
    <w:rsid w:val="00F82F66"/>
    <w:rsid w:val="00F910B9"/>
    <w:rsid w:val="00F963FE"/>
    <w:rsid w:val="00F96E06"/>
    <w:rsid w:val="00FA2061"/>
    <w:rsid w:val="00FB531C"/>
    <w:rsid w:val="00FB7C4B"/>
    <w:rsid w:val="00FC5FEC"/>
    <w:rsid w:val="00FD35F3"/>
    <w:rsid w:val="00FD777E"/>
    <w:rsid w:val="00FE1FFC"/>
    <w:rsid w:val="00FF1F6D"/>
    <w:rsid w:val="00FF4FAA"/>
    <w:rsid w:val="03544CE4"/>
    <w:rsid w:val="15D1541F"/>
    <w:rsid w:val="50D62A64"/>
    <w:rsid w:val="7C706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18F08A"/>
  <w15:chartTrackingRefBased/>
  <w15:docId w15:val="{D959F99B-0815-443A-970D-21D4D9A69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annotation text" w:semiHidden="1"/>
    <w:lsdException w:name="caption" w:qFormat="1"/>
    <w:lsdException w:name="table of figures" w:semiHidden="1" w:uiPriority="99"/>
    <w:lsdException w:name="annotation reference" w:semiHidden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autoSpaceDE w:val="0"/>
      <w:autoSpaceDN w:val="0"/>
      <w:adjustRightInd w:val="0"/>
    </w:pPr>
    <w:rPr>
      <w:rFonts w:ascii="宋体" w:hAnsi="宋体"/>
      <w:sz w:val="24"/>
      <w:szCs w:val="24"/>
    </w:rPr>
  </w:style>
  <w:style w:type="paragraph" w:styleId="1">
    <w:name w:val="heading 1"/>
    <w:basedOn w:val="a0"/>
    <w:next w:val="a0"/>
    <w:qFormat/>
    <w:pPr>
      <w:keepNext/>
      <w:keepLines/>
      <w:pageBreakBefore/>
      <w:numPr>
        <w:numId w:val="1"/>
      </w:numPr>
      <w:tabs>
        <w:tab w:val="left" w:pos="540"/>
      </w:tabs>
      <w:spacing w:before="240" w:after="64"/>
      <w:outlineLvl w:val="0"/>
    </w:pPr>
    <w:rPr>
      <w:b/>
      <w:bCs/>
      <w:kern w:val="44"/>
      <w:sz w:val="30"/>
      <w:szCs w:val="30"/>
    </w:rPr>
  </w:style>
  <w:style w:type="paragraph" w:styleId="2">
    <w:name w:val="heading 2"/>
    <w:basedOn w:val="a0"/>
    <w:next w:val="a0"/>
    <w:qFormat/>
    <w:pPr>
      <w:keepNext/>
      <w:keepLines/>
      <w:numPr>
        <w:ilvl w:val="1"/>
        <w:numId w:val="1"/>
      </w:numPr>
      <w:tabs>
        <w:tab w:val="left" w:pos="567"/>
      </w:tabs>
      <w:spacing w:before="240" w:after="64"/>
      <w:outlineLvl w:val="1"/>
    </w:pPr>
    <w:rPr>
      <w:rFonts w:ascii="Arial" w:hAnsi="Arial"/>
      <w:b/>
      <w:bCs/>
      <w:sz w:val="28"/>
      <w:szCs w:val="28"/>
    </w:rPr>
  </w:style>
  <w:style w:type="paragraph" w:styleId="3">
    <w:name w:val="heading 3"/>
    <w:basedOn w:val="a0"/>
    <w:next w:val="a0"/>
    <w:qFormat/>
    <w:pPr>
      <w:keepNext/>
      <w:keepLines/>
      <w:numPr>
        <w:ilvl w:val="2"/>
        <w:numId w:val="1"/>
      </w:numPr>
      <w:tabs>
        <w:tab w:val="left" w:pos="567"/>
      </w:tabs>
      <w:spacing w:before="240" w:after="64"/>
      <w:outlineLvl w:val="2"/>
    </w:pPr>
    <w:rPr>
      <w:b/>
      <w:bCs/>
      <w:color w:val="000000"/>
    </w:rPr>
  </w:style>
  <w:style w:type="paragraph" w:styleId="4">
    <w:name w:val="heading 4"/>
    <w:basedOn w:val="a0"/>
    <w:next w:val="a0"/>
    <w:qFormat/>
    <w:pPr>
      <w:keepNext/>
      <w:keepLines/>
      <w:numPr>
        <w:ilvl w:val="3"/>
        <w:numId w:val="1"/>
      </w:numPr>
      <w:tabs>
        <w:tab w:val="left" w:pos="567"/>
      </w:tabs>
      <w:spacing w:before="240" w:after="64"/>
      <w:outlineLvl w:val="3"/>
    </w:pPr>
    <w:rPr>
      <w:rFonts w:ascii="Arial" w:hAnsi="Arial"/>
      <w:b/>
      <w:bCs/>
    </w:rPr>
  </w:style>
  <w:style w:type="paragraph" w:styleId="50">
    <w:name w:val="heading 5"/>
    <w:basedOn w:val="a0"/>
    <w:next w:val="a0"/>
    <w:qFormat/>
    <w:pPr>
      <w:keepNext/>
      <w:keepLines/>
      <w:numPr>
        <w:ilvl w:val="4"/>
        <w:numId w:val="1"/>
      </w:numPr>
      <w:tabs>
        <w:tab w:val="left" w:pos="567"/>
      </w:tabs>
      <w:spacing w:before="120" w:after="64" w:line="360" w:lineRule="auto"/>
      <w:outlineLvl w:val="4"/>
    </w:pPr>
    <w:rPr>
      <w:b/>
      <w:bCs/>
    </w:rPr>
  </w:style>
  <w:style w:type="paragraph" w:styleId="6">
    <w:name w:val="heading 6"/>
    <w:basedOn w:val="a0"/>
    <w:next w:val="a0"/>
    <w:qFormat/>
    <w:pPr>
      <w:keepNext/>
      <w:keepLines/>
      <w:numPr>
        <w:ilvl w:val="5"/>
        <w:numId w:val="1"/>
      </w:numPr>
      <w:tabs>
        <w:tab w:val="left" w:pos="567"/>
      </w:tabs>
      <w:spacing w:before="240" w:after="64" w:line="320" w:lineRule="auto"/>
      <w:outlineLvl w:val="5"/>
    </w:pPr>
    <w:rPr>
      <w:rFonts w:ascii="Arial" w:hAnsi="Arial"/>
      <w:b/>
      <w:szCs w:val="21"/>
    </w:rPr>
  </w:style>
  <w:style w:type="paragraph" w:styleId="7">
    <w:name w:val="heading 7"/>
    <w:basedOn w:val="a0"/>
    <w:next w:val="a0"/>
    <w:qFormat/>
    <w:pPr>
      <w:keepNext/>
      <w:keepLines/>
      <w:numPr>
        <w:ilvl w:val="6"/>
        <w:numId w:val="1"/>
      </w:numPr>
      <w:tabs>
        <w:tab w:val="left" w:pos="567"/>
      </w:tabs>
      <w:spacing w:before="240" w:after="64" w:line="320" w:lineRule="auto"/>
      <w:outlineLvl w:val="6"/>
    </w:pPr>
    <w:rPr>
      <w:rFonts w:ascii="Arial" w:hAnsi="Arial"/>
      <w:b/>
    </w:rPr>
  </w:style>
  <w:style w:type="paragraph" w:styleId="8">
    <w:name w:val="heading 8"/>
    <w:basedOn w:val="a0"/>
    <w:next w:val="a0"/>
    <w:qFormat/>
    <w:pPr>
      <w:keepNext/>
      <w:keepLines/>
      <w:numPr>
        <w:ilvl w:val="7"/>
        <w:numId w:val="1"/>
      </w:numPr>
      <w:tabs>
        <w:tab w:val="left" w:pos="1800"/>
      </w:tabs>
      <w:spacing w:before="240" w:after="64" w:line="320" w:lineRule="auto"/>
      <w:outlineLvl w:val="7"/>
    </w:pPr>
    <w:rPr>
      <w:rFonts w:ascii="Arial" w:eastAsia="黑体" w:hAnsi="Arial"/>
    </w:rPr>
  </w:style>
  <w:style w:type="paragraph" w:styleId="9">
    <w:name w:val="heading 9"/>
    <w:basedOn w:val="a0"/>
    <w:next w:val="a0"/>
    <w:qFormat/>
    <w:pPr>
      <w:keepNext/>
      <w:keepLines/>
      <w:numPr>
        <w:ilvl w:val="8"/>
        <w:numId w:val="1"/>
      </w:numPr>
      <w:tabs>
        <w:tab w:val="left" w:pos="2160"/>
      </w:tabs>
      <w:spacing w:before="240" w:after="64" w:line="320" w:lineRule="auto"/>
      <w:outlineLvl w:val="8"/>
    </w:pPr>
    <w:rPr>
      <w:rFonts w:ascii="Arial" w:eastAsia="黑体" w:hAnsi="Arial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TOC7">
    <w:name w:val="toc 7"/>
    <w:basedOn w:val="a0"/>
    <w:next w:val="a0"/>
    <w:uiPriority w:val="39"/>
    <w:pPr>
      <w:ind w:left="1440"/>
    </w:pPr>
    <w:rPr>
      <w:rFonts w:asciiTheme="minorHAnsi" w:eastAsiaTheme="minorHAnsi"/>
      <w:sz w:val="18"/>
      <w:szCs w:val="18"/>
    </w:rPr>
  </w:style>
  <w:style w:type="paragraph" w:styleId="a5">
    <w:name w:val="caption"/>
    <w:basedOn w:val="a0"/>
    <w:next w:val="a0"/>
    <w:link w:val="a6"/>
    <w:qFormat/>
    <w:rPr>
      <w:rFonts w:ascii="Arial" w:eastAsia="黑体" w:hAnsi="Arial" w:cs="Arial"/>
      <w:sz w:val="20"/>
      <w:szCs w:val="20"/>
    </w:rPr>
  </w:style>
  <w:style w:type="paragraph" w:styleId="a7">
    <w:name w:val="Document Map"/>
    <w:basedOn w:val="a0"/>
    <w:semiHidden/>
    <w:pPr>
      <w:shd w:val="clear" w:color="auto" w:fill="000080"/>
    </w:pPr>
  </w:style>
  <w:style w:type="paragraph" w:styleId="a8">
    <w:name w:val="annotation text"/>
    <w:basedOn w:val="a0"/>
    <w:semiHidden/>
  </w:style>
  <w:style w:type="paragraph" w:styleId="a9">
    <w:name w:val="Salutation"/>
    <w:basedOn w:val="a0"/>
    <w:next w:val="a0"/>
    <w:pPr>
      <w:autoSpaceDE/>
      <w:autoSpaceDN/>
      <w:adjustRightInd/>
      <w:jc w:val="both"/>
    </w:pPr>
    <w:rPr>
      <w:rFonts w:ascii="仿宋_GB2312" w:eastAsia="仿宋_GB2312"/>
      <w:b/>
      <w:kern w:val="2"/>
      <w:sz w:val="28"/>
      <w:szCs w:val="20"/>
    </w:rPr>
  </w:style>
  <w:style w:type="paragraph" w:styleId="aa">
    <w:name w:val="Body Text Indent"/>
    <w:basedOn w:val="a0"/>
    <w:pPr>
      <w:autoSpaceDE/>
      <w:autoSpaceDN/>
      <w:adjustRightInd/>
      <w:spacing w:line="400" w:lineRule="exact"/>
      <w:ind w:firstLineChars="200" w:firstLine="420"/>
      <w:jc w:val="both"/>
    </w:pPr>
    <w:rPr>
      <w:kern w:val="2"/>
      <w:sz w:val="21"/>
    </w:rPr>
  </w:style>
  <w:style w:type="paragraph" w:styleId="TOC5">
    <w:name w:val="toc 5"/>
    <w:basedOn w:val="a0"/>
    <w:next w:val="a0"/>
    <w:uiPriority w:val="39"/>
    <w:pPr>
      <w:ind w:left="960"/>
    </w:pPr>
    <w:rPr>
      <w:rFonts w:asciiTheme="minorHAnsi" w:eastAsiaTheme="minorHAnsi"/>
      <w:sz w:val="18"/>
      <w:szCs w:val="18"/>
    </w:rPr>
  </w:style>
  <w:style w:type="paragraph" w:styleId="TOC3">
    <w:name w:val="toc 3"/>
    <w:basedOn w:val="a0"/>
    <w:next w:val="a0"/>
    <w:uiPriority w:val="39"/>
    <w:rsid w:val="0004575A"/>
    <w:pPr>
      <w:ind w:left="480"/>
    </w:pPr>
    <w:rPr>
      <w:rFonts w:ascii="Times New Roman" w:hAnsi="Times New Roman"/>
      <w:iCs/>
      <w:sz w:val="20"/>
      <w:szCs w:val="20"/>
    </w:rPr>
  </w:style>
  <w:style w:type="paragraph" w:styleId="TOC8">
    <w:name w:val="toc 8"/>
    <w:basedOn w:val="a0"/>
    <w:next w:val="a0"/>
    <w:uiPriority w:val="39"/>
    <w:pPr>
      <w:ind w:left="1680"/>
    </w:pPr>
    <w:rPr>
      <w:rFonts w:asciiTheme="minorHAnsi" w:eastAsiaTheme="minorHAnsi"/>
      <w:sz w:val="18"/>
      <w:szCs w:val="18"/>
    </w:rPr>
  </w:style>
  <w:style w:type="paragraph" w:styleId="20">
    <w:name w:val="Body Text Indent 2"/>
    <w:basedOn w:val="a0"/>
    <w:pPr>
      <w:ind w:firstLine="420"/>
    </w:pPr>
    <w:rPr>
      <w:sz w:val="21"/>
    </w:rPr>
  </w:style>
  <w:style w:type="paragraph" w:styleId="ab">
    <w:name w:val="Balloon Text"/>
    <w:basedOn w:val="a0"/>
    <w:semiHidden/>
    <w:rPr>
      <w:sz w:val="18"/>
      <w:szCs w:val="18"/>
    </w:rPr>
  </w:style>
  <w:style w:type="paragraph" w:styleId="ac">
    <w:name w:val="footer"/>
    <w:basedOn w:val="a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d">
    <w:name w:val="header"/>
    <w:basedOn w:val="a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0"/>
    <w:next w:val="a0"/>
    <w:uiPriority w:val="39"/>
    <w:rsid w:val="0004575A"/>
    <w:pPr>
      <w:spacing w:before="120" w:after="120"/>
    </w:pPr>
    <w:rPr>
      <w:rFonts w:ascii="Times New Roman" w:hAnsi="Times New Roman"/>
      <w:b/>
      <w:bCs/>
      <w:caps/>
      <w:sz w:val="20"/>
      <w:szCs w:val="20"/>
    </w:rPr>
  </w:style>
  <w:style w:type="paragraph" w:styleId="TOC4">
    <w:name w:val="toc 4"/>
    <w:basedOn w:val="a0"/>
    <w:next w:val="a0"/>
    <w:uiPriority w:val="39"/>
    <w:pPr>
      <w:ind w:left="720"/>
    </w:pPr>
    <w:rPr>
      <w:rFonts w:asciiTheme="minorHAnsi" w:eastAsiaTheme="minorHAnsi"/>
      <w:sz w:val="18"/>
      <w:szCs w:val="18"/>
    </w:rPr>
  </w:style>
  <w:style w:type="paragraph" w:styleId="TOC6">
    <w:name w:val="toc 6"/>
    <w:basedOn w:val="a0"/>
    <w:next w:val="a0"/>
    <w:uiPriority w:val="39"/>
    <w:pPr>
      <w:ind w:left="1200"/>
    </w:pPr>
    <w:rPr>
      <w:rFonts w:asciiTheme="minorHAnsi" w:eastAsiaTheme="minorHAnsi"/>
      <w:sz w:val="18"/>
      <w:szCs w:val="18"/>
    </w:rPr>
  </w:style>
  <w:style w:type="paragraph" w:styleId="ae">
    <w:name w:val="table of figures"/>
    <w:basedOn w:val="a0"/>
    <w:next w:val="a0"/>
    <w:uiPriority w:val="99"/>
    <w:pPr>
      <w:ind w:left="480" w:hanging="480"/>
    </w:pPr>
    <w:rPr>
      <w:rFonts w:ascii="Times New Roman"/>
      <w:smallCaps/>
      <w:sz w:val="20"/>
      <w:szCs w:val="20"/>
    </w:rPr>
  </w:style>
  <w:style w:type="paragraph" w:styleId="TOC2">
    <w:name w:val="toc 2"/>
    <w:basedOn w:val="a0"/>
    <w:next w:val="a0"/>
    <w:uiPriority w:val="39"/>
    <w:rsid w:val="0004575A"/>
    <w:pPr>
      <w:ind w:left="240"/>
    </w:pPr>
    <w:rPr>
      <w:rFonts w:ascii="Times New Roman" w:hAnsi="Times New Roman"/>
      <w:smallCaps/>
      <w:sz w:val="20"/>
      <w:szCs w:val="20"/>
    </w:rPr>
  </w:style>
  <w:style w:type="paragraph" w:styleId="TOC9">
    <w:name w:val="toc 9"/>
    <w:basedOn w:val="a0"/>
    <w:next w:val="a0"/>
    <w:uiPriority w:val="39"/>
    <w:pPr>
      <w:ind w:left="1920"/>
    </w:pPr>
    <w:rPr>
      <w:rFonts w:asciiTheme="minorHAnsi" w:eastAsiaTheme="minorHAnsi"/>
      <w:sz w:val="18"/>
      <w:szCs w:val="18"/>
    </w:rPr>
  </w:style>
  <w:style w:type="paragraph" w:styleId="af">
    <w:name w:val="Normal (Web)"/>
    <w:basedOn w:val="a0"/>
  </w:style>
  <w:style w:type="paragraph" w:styleId="af0">
    <w:name w:val="annotation subject"/>
    <w:basedOn w:val="a8"/>
    <w:next w:val="a8"/>
    <w:semiHidden/>
    <w:rPr>
      <w:b/>
      <w:bCs/>
    </w:rPr>
  </w:style>
  <w:style w:type="character" w:styleId="af1">
    <w:name w:val="Strong"/>
    <w:qFormat/>
    <w:rPr>
      <w:b/>
      <w:bCs/>
    </w:rPr>
  </w:style>
  <w:style w:type="character" w:styleId="af2">
    <w:name w:val="page number"/>
    <w:basedOn w:val="a2"/>
  </w:style>
  <w:style w:type="character" w:styleId="af3">
    <w:name w:val="FollowedHyperlink"/>
    <w:rPr>
      <w:color w:val="800080"/>
      <w:u w:val="single"/>
    </w:rPr>
  </w:style>
  <w:style w:type="character" w:styleId="af4">
    <w:name w:val="Hyperlink"/>
    <w:uiPriority w:val="99"/>
    <w:rPr>
      <w:color w:val="3D362B"/>
      <w:u w:val="single"/>
    </w:rPr>
  </w:style>
  <w:style w:type="character" w:styleId="af5">
    <w:name w:val="annotation reference"/>
    <w:semiHidden/>
    <w:rPr>
      <w:sz w:val="21"/>
      <w:szCs w:val="21"/>
    </w:rPr>
  </w:style>
  <w:style w:type="paragraph" w:customStyle="1" w:styleId="af6">
    <w:name w:val="文档正文"/>
    <w:basedOn w:val="a0"/>
    <w:link w:val="af7"/>
    <w:pPr>
      <w:spacing w:line="360" w:lineRule="auto"/>
      <w:ind w:firstLineChars="200" w:firstLine="420"/>
      <w:jc w:val="both"/>
    </w:pPr>
    <w:rPr>
      <w:rFonts w:ascii="Times New Roman" w:hAnsi="Times New Roman" w:cs="宋体"/>
      <w:sz w:val="21"/>
      <w:szCs w:val="21"/>
    </w:rPr>
  </w:style>
  <w:style w:type="character" w:customStyle="1" w:styleId="Char1">
    <w:name w:val="文档正文 Char1"/>
    <w:rPr>
      <w:rFonts w:eastAsia="宋体" w:cs="宋体"/>
      <w:sz w:val="21"/>
      <w:szCs w:val="21"/>
      <w:lang w:val="en-US" w:eastAsia="zh-CN" w:bidi="ar-SA"/>
    </w:rPr>
  </w:style>
  <w:style w:type="paragraph" w:customStyle="1" w:styleId="af8">
    <w:name w:val="封面标题"/>
    <w:basedOn w:val="a0"/>
    <w:next w:val="af6"/>
    <w:pPr>
      <w:spacing w:line="360" w:lineRule="auto"/>
      <w:ind w:firstLine="420"/>
      <w:jc w:val="center"/>
    </w:pPr>
    <w:rPr>
      <w:rFonts w:ascii="黑体" w:eastAsia="黑体"/>
      <w:b/>
      <w:sz w:val="48"/>
      <w:szCs w:val="48"/>
    </w:rPr>
  </w:style>
  <w:style w:type="paragraph" w:customStyle="1" w:styleId="a">
    <w:name w:val="附录"/>
    <w:basedOn w:val="a0"/>
    <w:next w:val="a0"/>
    <w:pPr>
      <w:keepNext/>
      <w:keepLines/>
      <w:pageBreakBefore/>
      <w:numPr>
        <w:numId w:val="2"/>
      </w:numPr>
      <w:tabs>
        <w:tab w:val="left" w:pos="360"/>
      </w:tabs>
      <w:spacing w:before="64" w:after="240"/>
      <w:outlineLvl w:val="0"/>
    </w:pPr>
    <w:rPr>
      <w:b/>
      <w:sz w:val="30"/>
    </w:rPr>
  </w:style>
  <w:style w:type="paragraph" w:customStyle="1" w:styleId="A111">
    <w:name w:val="附录A.1.1.1"/>
    <w:basedOn w:val="4"/>
    <w:next w:val="af6"/>
    <w:pPr>
      <w:numPr>
        <w:numId w:val="2"/>
      </w:numPr>
      <w:tabs>
        <w:tab w:val="left" w:pos="567"/>
        <w:tab w:val="left" w:pos="1080"/>
      </w:tabs>
    </w:pPr>
  </w:style>
  <w:style w:type="paragraph" w:customStyle="1" w:styleId="A1">
    <w:name w:val="附录A.1"/>
    <w:basedOn w:val="2"/>
    <w:next w:val="af6"/>
    <w:pPr>
      <w:numPr>
        <w:numId w:val="2"/>
      </w:numPr>
      <w:tabs>
        <w:tab w:val="clear" w:pos="2700"/>
        <w:tab w:val="left" w:pos="360"/>
        <w:tab w:val="left" w:pos="567"/>
      </w:tabs>
      <w:ind w:left="0"/>
    </w:pPr>
  </w:style>
  <w:style w:type="paragraph" w:customStyle="1" w:styleId="A11">
    <w:name w:val="附录A.1.1"/>
    <w:basedOn w:val="A1"/>
    <w:next w:val="af6"/>
    <w:pPr>
      <w:numPr>
        <w:ilvl w:val="2"/>
      </w:numPr>
      <w:tabs>
        <w:tab w:val="left" w:pos="567"/>
      </w:tabs>
    </w:pPr>
  </w:style>
  <w:style w:type="paragraph" w:customStyle="1" w:styleId="af9">
    <w:name w:val="封面副标题"/>
    <w:basedOn w:val="a0"/>
    <w:next w:val="af6"/>
    <w:pPr>
      <w:spacing w:line="360" w:lineRule="auto"/>
      <w:jc w:val="center"/>
    </w:pPr>
    <w:rPr>
      <w:rFonts w:eastAsia="黑体"/>
      <w:b/>
      <w:sz w:val="36"/>
    </w:rPr>
  </w:style>
  <w:style w:type="paragraph" w:customStyle="1" w:styleId="afa">
    <w:name w:val="封面更小标题"/>
    <w:basedOn w:val="af9"/>
    <w:next w:val="af6"/>
    <w:rPr>
      <w:sz w:val="30"/>
    </w:rPr>
  </w:style>
  <w:style w:type="character" w:customStyle="1" w:styleId="style11">
    <w:name w:val="style11"/>
    <w:rPr>
      <w:rFonts w:ascii="新宋体" w:eastAsia="新宋体" w:hAnsi="新宋体" w:hint="eastAsia"/>
      <w:b w:val="0"/>
      <w:bCs w:val="0"/>
      <w:color w:val="666666"/>
      <w:sz w:val="20"/>
      <w:szCs w:val="20"/>
    </w:rPr>
  </w:style>
  <w:style w:type="paragraph" w:customStyle="1" w:styleId="5">
    <w:name w:val="标5"/>
    <w:basedOn w:val="a0"/>
    <w:semiHidden/>
    <w:pPr>
      <w:numPr>
        <w:ilvl w:val="4"/>
        <w:numId w:val="3"/>
      </w:numPr>
      <w:tabs>
        <w:tab w:val="left" w:pos="992"/>
      </w:tabs>
    </w:pPr>
    <w:rPr>
      <w:b/>
    </w:rPr>
  </w:style>
  <w:style w:type="paragraph" w:customStyle="1" w:styleId="A1111">
    <w:name w:val="附录A.1.1.1.1"/>
    <w:basedOn w:val="50"/>
    <w:next w:val="af6"/>
    <w:pPr>
      <w:numPr>
        <w:numId w:val="2"/>
      </w:numPr>
      <w:tabs>
        <w:tab w:val="left" w:pos="567"/>
        <w:tab w:val="left" w:pos="1080"/>
      </w:tabs>
    </w:pPr>
  </w:style>
  <w:style w:type="paragraph" w:customStyle="1" w:styleId="A11111">
    <w:name w:val="附录A.1.1.1.1.1"/>
    <w:basedOn w:val="6"/>
    <w:next w:val="af6"/>
    <w:pPr>
      <w:numPr>
        <w:numId w:val="2"/>
      </w:numPr>
      <w:tabs>
        <w:tab w:val="left" w:pos="567"/>
        <w:tab w:val="left" w:pos="1440"/>
      </w:tabs>
    </w:pPr>
  </w:style>
  <w:style w:type="paragraph" w:customStyle="1" w:styleId="A111111">
    <w:name w:val="附录A.1.1.1.1.1.1"/>
    <w:basedOn w:val="7"/>
    <w:next w:val="af6"/>
    <w:pPr>
      <w:numPr>
        <w:numId w:val="2"/>
      </w:numPr>
      <w:tabs>
        <w:tab w:val="left" w:pos="567"/>
        <w:tab w:val="left" w:pos="1440"/>
      </w:tabs>
    </w:pPr>
  </w:style>
  <w:style w:type="character" w:customStyle="1" w:styleId="myp11">
    <w:name w:val="myp11"/>
    <w:basedOn w:val="a2"/>
  </w:style>
  <w:style w:type="character" w:customStyle="1" w:styleId="Char">
    <w:name w:val="文档正文 Char"/>
    <w:rPr>
      <w:rFonts w:eastAsia="宋体" w:cs="宋体"/>
      <w:sz w:val="21"/>
      <w:szCs w:val="21"/>
      <w:lang w:val="en-US" w:eastAsia="zh-CN" w:bidi="ar-SA"/>
    </w:rPr>
  </w:style>
  <w:style w:type="paragraph" w:customStyle="1" w:styleId="21">
    <w:name w:val="样式 文档正文 + 加粗 首行缩进:  2 字符"/>
    <w:basedOn w:val="af6"/>
    <w:pPr>
      <w:outlineLvl w:val="2"/>
    </w:pPr>
    <w:rPr>
      <w:b/>
      <w:bCs/>
      <w:szCs w:val="20"/>
    </w:rPr>
  </w:style>
  <w:style w:type="paragraph" w:customStyle="1" w:styleId="22">
    <w:name w:val="样式 样式 文档正文 + 加粗 首行缩进:  2 字符 + 首行缩进:  2 字符"/>
    <w:basedOn w:val="21"/>
    <w:pPr>
      <w:outlineLvl w:val="3"/>
    </w:pPr>
  </w:style>
  <w:style w:type="paragraph" w:customStyle="1" w:styleId="acbfdd8b-e11b-4d36-88ff-6049b138f862">
    <w:name w:val="acbfdd8b-e11b-4d36-88ff-6049b138f862"/>
    <w:basedOn w:val="a0"/>
    <w:link w:val="acbfdd8b-e11b-4d36-88ff-6049b138f8620"/>
    <w:rsid w:val="00037CA8"/>
    <w:pPr>
      <w:spacing w:line="288" w:lineRule="auto"/>
    </w:pPr>
    <w:rPr>
      <w:rFonts w:ascii="微软雅黑" w:eastAsia="微软雅黑" w:hAnsi="微软雅黑" w:cs="宋体"/>
      <w:color w:val="000000"/>
      <w:sz w:val="22"/>
    </w:rPr>
  </w:style>
  <w:style w:type="character" w:customStyle="1" w:styleId="af7">
    <w:name w:val="文档正文 字符"/>
    <w:basedOn w:val="a2"/>
    <w:link w:val="af6"/>
    <w:rsid w:val="00037CA8"/>
    <w:rPr>
      <w:rFonts w:cs="宋体"/>
      <w:sz w:val="21"/>
      <w:szCs w:val="21"/>
    </w:rPr>
  </w:style>
  <w:style w:type="character" w:customStyle="1" w:styleId="acbfdd8b-e11b-4d36-88ff-6049b138f8620">
    <w:name w:val="acbfdd8b-e11b-4d36-88ff-6049b138f862 字符"/>
    <w:basedOn w:val="af7"/>
    <w:link w:val="acbfdd8b-e11b-4d36-88ff-6049b138f862"/>
    <w:rsid w:val="00037CA8"/>
    <w:rPr>
      <w:rFonts w:ascii="微软雅黑" w:eastAsia="微软雅黑" w:hAnsi="微软雅黑" w:cs="宋体"/>
      <w:color w:val="000000"/>
      <w:sz w:val="22"/>
      <w:szCs w:val="24"/>
    </w:rPr>
  </w:style>
  <w:style w:type="paragraph" w:styleId="afb">
    <w:name w:val="List Paragraph"/>
    <w:basedOn w:val="a0"/>
    <w:uiPriority w:val="99"/>
    <w:qFormat/>
    <w:rsid w:val="003B023A"/>
    <w:pPr>
      <w:ind w:firstLineChars="200" w:firstLine="420"/>
    </w:pPr>
  </w:style>
  <w:style w:type="paragraph" w:styleId="TOC">
    <w:name w:val="TOC Heading"/>
    <w:basedOn w:val="1"/>
    <w:next w:val="a0"/>
    <w:uiPriority w:val="39"/>
    <w:unhideWhenUsed/>
    <w:qFormat/>
    <w:rsid w:val="0004575A"/>
    <w:pPr>
      <w:pageBreakBefore w:val="0"/>
      <w:widowControl/>
      <w:numPr>
        <w:numId w:val="0"/>
      </w:numPr>
      <w:tabs>
        <w:tab w:val="left" w:pos="540"/>
      </w:tabs>
      <w:autoSpaceDE/>
      <w:autoSpaceDN/>
      <w:adjustRightInd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</w:rPr>
  </w:style>
  <w:style w:type="character" w:styleId="afc">
    <w:name w:val="Unresolved Mention"/>
    <w:basedOn w:val="a2"/>
    <w:uiPriority w:val="99"/>
    <w:semiHidden/>
    <w:unhideWhenUsed/>
    <w:rsid w:val="0004575A"/>
    <w:rPr>
      <w:color w:val="605E5C"/>
      <w:shd w:val="clear" w:color="auto" w:fill="E1DFDD"/>
    </w:rPr>
  </w:style>
  <w:style w:type="table" w:styleId="afd">
    <w:name w:val="Table Grid"/>
    <w:basedOn w:val="a3"/>
    <w:rsid w:val="000C44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d-plain">
    <w:name w:val="md-plain"/>
    <w:basedOn w:val="a2"/>
    <w:rsid w:val="000C4462"/>
  </w:style>
  <w:style w:type="character" w:customStyle="1" w:styleId="md-br">
    <w:name w:val="md-br"/>
    <w:basedOn w:val="a2"/>
    <w:rsid w:val="000C4462"/>
  </w:style>
  <w:style w:type="character" w:customStyle="1" w:styleId="a6">
    <w:name w:val="题注 字符"/>
    <w:link w:val="a5"/>
    <w:rsid w:val="001B17D3"/>
    <w:rPr>
      <w:rFonts w:ascii="Arial" w:eastAsia="黑体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relyOnVML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tor\Application%20Data\Microsoft\Templates\bab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9A7228-50F3-4671-A7CE-99DBCE4B25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bab.dot</Template>
  <TotalTime>34</TotalTime>
  <Pages>32</Pages>
  <Words>10081</Words>
  <Characters>11493</Characters>
  <Application>Microsoft Office Word</Application>
  <DocSecurity>0</DocSecurity>
  <Lines>957</Lines>
  <Paragraphs>1540</Paragraphs>
  <ScaleCrop>false</ScaleCrop>
  <Company>School of Software Engineering,Tongji University</Company>
  <LinksUpToDate>false</LinksUpToDate>
  <CharactersWithSpaces>20034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文档名称</dc:title>
  <dc:subject/>
  <dc:creator>Yuan Shijin</dc:creator>
  <cp:keywords/>
  <dc:description/>
  <cp:lastModifiedBy>欣鸿 李</cp:lastModifiedBy>
  <cp:revision>13</cp:revision>
  <dcterms:created xsi:type="dcterms:W3CDTF">2026-07-09T06:54:00Z</dcterms:created>
  <dcterms:modified xsi:type="dcterms:W3CDTF">2026-08-17T07:46:00Z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eyJoZGlkIjoiMWM3Y2RlOTc5Zjk2MzhhMGFhOGUxNTQyNzZkZWNkMWQiLCJ1c2VySWQiOiIxNjE0NTg1NDE2In0=</vt:lpwstr>
  </property>
  <property fmtid="{D5CDD505-2E9C-101B-9397-08002B2CF9AE}" pid="3" name="KSOProductBuildVer">
    <vt:lpwstr>2052-12.1.0.26895</vt:lpwstr>
  </property>
  <property fmtid="{D5CDD505-2E9C-101B-9397-08002B2CF9AE}" pid="4" name="ICV">
    <vt:lpwstr>DB75532F8E714C66A0BD4AD0B7974011_13</vt:lpwstr>
  </property>
</Properties>
</file>